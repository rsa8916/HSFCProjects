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34" w:rsidRDefault="00E77834" w:rsidP="00E77834">
      <w:pPr>
        <w:pStyle w:val="Title"/>
      </w:pPr>
      <w:bookmarkStart w:id="0" w:name="_GoBack"/>
      <w:bookmarkEnd w:id="0"/>
      <w:r>
        <w:t>Iterative development of Breakout using Object-Oriented Programming (OOP)</w:t>
      </w:r>
    </w:p>
    <w:p w:rsidR="00E77834" w:rsidRDefault="00E77834">
      <w:r>
        <w:t xml:space="preserve">This document is to help you understand the iterative development process and </w:t>
      </w:r>
      <w:r w:rsidRPr="00E77834">
        <w:t xml:space="preserve">learn games programming techniques in </w:t>
      </w:r>
      <w:r w:rsidR="00785A4D">
        <w:t>C#</w:t>
      </w:r>
      <w:r w:rsidRPr="00E77834">
        <w:t xml:space="preserve"> that </w:t>
      </w:r>
      <w:r w:rsidR="00600BC1">
        <w:t>will</w:t>
      </w:r>
      <w:r w:rsidRPr="00E77834">
        <w:t xml:space="preserve"> be of use in your own projects. Note: no-one will be allowed to choose Breakout as their A Level Computer Science Project as I have us</w:t>
      </w:r>
      <w:r>
        <w:t>ed it in the support materials.</w:t>
      </w:r>
    </w:p>
    <w:p w:rsidR="007E6113" w:rsidRDefault="00D53CB3" w:rsidP="00D53CB3">
      <w:r>
        <w:t xml:space="preserve">The analysis of the problem produces the initial outline success criteria and requirements. </w:t>
      </w:r>
      <w:r w:rsidR="00E77834" w:rsidRPr="00E77834">
        <w:t>This document will focus on how you go from an outline set of requirements, through iterative development to a working solution that can then b</w:t>
      </w:r>
      <w:r>
        <w:t xml:space="preserve">e evaluated. </w:t>
      </w:r>
    </w:p>
    <w:p w:rsidR="007C65C8" w:rsidRDefault="007E6113" w:rsidP="00D53CB3">
      <w:r>
        <w:t>The stakeholders involved in this project are Lisa and Jay. They are both 17 year old students with an interest in retro arcade games.</w:t>
      </w:r>
    </w:p>
    <w:sdt>
      <w:sdtPr>
        <w:rPr>
          <w:rFonts w:asciiTheme="minorHAnsi" w:eastAsiaTheme="minorHAnsi" w:hAnsiTheme="minorHAnsi" w:cstheme="minorBidi"/>
          <w:b w:val="0"/>
          <w:bCs w:val="0"/>
          <w:color w:val="auto"/>
          <w:sz w:val="22"/>
          <w:szCs w:val="22"/>
          <w:lang w:val="en-GB" w:eastAsia="en-US"/>
        </w:rPr>
        <w:id w:val="-208106314"/>
        <w:docPartObj>
          <w:docPartGallery w:val="Table of Contents"/>
          <w:docPartUnique/>
        </w:docPartObj>
      </w:sdtPr>
      <w:sdtEndPr>
        <w:rPr>
          <w:noProof/>
        </w:rPr>
      </w:sdtEndPr>
      <w:sdtContent>
        <w:p w:rsidR="007C65C8" w:rsidRDefault="007C65C8">
          <w:pPr>
            <w:pStyle w:val="TOCHeading"/>
          </w:pPr>
          <w:r>
            <w:t>Contents</w:t>
          </w:r>
        </w:p>
        <w:p w:rsidR="00946CE6" w:rsidRDefault="007C65C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4129872" w:history="1">
            <w:r w:rsidR="00946CE6" w:rsidRPr="00E24EE8">
              <w:rPr>
                <w:rStyle w:val="Hyperlink"/>
                <w:noProof/>
              </w:rPr>
              <w:t>Outline Requirements for Breakout</w:t>
            </w:r>
            <w:r w:rsidR="00946CE6">
              <w:rPr>
                <w:noProof/>
                <w:webHidden/>
              </w:rPr>
              <w:tab/>
            </w:r>
            <w:r w:rsidR="00946CE6">
              <w:rPr>
                <w:noProof/>
                <w:webHidden/>
              </w:rPr>
              <w:fldChar w:fldCharType="begin"/>
            </w:r>
            <w:r w:rsidR="00946CE6">
              <w:rPr>
                <w:noProof/>
                <w:webHidden/>
              </w:rPr>
              <w:instrText xml:space="preserve"> PAGEREF _Toc454129872 \h </w:instrText>
            </w:r>
            <w:r w:rsidR="00946CE6">
              <w:rPr>
                <w:noProof/>
                <w:webHidden/>
              </w:rPr>
            </w:r>
            <w:r w:rsidR="00946CE6">
              <w:rPr>
                <w:noProof/>
                <w:webHidden/>
              </w:rPr>
              <w:fldChar w:fldCharType="separate"/>
            </w:r>
            <w:r w:rsidR="00781D3C">
              <w:rPr>
                <w:noProof/>
                <w:webHidden/>
              </w:rPr>
              <w:t>2</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73" w:history="1">
            <w:r w:rsidR="00946CE6" w:rsidRPr="00E24EE8">
              <w:rPr>
                <w:rStyle w:val="Hyperlink"/>
                <w:noProof/>
              </w:rPr>
              <w:t>Hardware and Software Configuration</w:t>
            </w:r>
            <w:r w:rsidR="00946CE6">
              <w:rPr>
                <w:noProof/>
                <w:webHidden/>
              </w:rPr>
              <w:tab/>
            </w:r>
            <w:r w:rsidR="00946CE6">
              <w:rPr>
                <w:noProof/>
                <w:webHidden/>
              </w:rPr>
              <w:fldChar w:fldCharType="begin"/>
            </w:r>
            <w:r w:rsidR="00946CE6">
              <w:rPr>
                <w:noProof/>
                <w:webHidden/>
              </w:rPr>
              <w:instrText xml:space="preserve"> PAGEREF _Toc454129873 \h </w:instrText>
            </w:r>
            <w:r w:rsidR="00946CE6">
              <w:rPr>
                <w:noProof/>
                <w:webHidden/>
              </w:rPr>
            </w:r>
            <w:r w:rsidR="00946CE6">
              <w:rPr>
                <w:noProof/>
                <w:webHidden/>
              </w:rPr>
              <w:fldChar w:fldCharType="separate"/>
            </w:r>
            <w:r>
              <w:rPr>
                <w:noProof/>
                <w:webHidden/>
              </w:rPr>
              <w:t>2</w:t>
            </w:r>
            <w:r w:rsidR="00946CE6">
              <w:rPr>
                <w:noProof/>
                <w:webHidden/>
              </w:rPr>
              <w:fldChar w:fldCharType="end"/>
            </w:r>
          </w:hyperlink>
        </w:p>
        <w:p w:rsidR="00946CE6" w:rsidRDefault="00781D3C">
          <w:pPr>
            <w:pStyle w:val="TOC1"/>
            <w:tabs>
              <w:tab w:val="right" w:leader="dot" w:pos="9016"/>
            </w:tabs>
            <w:rPr>
              <w:rFonts w:eastAsiaTheme="minorEastAsia"/>
              <w:noProof/>
              <w:lang w:eastAsia="en-GB"/>
            </w:rPr>
          </w:pPr>
          <w:hyperlink w:anchor="_Toc454129874" w:history="1">
            <w:r w:rsidR="00946CE6" w:rsidRPr="00E24EE8">
              <w:rPr>
                <w:rStyle w:val="Hyperlink"/>
                <w:noProof/>
              </w:rPr>
              <w:t>Iteration 1 – (Static) Game Object</w:t>
            </w:r>
            <w:r w:rsidR="00946CE6">
              <w:rPr>
                <w:noProof/>
                <w:webHidden/>
              </w:rPr>
              <w:tab/>
            </w:r>
            <w:r w:rsidR="00946CE6">
              <w:rPr>
                <w:noProof/>
                <w:webHidden/>
              </w:rPr>
              <w:fldChar w:fldCharType="begin"/>
            </w:r>
            <w:r w:rsidR="00946CE6">
              <w:rPr>
                <w:noProof/>
                <w:webHidden/>
              </w:rPr>
              <w:instrText xml:space="preserve"> PAGEREF _Toc454129874 \h </w:instrText>
            </w:r>
            <w:r w:rsidR="00946CE6">
              <w:rPr>
                <w:noProof/>
                <w:webHidden/>
              </w:rPr>
            </w:r>
            <w:r w:rsidR="00946CE6">
              <w:rPr>
                <w:noProof/>
                <w:webHidden/>
              </w:rPr>
              <w:fldChar w:fldCharType="separate"/>
            </w:r>
            <w:r>
              <w:rPr>
                <w:noProof/>
                <w:webHidden/>
              </w:rPr>
              <w:t>3</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75" w:history="1">
            <w:r w:rsidR="00946CE6" w:rsidRPr="00E24EE8">
              <w:rPr>
                <w:rStyle w:val="Hyperlink"/>
                <w:noProof/>
              </w:rPr>
              <w:t>Discussion with stakeholders</w:t>
            </w:r>
            <w:r w:rsidR="00946CE6">
              <w:rPr>
                <w:noProof/>
                <w:webHidden/>
              </w:rPr>
              <w:tab/>
            </w:r>
            <w:r w:rsidR="00946CE6">
              <w:rPr>
                <w:noProof/>
                <w:webHidden/>
              </w:rPr>
              <w:fldChar w:fldCharType="begin"/>
            </w:r>
            <w:r w:rsidR="00946CE6">
              <w:rPr>
                <w:noProof/>
                <w:webHidden/>
              </w:rPr>
              <w:instrText xml:space="preserve"> PAGEREF _Toc454129875 \h </w:instrText>
            </w:r>
            <w:r w:rsidR="00946CE6">
              <w:rPr>
                <w:noProof/>
                <w:webHidden/>
              </w:rPr>
            </w:r>
            <w:r w:rsidR="00946CE6">
              <w:rPr>
                <w:noProof/>
                <w:webHidden/>
              </w:rPr>
              <w:fldChar w:fldCharType="separate"/>
            </w:r>
            <w:r>
              <w:rPr>
                <w:noProof/>
                <w:webHidden/>
              </w:rPr>
              <w:t>3</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76" w:history="1">
            <w:r w:rsidR="00946CE6" w:rsidRPr="00E24EE8">
              <w:rPr>
                <w:rStyle w:val="Hyperlink"/>
                <w:noProof/>
              </w:rPr>
              <w:t>Specify the proposed solution – Game Objects Detailed Requirements</w:t>
            </w:r>
            <w:r w:rsidR="00946CE6">
              <w:rPr>
                <w:noProof/>
                <w:webHidden/>
              </w:rPr>
              <w:tab/>
            </w:r>
            <w:r w:rsidR="00946CE6">
              <w:rPr>
                <w:noProof/>
                <w:webHidden/>
              </w:rPr>
              <w:fldChar w:fldCharType="begin"/>
            </w:r>
            <w:r w:rsidR="00946CE6">
              <w:rPr>
                <w:noProof/>
                <w:webHidden/>
              </w:rPr>
              <w:instrText xml:space="preserve"> PAGEREF _Toc454129876 \h </w:instrText>
            </w:r>
            <w:r w:rsidR="00946CE6">
              <w:rPr>
                <w:noProof/>
                <w:webHidden/>
              </w:rPr>
            </w:r>
            <w:r w:rsidR="00946CE6">
              <w:rPr>
                <w:noProof/>
                <w:webHidden/>
              </w:rPr>
              <w:fldChar w:fldCharType="separate"/>
            </w:r>
            <w:r>
              <w:rPr>
                <w:noProof/>
                <w:webHidden/>
              </w:rPr>
              <w:t>3</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77" w:history="1">
            <w:r w:rsidR="00946CE6" w:rsidRPr="00E24EE8">
              <w:rPr>
                <w:rStyle w:val="Hyperlink"/>
                <w:noProof/>
              </w:rPr>
              <w:t>Decomposing the problem</w:t>
            </w:r>
            <w:r w:rsidR="00946CE6">
              <w:rPr>
                <w:noProof/>
                <w:webHidden/>
              </w:rPr>
              <w:tab/>
            </w:r>
            <w:r w:rsidR="00946CE6">
              <w:rPr>
                <w:noProof/>
                <w:webHidden/>
              </w:rPr>
              <w:fldChar w:fldCharType="begin"/>
            </w:r>
            <w:r w:rsidR="00946CE6">
              <w:rPr>
                <w:noProof/>
                <w:webHidden/>
              </w:rPr>
              <w:instrText xml:space="preserve"> PAGEREF _Toc454129877 \h </w:instrText>
            </w:r>
            <w:r w:rsidR="00946CE6">
              <w:rPr>
                <w:noProof/>
                <w:webHidden/>
              </w:rPr>
            </w:r>
            <w:r w:rsidR="00946CE6">
              <w:rPr>
                <w:noProof/>
                <w:webHidden/>
              </w:rPr>
              <w:fldChar w:fldCharType="separate"/>
            </w:r>
            <w:r>
              <w:rPr>
                <w:noProof/>
                <w:webHidden/>
              </w:rPr>
              <w:t>3</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78" w:history="1">
            <w:r w:rsidR="00946CE6" w:rsidRPr="00E24EE8">
              <w:rPr>
                <w:rStyle w:val="Hyperlink"/>
                <w:noProof/>
              </w:rPr>
              <w:t>Describe the Solution - Usability features</w:t>
            </w:r>
            <w:r w:rsidR="00946CE6">
              <w:rPr>
                <w:noProof/>
                <w:webHidden/>
              </w:rPr>
              <w:tab/>
            </w:r>
            <w:r w:rsidR="00946CE6">
              <w:rPr>
                <w:noProof/>
                <w:webHidden/>
              </w:rPr>
              <w:fldChar w:fldCharType="begin"/>
            </w:r>
            <w:r w:rsidR="00946CE6">
              <w:rPr>
                <w:noProof/>
                <w:webHidden/>
              </w:rPr>
              <w:instrText xml:space="preserve"> PAGEREF _Toc454129878 \h </w:instrText>
            </w:r>
            <w:r w:rsidR="00946CE6">
              <w:rPr>
                <w:noProof/>
                <w:webHidden/>
              </w:rPr>
            </w:r>
            <w:r w:rsidR="00946CE6">
              <w:rPr>
                <w:noProof/>
                <w:webHidden/>
              </w:rPr>
              <w:fldChar w:fldCharType="separate"/>
            </w:r>
            <w:r>
              <w:rPr>
                <w:noProof/>
                <w:webHidden/>
              </w:rPr>
              <w:t>3</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79" w:history="1">
            <w:r w:rsidR="00946CE6" w:rsidRPr="00E24EE8">
              <w:rPr>
                <w:rStyle w:val="Hyperlink"/>
                <w:noProof/>
              </w:rPr>
              <w:t>Describe the approach to testing – Usability Testing Plan</w:t>
            </w:r>
            <w:r w:rsidR="00946CE6">
              <w:rPr>
                <w:noProof/>
                <w:webHidden/>
              </w:rPr>
              <w:tab/>
            </w:r>
            <w:r w:rsidR="00946CE6">
              <w:rPr>
                <w:noProof/>
                <w:webHidden/>
              </w:rPr>
              <w:fldChar w:fldCharType="begin"/>
            </w:r>
            <w:r w:rsidR="00946CE6">
              <w:rPr>
                <w:noProof/>
                <w:webHidden/>
              </w:rPr>
              <w:instrText xml:space="preserve"> PAGEREF _Toc454129879 \h </w:instrText>
            </w:r>
            <w:r w:rsidR="00946CE6">
              <w:rPr>
                <w:noProof/>
                <w:webHidden/>
              </w:rPr>
            </w:r>
            <w:r w:rsidR="00946CE6">
              <w:rPr>
                <w:noProof/>
                <w:webHidden/>
              </w:rPr>
              <w:fldChar w:fldCharType="separate"/>
            </w:r>
            <w:r>
              <w:rPr>
                <w:noProof/>
                <w:webHidden/>
              </w:rPr>
              <w:t>4</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0" w:history="1">
            <w:r w:rsidR="00946CE6" w:rsidRPr="00E24EE8">
              <w:rPr>
                <w:rStyle w:val="Hyperlink"/>
                <w:noProof/>
              </w:rPr>
              <w:t>Describe the Solution</w:t>
            </w:r>
            <w:r w:rsidR="00946CE6">
              <w:rPr>
                <w:noProof/>
                <w:webHidden/>
              </w:rPr>
              <w:tab/>
            </w:r>
            <w:r w:rsidR="00946CE6">
              <w:rPr>
                <w:noProof/>
                <w:webHidden/>
              </w:rPr>
              <w:fldChar w:fldCharType="begin"/>
            </w:r>
            <w:r w:rsidR="00946CE6">
              <w:rPr>
                <w:noProof/>
                <w:webHidden/>
              </w:rPr>
              <w:instrText xml:space="preserve"> PAGEREF _Toc454129880 \h </w:instrText>
            </w:r>
            <w:r w:rsidR="00946CE6">
              <w:rPr>
                <w:noProof/>
                <w:webHidden/>
              </w:rPr>
            </w:r>
            <w:r w:rsidR="00946CE6">
              <w:rPr>
                <w:noProof/>
                <w:webHidden/>
              </w:rPr>
              <w:fldChar w:fldCharType="separate"/>
            </w:r>
            <w:r>
              <w:rPr>
                <w:noProof/>
                <w:webHidden/>
              </w:rPr>
              <w:t>5</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1" w:history="1">
            <w:r w:rsidR="00946CE6" w:rsidRPr="00E24EE8">
              <w:rPr>
                <w:rStyle w:val="Hyperlink"/>
                <w:noProof/>
              </w:rPr>
              <w:t>Describe the approach to testing</w:t>
            </w:r>
            <w:r w:rsidR="00946CE6">
              <w:rPr>
                <w:noProof/>
                <w:webHidden/>
              </w:rPr>
              <w:tab/>
            </w:r>
            <w:r w:rsidR="00946CE6">
              <w:rPr>
                <w:noProof/>
                <w:webHidden/>
              </w:rPr>
              <w:fldChar w:fldCharType="begin"/>
            </w:r>
            <w:r w:rsidR="00946CE6">
              <w:rPr>
                <w:noProof/>
                <w:webHidden/>
              </w:rPr>
              <w:instrText xml:space="preserve"> PAGEREF _Toc454129881 \h </w:instrText>
            </w:r>
            <w:r w:rsidR="00946CE6">
              <w:rPr>
                <w:noProof/>
                <w:webHidden/>
              </w:rPr>
            </w:r>
            <w:r w:rsidR="00946CE6">
              <w:rPr>
                <w:noProof/>
                <w:webHidden/>
              </w:rPr>
              <w:fldChar w:fldCharType="separate"/>
            </w:r>
            <w:r>
              <w:rPr>
                <w:noProof/>
                <w:webHidden/>
              </w:rPr>
              <w:t>5</w:t>
            </w:r>
            <w:r w:rsidR="00946CE6">
              <w:rPr>
                <w:noProof/>
                <w:webHidden/>
              </w:rPr>
              <w:fldChar w:fldCharType="end"/>
            </w:r>
          </w:hyperlink>
        </w:p>
        <w:p w:rsidR="00946CE6" w:rsidRDefault="00781D3C">
          <w:pPr>
            <w:pStyle w:val="TOC3"/>
            <w:tabs>
              <w:tab w:val="right" w:leader="dot" w:pos="9016"/>
            </w:tabs>
            <w:rPr>
              <w:rFonts w:eastAsiaTheme="minorEastAsia"/>
              <w:noProof/>
              <w:lang w:eastAsia="en-GB"/>
            </w:rPr>
          </w:pPr>
          <w:hyperlink w:anchor="_Toc454129882" w:history="1">
            <w:r w:rsidR="00946CE6" w:rsidRPr="00E24EE8">
              <w:rPr>
                <w:rStyle w:val="Hyperlink"/>
                <w:noProof/>
              </w:rPr>
              <w:t>During Development Testing Plan</w:t>
            </w:r>
            <w:r w:rsidR="00946CE6">
              <w:rPr>
                <w:noProof/>
                <w:webHidden/>
              </w:rPr>
              <w:tab/>
            </w:r>
            <w:r w:rsidR="00946CE6">
              <w:rPr>
                <w:noProof/>
                <w:webHidden/>
              </w:rPr>
              <w:fldChar w:fldCharType="begin"/>
            </w:r>
            <w:r w:rsidR="00946CE6">
              <w:rPr>
                <w:noProof/>
                <w:webHidden/>
              </w:rPr>
              <w:instrText xml:space="preserve"> PAGEREF _Toc454129882 \h </w:instrText>
            </w:r>
            <w:r w:rsidR="00946CE6">
              <w:rPr>
                <w:noProof/>
                <w:webHidden/>
              </w:rPr>
            </w:r>
            <w:r w:rsidR="00946CE6">
              <w:rPr>
                <w:noProof/>
                <w:webHidden/>
              </w:rPr>
              <w:fldChar w:fldCharType="separate"/>
            </w:r>
            <w:r>
              <w:rPr>
                <w:noProof/>
                <w:webHidden/>
              </w:rPr>
              <w:t>5</w:t>
            </w:r>
            <w:r w:rsidR="00946CE6">
              <w:rPr>
                <w:noProof/>
                <w:webHidden/>
              </w:rPr>
              <w:fldChar w:fldCharType="end"/>
            </w:r>
          </w:hyperlink>
        </w:p>
        <w:p w:rsidR="00946CE6" w:rsidRDefault="00781D3C">
          <w:pPr>
            <w:pStyle w:val="TOC3"/>
            <w:tabs>
              <w:tab w:val="right" w:leader="dot" w:pos="9016"/>
            </w:tabs>
            <w:rPr>
              <w:rFonts w:eastAsiaTheme="minorEastAsia"/>
              <w:noProof/>
              <w:lang w:eastAsia="en-GB"/>
            </w:rPr>
          </w:pPr>
          <w:hyperlink w:anchor="_Toc454129883" w:history="1">
            <w:r w:rsidR="00946CE6" w:rsidRPr="00E24EE8">
              <w:rPr>
                <w:rStyle w:val="Hyperlink"/>
                <w:noProof/>
              </w:rPr>
              <w:t>Post Development System Testing for Function and Robustness Plan</w:t>
            </w:r>
            <w:r w:rsidR="00946CE6">
              <w:rPr>
                <w:noProof/>
                <w:webHidden/>
              </w:rPr>
              <w:tab/>
            </w:r>
            <w:r w:rsidR="00946CE6">
              <w:rPr>
                <w:noProof/>
                <w:webHidden/>
              </w:rPr>
              <w:fldChar w:fldCharType="begin"/>
            </w:r>
            <w:r w:rsidR="00946CE6">
              <w:rPr>
                <w:noProof/>
                <w:webHidden/>
              </w:rPr>
              <w:instrText xml:space="preserve"> PAGEREF _Toc454129883 \h </w:instrText>
            </w:r>
            <w:r w:rsidR="00946CE6">
              <w:rPr>
                <w:noProof/>
                <w:webHidden/>
              </w:rPr>
            </w:r>
            <w:r w:rsidR="00946CE6">
              <w:rPr>
                <w:noProof/>
                <w:webHidden/>
              </w:rPr>
              <w:fldChar w:fldCharType="separate"/>
            </w:r>
            <w:r>
              <w:rPr>
                <w:noProof/>
                <w:webHidden/>
              </w:rPr>
              <w:t>6</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4" w:history="1">
            <w:r w:rsidR="00946CE6" w:rsidRPr="00E24EE8">
              <w:rPr>
                <w:rStyle w:val="Hyperlink"/>
                <w:noProof/>
              </w:rPr>
              <w:t>Describe the solution – Pseudo code algorithms and justification</w:t>
            </w:r>
            <w:r w:rsidR="00946CE6">
              <w:rPr>
                <w:noProof/>
                <w:webHidden/>
              </w:rPr>
              <w:tab/>
            </w:r>
            <w:r w:rsidR="00946CE6">
              <w:rPr>
                <w:noProof/>
                <w:webHidden/>
              </w:rPr>
              <w:fldChar w:fldCharType="begin"/>
            </w:r>
            <w:r w:rsidR="00946CE6">
              <w:rPr>
                <w:noProof/>
                <w:webHidden/>
              </w:rPr>
              <w:instrText xml:space="preserve"> PAGEREF _Toc454129884 \h </w:instrText>
            </w:r>
            <w:r w:rsidR="00946CE6">
              <w:rPr>
                <w:noProof/>
                <w:webHidden/>
              </w:rPr>
            </w:r>
            <w:r w:rsidR="00946CE6">
              <w:rPr>
                <w:noProof/>
                <w:webHidden/>
              </w:rPr>
              <w:fldChar w:fldCharType="separate"/>
            </w:r>
            <w:r>
              <w:rPr>
                <w:noProof/>
                <w:webHidden/>
              </w:rPr>
              <w:t>8</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5" w:history="1">
            <w:r w:rsidR="00946CE6" w:rsidRPr="00E24EE8">
              <w:rPr>
                <w:rStyle w:val="Hyperlink"/>
                <w:noProof/>
              </w:rPr>
              <w:t>Developing the solution – Coding</w:t>
            </w:r>
            <w:r w:rsidR="00946CE6">
              <w:rPr>
                <w:noProof/>
                <w:webHidden/>
              </w:rPr>
              <w:tab/>
            </w:r>
            <w:r w:rsidR="00946CE6">
              <w:rPr>
                <w:noProof/>
                <w:webHidden/>
              </w:rPr>
              <w:fldChar w:fldCharType="begin"/>
            </w:r>
            <w:r w:rsidR="00946CE6">
              <w:rPr>
                <w:noProof/>
                <w:webHidden/>
              </w:rPr>
              <w:instrText xml:space="preserve"> PAGEREF _Toc454129885 \h </w:instrText>
            </w:r>
            <w:r w:rsidR="00946CE6">
              <w:rPr>
                <w:noProof/>
                <w:webHidden/>
              </w:rPr>
            </w:r>
            <w:r w:rsidR="00946CE6">
              <w:rPr>
                <w:noProof/>
                <w:webHidden/>
              </w:rPr>
              <w:fldChar w:fldCharType="separate"/>
            </w:r>
            <w:r>
              <w:rPr>
                <w:noProof/>
                <w:webHidden/>
              </w:rPr>
              <w:t>9</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6" w:history="1">
            <w:r w:rsidR="00946CE6" w:rsidRPr="00E24EE8">
              <w:rPr>
                <w:rStyle w:val="Hyperlink"/>
                <w:noProof/>
              </w:rPr>
              <w:t>Testing to inform development</w:t>
            </w:r>
            <w:r w:rsidR="00946CE6">
              <w:rPr>
                <w:noProof/>
                <w:webHidden/>
              </w:rPr>
              <w:tab/>
            </w:r>
            <w:r w:rsidR="00946CE6">
              <w:rPr>
                <w:noProof/>
                <w:webHidden/>
              </w:rPr>
              <w:fldChar w:fldCharType="begin"/>
            </w:r>
            <w:r w:rsidR="00946CE6">
              <w:rPr>
                <w:noProof/>
                <w:webHidden/>
              </w:rPr>
              <w:instrText xml:space="preserve"> PAGEREF _Toc454129886 \h </w:instrText>
            </w:r>
            <w:r w:rsidR="00946CE6">
              <w:rPr>
                <w:noProof/>
                <w:webHidden/>
              </w:rPr>
            </w:r>
            <w:r w:rsidR="00946CE6">
              <w:rPr>
                <w:noProof/>
                <w:webHidden/>
              </w:rPr>
              <w:fldChar w:fldCharType="separate"/>
            </w:r>
            <w:r>
              <w:rPr>
                <w:noProof/>
                <w:webHidden/>
              </w:rPr>
              <w:t>10</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7" w:history="1">
            <w:r w:rsidR="00946CE6" w:rsidRPr="00E24EE8">
              <w:rPr>
                <w:rStyle w:val="Hyperlink"/>
                <w:noProof/>
              </w:rPr>
              <w:t>Stakeholder review and sign-off of iteration</w:t>
            </w:r>
            <w:r w:rsidR="00946CE6">
              <w:rPr>
                <w:noProof/>
                <w:webHidden/>
              </w:rPr>
              <w:tab/>
            </w:r>
            <w:r w:rsidR="00946CE6">
              <w:rPr>
                <w:noProof/>
                <w:webHidden/>
              </w:rPr>
              <w:fldChar w:fldCharType="begin"/>
            </w:r>
            <w:r w:rsidR="00946CE6">
              <w:rPr>
                <w:noProof/>
                <w:webHidden/>
              </w:rPr>
              <w:instrText xml:space="preserve"> PAGEREF _Toc454129887 \h </w:instrText>
            </w:r>
            <w:r w:rsidR="00946CE6">
              <w:rPr>
                <w:noProof/>
                <w:webHidden/>
              </w:rPr>
            </w:r>
            <w:r w:rsidR="00946CE6">
              <w:rPr>
                <w:noProof/>
                <w:webHidden/>
              </w:rPr>
              <w:fldChar w:fldCharType="separate"/>
            </w:r>
            <w:r>
              <w:rPr>
                <w:noProof/>
                <w:webHidden/>
              </w:rPr>
              <w:t>14</w:t>
            </w:r>
            <w:r w:rsidR="00946CE6">
              <w:rPr>
                <w:noProof/>
                <w:webHidden/>
              </w:rPr>
              <w:fldChar w:fldCharType="end"/>
            </w:r>
          </w:hyperlink>
        </w:p>
        <w:p w:rsidR="00946CE6" w:rsidRDefault="00781D3C">
          <w:pPr>
            <w:pStyle w:val="TOC1"/>
            <w:tabs>
              <w:tab w:val="right" w:leader="dot" w:pos="9016"/>
            </w:tabs>
            <w:rPr>
              <w:rFonts w:eastAsiaTheme="minorEastAsia"/>
              <w:noProof/>
              <w:lang w:eastAsia="en-GB"/>
            </w:rPr>
          </w:pPr>
          <w:hyperlink w:anchor="_Toc454129888" w:history="1">
            <w:r w:rsidR="00946CE6" w:rsidRPr="00E24EE8">
              <w:rPr>
                <w:rStyle w:val="Hyperlink"/>
                <w:noProof/>
              </w:rPr>
              <w:t>Iteration 2 – Moveable Game Object</w:t>
            </w:r>
            <w:r w:rsidR="00946CE6">
              <w:rPr>
                <w:noProof/>
                <w:webHidden/>
              </w:rPr>
              <w:tab/>
            </w:r>
            <w:r w:rsidR="00946CE6">
              <w:rPr>
                <w:noProof/>
                <w:webHidden/>
              </w:rPr>
              <w:fldChar w:fldCharType="begin"/>
            </w:r>
            <w:r w:rsidR="00946CE6">
              <w:rPr>
                <w:noProof/>
                <w:webHidden/>
              </w:rPr>
              <w:instrText xml:space="preserve"> PAGEREF _Toc454129888 \h </w:instrText>
            </w:r>
            <w:r w:rsidR="00946CE6">
              <w:rPr>
                <w:noProof/>
                <w:webHidden/>
              </w:rPr>
            </w:r>
            <w:r w:rsidR="00946CE6">
              <w:rPr>
                <w:noProof/>
                <w:webHidden/>
              </w:rPr>
              <w:fldChar w:fldCharType="separate"/>
            </w:r>
            <w:r>
              <w:rPr>
                <w:noProof/>
                <w:webHidden/>
              </w:rPr>
              <w:t>14</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89" w:history="1">
            <w:r w:rsidR="00946CE6" w:rsidRPr="00E24EE8">
              <w:rPr>
                <w:rStyle w:val="Hyperlink"/>
                <w:noProof/>
              </w:rPr>
              <w:t>Discussion with Stakeholders</w:t>
            </w:r>
            <w:r w:rsidR="00946CE6">
              <w:rPr>
                <w:noProof/>
                <w:webHidden/>
              </w:rPr>
              <w:tab/>
            </w:r>
            <w:r w:rsidR="00946CE6">
              <w:rPr>
                <w:noProof/>
                <w:webHidden/>
              </w:rPr>
              <w:fldChar w:fldCharType="begin"/>
            </w:r>
            <w:r w:rsidR="00946CE6">
              <w:rPr>
                <w:noProof/>
                <w:webHidden/>
              </w:rPr>
              <w:instrText xml:space="preserve"> PAGEREF _Toc454129889 \h </w:instrText>
            </w:r>
            <w:r w:rsidR="00946CE6">
              <w:rPr>
                <w:noProof/>
                <w:webHidden/>
              </w:rPr>
            </w:r>
            <w:r w:rsidR="00946CE6">
              <w:rPr>
                <w:noProof/>
                <w:webHidden/>
              </w:rPr>
              <w:fldChar w:fldCharType="separate"/>
            </w:r>
            <w:r>
              <w:rPr>
                <w:noProof/>
                <w:webHidden/>
              </w:rPr>
              <w:t>14</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0" w:history="1">
            <w:r w:rsidR="00946CE6" w:rsidRPr="00E24EE8">
              <w:rPr>
                <w:rStyle w:val="Hyperlink"/>
                <w:noProof/>
              </w:rPr>
              <w:t>Specify the proposed solution – Moveable Game Objects Detailed Requirements</w:t>
            </w:r>
            <w:r w:rsidR="00946CE6">
              <w:rPr>
                <w:noProof/>
                <w:webHidden/>
              </w:rPr>
              <w:tab/>
            </w:r>
            <w:r w:rsidR="00946CE6">
              <w:rPr>
                <w:noProof/>
                <w:webHidden/>
              </w:rPr>
              <w:fldChar w:fldCharType="begin"/>
            </w:r>
            <w:r w:rsidR="00946CE6">
              <w:rPr>
                <w:noProof/>
                <w:webHidden/>
              </w:rPr>
              <w:instrText xml:space="preserve"> PAGEREF _Toc454129890 \h </w:instrText>
            </w:r>
            <w:r w:rsidR="00946CE6">
              <w:rPr>
                <w:noProof/>
                <w:webHidden/>
              </w:rPr>
            </w:r>
            <w:r w:rsidR="00946CE6">
              <w:rPr>
                <w:noProof/>
                <w:webHidden/>
              </w:rPr>
              <w:fldChar w:fldCharType="separate"/>
            </w:r>
            <w:r>
              <w:rPr>
                <w:noProof/>
                <w:webHidden/>
              </w:rPr>
              <w:t>14</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1" w:history="1">
            <w:r w:rsidR="00946CE6" w:rsidRPr="00E24EE8">
              <w:rPr>
                <w:rStyle w:val="Hyperlink"/>
                <w:noProof/>
              </w:rPr>
              <w:t>Decompose the problem</w:t>
            </w:r>
            <w:r w:rsidR="00946CE6">
              <w:rPr>
                <w:noProof/>
                <w:webHidden/>
              </w:rPr>
              <w:tab/>
            </w:r>
            <w:r w:rsidR="00946CE6">
              <w:rPr>
                <w:noProof/>
                <w:webHidden/>
              </w:rPr>
              <w:fldChar w:fldCharType="begin"/>
            </w:r>
            <w:r w:rsidR="00946CE6">
              <w:rPr>
                <w:noProof/>
                <w:webHidden/>
              </w:rPr>
              <w:instrText xml:space="preserve"> PAGEREF _Toc454129891 \h </w:instrText>
            </w:r>
            <w:r w:rsidR="00946CE6">
              <w:rPr>
                <w:noProof/>
                <w:webHidden/>
              </w:rPr>
            </w:r>
            <w:r w:rsidR="00946CE6">
              <w:rPr>
                <w:noProof/>
                <w:webHidden/>
              </w:rPr>
              <w:fldChar w:fldCharType="separate"/>
            </w:r>
            <w:r>
              <w:rPr>
                <w:noProof/>
                <w:webHidden/>
              </w:rPr>
              <w:t>15</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2" w:history="1">
            <w:r w:rsidR="00946CE6" w:rsidRPr="00E24EE8">
              <w:rPr>
                <w:rStyle w:val="Hyperlink"/>
                <w:noProof/>
              </w:rPr>
              <w:t>Describe the Solution - Usability features</w:t>
            </w:r>
            <w:r w:rsidR="00946CE6">
              <w:rPr>
                <w:noProof/>
                <w:webHidden/>
              </w:rPr>
              <w:tab/>
            </w:r>
            <w:r w:rsidR="00946CE6">
              <w:rPr>
                <w:noProof/>
                <w:webHidden/>
              </w:rPr>
              <w:fldChar w:fldCharType="begin"/>
            </w:r>
            <w:r w:rsidR="00946CE6">
              <w:rPr>
                <w:noProof/>
                <w:webHidden/>
              </w:rPr>
              <w:instrText xml:space="preserve"> PAGEREF _Toc454129892 \h </w:instrText>
            </w:r>
            <w:r w:rsidR="00946CE6">
              <w:rPr>
                <w:noProof/>
                <w:webHidden/>
              </w:rPr>
            </w:r>
            <w:r w:rsidR="00946CE6">
              <w:rPr>
                <w:noProof/>
                <w:webHidden/>
              </w:rPr>
              <w:fldChar w:fldCharType="separate"/>
            </w:r>
            <w:r>
              <w:rPr>
                <w:noProof/>
                <w:webHidden/>
              </w:rPr>
              <w:t>15</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3" w:history="1">
            <w:r w:rsidR="00946CE6" w:rsidRPr="00E24EE8">
              <w:rPr>
                <w:rStyle w:val="Hyperlink"/>
                <w:noProof/>
              </w:rPr>
              <w:t>Describe the approach to testing – Usability Testing Plan</w:t>
            </w:r>
            <w:r w:rsidR="00946CE6">
              <w:rPr>
                <w:noProof/>
                <w:webHidden/>
              </w:rPr>
              <w:tab/>
            </w:r>
            <w:r w:rsidR="00946CE6">
              <w:rPr>
                <w:noProof/>
                <w:webHidden/>
              </w:rPr>
              <w:fldChar w:fldCharType="begin"/>
            </w:r>
            <w:r w:rsidR="00946CE6">
              <w:rPr>
                <w:noProof/>
                <w:webHidden/>
              </w:rPr>
              <w:instrText xml:space="preserve"> PAGEREF _Toc454129893 \h </w:instrText>
            </w:r>
            <w:r w:rsidR="00946CE6">
              <w:rPr>
                <w:noProof/>
                <w:webHidden/>
              </w:rPr>
            </w:r>
            <w:r w:rsidR="00946CE6">
              <w:rPr>
                <w:noProof/>
                <w:webHidden/>
              </w:rPr>
              <w:fldChar w:fldCharType="separate"/>
            </w:r>
            <w:r>
              <w:rPr>
                <w:noProof/>
                <w:webHidden/>
              </w:rPr>
              <w:t>15</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4" w:history="1">
            <w:r w:rsidR="00946CE6" w:rsidRPr="00E24EE8">
              <w:rPr>
                <w:rStyle w:val="Hyperlink"/>
                <w:noProof/>
              </w:rPr>
              <w:t>Describe the Solution</w:t>
            </w:r>
            <w:r w:rsidR="00946CE6">
              <w:rPr>
                <w:noProof/>
                <w:webHidden/>
              </w:rPr>
              <w:tab/>
            </w:r>
            <w:r w:rsidR="00946CE6">
              <w:rPr>
                <w:noProof/>
                <w:webHidden/>
              </w:rPr>
              <w:fldChar w:fldCharType="begin"/>
            </w:r>
            <w:r w:rsidR="00946CE6">
              <w:rPr>
                <w:noProof/>
                <w:webHidden/>
              </w:rPr>
              <w:instrText xml:space="preserve"> PAGEREF _Toc454129894 \h </w:instrText>
            </w:r>
            <w:r w:rsidR="00946CE6">
              <w:rPr>
                <w:noProof/>
                <w:webHidden/>
              </w:rPr>
            </w:r>
            <w:r w:rsidR="00946CE6">
              <w:rPr>
                <w:noProof/>
                <w:webHidden/>
              </w:rPr>
              <w:fldChar w:fldCharType="separate"/>
            </w:r>
            <w:r>
              <w:rPr>
                <w:noProof/>
                <w:webHidden/>
              </w:rPr>
              <w:t>16</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5" w:history="1">
            <w:r w:rsidR="00946CE6" w:rsidRPr="00E24EE8">
              <w:rPr>
                <w:rStyle w:val="Hyperlink"/>
                <w:noProof/>
              </w:rPr>
              <w:t>Describe the approach to testing</w:t>
            </w:r>
            <w:r w:rsidR="00946CE6">
              <w:rPr>
                <w:noProof/>
                <w:webHidden/>
              </w:rPr>
              <w:tab/>
            </w:r>
            <w:r w:rsidR="00946CE6">
              <w:rPr>
                <w:noProof/>
                <w:webHidden/>
              </w:rPr>
              <w:fldChar w:fldCharType="begin"/>
            </w:r>
            <w:r w:rsidR="00946CE6">
              <w:rPr>
                <w:noProof/>
                <w:webHidden/>
              </w:rPr>
              <w:instrText xml:space="preserve"> PAGEREF _Toc454129895 \h </w:instrText>
            </w:r>
            <w:r w:rsidR="00946CE6">
              <w:rPr>
                <w:noProof/>
                <w:webHidden/>
              </w:rPr>
            </w:r>
            <w:r w:rsidR="00946CE6">
              <w:rPr>
                <w:noProof/>
                <w:webHidden/>
              </w:rPr>
              <w:fldChar w:fldCharType="separate"/>
            </w:r>
            <w:r>
              <w:rPr>
                <w:noProof/>
                <w:webHidden/>
              </w:rPr>
              <w:t>17</w:t>
            </w:r>
            <w:r w:rsidR="00946CE6">
              <w:rPr>
                <w:noProof/>
                <w:webHidden/>
              </w:rPr>
              <w:fldChar w:fldCharType="end"/>
            </w:r>
          </w:hyperlink>
        </w:p>
        <w:p w:rsidR="00946CE6" w:rsidRDefault="00781D3C">
          <w:pPr>
            <w:pStyle w:val="TOC3"/>
            <w:tabs>
              <w:tab w:val="right" w:leader="dot" w:pos="9016"/>
            </w:tabs>
            <w:rPr>
              <w:rFonts w:eastAsiaTheme="minorEastAsia"/>
              <w:noProof/>
              <w:lang w:eastAsia="en-GB"/>
            </w:rPr>
          </w:pPr>
          <w:hyperlink w:anchor="_Toc454129896" w:history="1">
            <w:r w:rsidR="00946CE6" w:rsidRPr="00E24EE8">
              <w:rPr>
                <w:rStyle w:val="Hyperlink"/>
                <w:noProof/>
              </w:rPr>
              <w:t>During Development Testing Plan</w:t>
            </w:r>
            <w:r w:rsidR="00946CE6">
              <w:rPr>
                <w:noProof/>
                <w:webHidden/>
              </w:rPr>
              <w:tab/>
            </w:r>
            <w:r w:rsidR="00946CE6">
              <w:rPr>
                <w:noProof/>
                <w:webHidden/>
              </w:rPr>
              <w:fldChar w:fldCharType="begin"/>
            </w:r>
            <w:r w:rsidR="00946CE6">
              <w:rPr>
                <w:noProof/>
                <w:webHidden/>
              </w:rPr>
              <w:instrText xml:space="preserve"> PAGEREF _Toc454129896 \h </w:instrText>
            </w:r>
            <w:r w:rsidR="00946CE6">
              <w:rPr>
                <w:noProof/>
                <w:webHidden/>
              </w:rPr>
            </w:r>
            <w:r w:rsidR="00946CE6">
              <w:rPr>
                <w:noProof/>
                <w:webHidden/>
              </w:rPr>
              <w:fldChar w:fldCharType="separate"/>
            </w:r>
            <w:r>
              <w:rPr>
                <w:noProof/>
                <w:webHidden/>
              </w:rPr>
              <w:t>17</w:t>
            </w:r>
            <w:r w:rsidR="00946CE6">
              <w:rPr>
                <w:noProof/>
                <w:webHidden/>
              </w:rPr>
              <w:fldChar w:fldCharType="end"/>
            </w:r>
          </w:hyperlink>
        </w:p>
        <w:p w:rsidR="00946CE6" w:rsidRDefault="00781D3C">
          <w:pPr>
            <w:pStyle w:val="TOC3"/>
            <w:tabs>
              <w:tab w:val="right" w:leader="dot" w:pos="9016"/>
            </w:tabs>
            <w:rPr>
              <w:rFonts w:eastAsiaTheme="minorEastAsia"/>
              <w:noProof/>
              <w:lang w:eastAsia="en-GB"/>
            </w:rPr>
          </w:pPr>
          <w:hyperlink w:anchor="_Toc454129897" w:history="1">
            <w:r w:rsidR="00946CE6" w:rsidRPr="00E24EE8">
              <w:rPr>
                <w:rStyle w:val="Hyperlink"/>
                <w:noProof/>
              </w:rPr>
              <w:t>Post Development System Testing for Function and Robustness Plan</w:t>
            </w:r>
            <w:r w:rsidR="00946CE6">
              <w:rPr>
                <w:noProof/>
                <w:webHidden/>
              </w:rPr>
              <w:tab/>
            </w:r>
            <w:r w:rsidR="00946CE6">
              <w:rPr>
                <w:noProof/>
                <w:webHidden/>
              </w:rPr>
              <w:fldChar w:fldCharType="begin"/>
            </w:r>
            <w:r w:rsidR="00946CE6">
              <w:rPr>
                <w:noProof/>
                <w:webHidden/>
              </w:rPr>
              <w:instrText xml:space="preserve"> PAGEREF _Toc454129897 \h </w:instrText>
            </w:r>
            <w:r w:rsidR="00946CE6">
              <w:rPr>
                <w:noProof/>
                <w:webHidden/>
              </w:rPr>
            </w:r>
            <w:r w:rsidR="00946CE6">
              <w:rPr>
                <w:noProof/>
                <w:webHidden/>
              </w:rPr>
              <w:fldChar w:fldCharType="separate"/>
            </w:r>
            <w:r>
              <w:rPr>
                <w:noProof/>
                <w:webHidden/>
              </w:rPr>
              <w:t>17</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8" w:history="1">
            <w:r w:rsidR="00946CE6" w:rsidRPr="00E24EE8">
              <w:rPr>
                <w:rStyle w:val="Hyperlink"/>
                <w:noProof/>
              </w:rPr>
              <w:t>Describe the solution – Pseudo code algorithms and justification</w:t>
            </w:r>
            <w:r w:rsidR="00946CE6">
              <w:rPr>
                <w:noProof/>
                <w:webHidden/>
              </w:rPr>
              <w:tab/>
            </w:r>
            <w:r w:rsidR="00946CE6">
              <w:rPr>
                <w:noProof/>
                <w:webHidden/>
              </w:rPr>
              <w:fldChar w:fldCharType="begin"/>
            </w:r>
            <w:r w:rsidR="00946CE6">
              <w:rPr>
                <w:noProof/>
                <w:webHidden/>
              </w:rPr>
              <w:instrText xml:space="preserve"> PAGEREF _Toc454129898 \h </w:instrText>
            </w:r>
            <w:r w:rsidR="00946CE6">
              <w:rPr>
                <w:noProof/>
                <w:webHidden/>
              </w:rPr>
            </w:r>
            <w:r w:rsidR="00946CE6">
              <w:rPr>
                <w:noProof/>
                <w:webHidden/>
              </w:rPr>
              <w:fldChar w:fldCharType="separate"/>
            </w:r>
            <w:r>
              <w:rPr>
                <w:noProof/>
                <w:webHidden/>
              </w:rPr>
              <w:t>18</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899" w:history="1">
            <w:r w:rsidR="00946CE6" w:rsidRPr="00E24EE8">
              <w:rPr>
                <w:rStyle w:val="Hyperlink"/>
                <w:noProof/>
              </w:rPr>
              <w:t>Developing the solution – Coding</w:t>
            </w:r>
            <w:r w:rsidR="00946CE6">
              <w:rPr>
                <w:noProof/>
                <w:webHidden/>
              </w:rPr>
              <w:tab/>
            </w:r>
            <w:r w:rsidR="00946CE6">
              <w:rPr>
                <w:noProof/>
                <w:webHidden/>
              </w:rPr>
              <w:fldChar w:fldCharType="begin"/>
            </w:r>
            <w:r w:rsidR="00946CE6">
              <w:rPr>
                <w:noProof/>
                <w:webHidden/>
              </w:rPr>
              <w:instrText xml:space="preserve"> PAGEREF _Toc454129899 \h </w:instrText>
            </w:r>
            <w:r w:rsidR="00946CE6">
              <w:rPr>
                <w:noProof/>
                <w:webHidden/>
              </w:rPr>
            </w:r>
            <w:r w:rsidR="00946CE6">
              <w:rPr>
                <w:noProof/>
                <w:webHidden/>
              </w:rPr>
              <w:fldChar w:fldCharType="separate"/>
            </w:r>
            <w:r>
              <w:rPr>
                <w:noProof/>
                <w:webHidden/>
              </w:rPr>
              <w:t>20</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900" w:history="1">
            <w:r w:rsidR="00946CE6" w:rsidRPr="00E24EE8">
              <w:rPr>
                <w:rStyle w:val="Hyperlink"/>
                <w:noProof/>
              </w:rPr>
              <w:t>Testing to inform development</w:t>
            </w:r>
            <w:r w:rsidR="00946CE6">
              <w:rPr>
                <w:noProof/>
                <w:webHidden/>
              </w:rPr>
              <w:tab/>
            </w:r>
            <w:r w:rsidR="00946CE6">
              <w:rPr>
                <w:noProof/>
                <w:webHidden/>
              </w:rPr>
              <w:fldChar w:fldCharType="begin"/>
            </w:r>
            <w:r w:rsidR="00946CE6">
              <w:rPr>
                <w:noProof/>
                <w:webHidden/>
              </w:rPr>
              <w:instrText xml:space="preserve"> PAGEREF _Toc454129900 \h </w:instrText>
            </w:r>
            <w:r w:rsidR="00946CE6">
              <w:rPr>
                <w:noProof/>
                <w:webHidden/>
              </w:rPr>
            </w:r>
            <w:r w:rsidR="00946CE6">
              <w:rPr>
                <w:noProof/>
                <w:webHidden/>
              </w:rPr>
              <w:fldChar w:fldCharType="separate"/>
            </w:r>
            <w:r>
              <w:rPr>
                <w:noProof/>
                <w:webHidden/>
              </w:rPr>
              <w:t>21</w:t>
            </w:r>
            <w:r w:rsidR="00946CE6">
              <w:rPr>
                <w:noProof/>
                <w:webHidden/>
              </w:rPr>
              <w:fldChar w:fldCharType="end"/>
            </w:r>
          </w:hyperlink>
        </w:p>
        <w:p w:rsidR="00946CE6" w:rsidRDefault="00781D3C">
          <w:pPr>
            <w:pStyle w:val="TOC2"/>
            <w:tabs>
              <w:tab w:val="right" w:leader="dot" w:pos="9016"/>
            </w:tabs>
            <w:rPr>
              <w:rFonts w:eastAsiaTheme="minorEastAsia"/>
              <w:noProof/>
              <w:lang w:eastAsia="en-GB"/>
            </w:rPr>
          </w:pPr>
          <w:hyperlink w:anchor="_Toc454129901" w:history="1">
            <w:r w:rsidR="00946CE6" w:rsidRPr="00E24EE8">
              <w:rPr>
                <w:rStyle w:val="Hyperlink"/>
                <w:noProof/>
              </w:rPr>
              <w:t>Stakeholder review and sign-off of iteration</w:t>
            </w:r>
            <w:r w:rsidR="00946CE6">
              <w:rPr>
                <w:noProof/>
                <w:webHidden/>
              </w:rPr>
              <w:tab/>
            </w:r>
            <w:r w:rsidR="00946CE6">
              <w:rPr>
                <w:noProof/>
                <w:webHidden/>
              </w:rPr>
              <w:fldChar w:fldCharType="begin"/>
            </w:r>
            <w:r w:rsidR="00946CE6">
              <w:rPr>
                <w:noProof/>
                <w:webHidden/>
              </w:rPr>
              <w:instrText xml:space="preserve"> PAGEREF _Toc454129901 \h </w:instrText>
            </w:r>
            <w:r w:rsidR="00946CE6">
              <w:rPr>
                <w:noProof/>
                <w:webHidden/>
              </w:rPr>
            </w:r>
            <w:r w:rsidR="00946CE6">
              <w:rPr>
                <w:noProof/>
                <w:webHidden/>
              </w:rPr>
              <w:fldChar w:fldCharType="separate"/>
            </w:r>
            <w:r>
              <w:rPr>
                <w:noProof/>
                <w:webHidden/>
              </w:rPr>
              <w:t>22</w:t>
            </w:r>
            <w:r w:rsidR="00946CE6">
              <w:rPr>
                <w:noProof/>
                <w:webHidden/>
              </w:rPr>
              <w:fldChar w:fldCharType="end"/>
            </w:r>
          </w:hyperlink>
        </w:p>
        <w:p w:rsidR="00946CE6" w:rsidRDefault="00781D3C">
          <w:pPr>
            <w:pStyle w:val="TOC1"/>
            <w:tabs>
              <w:tab w:val="right" w:leader="dot" w:pos="9016"/>
            </w:tabs>
            <w:rPr>
              <w:rFonts w:eastAsiaTheme="minorEastAsia"/>
              <w:noProof/>
              <w:lang w:eastAsia="en-GB"/>
            </w:rPr>
          </w:pPr>
          <w:hyperlink w:anchor="_Toc454129902" w:history="1">
            <w:r w:rsidR="00946CE6" w:rsidRPr="00E24EE8">
              <w:rPr>
                <w:rStyle w:val="Hyperlink"/>
                <w:noProof/>
              </w:rPr>
              <w:t>Final code to get game working</w:t>
            </w:r>
            <w:r w:rsidR="00946CE6">
              <w:rPr>
                <w:noProof/>
                <w:webHidden/>
              </w:rPr>
              <w:tab/>
            </w:r>
            <w:r w:rsidR="00946CE6">
              <w:rPr>
                <w:noProof/>
                <w:webHidden/>
              </w:rPr>
              <w:fldChar w:fldCharType="begin"/>
            </w:r>
            <w:r w:rsidR="00946CE6">
              <w:rPr>
                <w:noProof/>
                <w:webHidden/>
              </w:rPr>
              <w:instrText xml:space="preserve"> PAGEREF _Toc454129902 \h </w:instrText>
            </w:r>
            <w:r w:rsidR="00946CE6">
              <w:rPr>
                <w:noProof/>
                <w:webHidden/>
              </w:rPr>
            </w:r>
            <w:r w:rsidR="00946CE6">
              <w:rPr>
                <w:noProof/>
                <w:webHidden/>
              </w:rPr>
              <w:fldChar w:fldCharType="separate"/>
            </w:r>
            <w:r>
              <w:rPr>
                <w:noProof/>
                <w:webHidden/>
              </w:rPr>
              <w:t>24</w:t>
            </w:r>
            <w:r w:rsidR="00946CE6">
              <w:rPr>
                <w:noProof/>
                <w:webHidden/>
              </w:rPr>
              <w:fldChar w:fldCharType="end"/>
            </w:r>
          </w:hyperlink>
        </w:p>
        <w:p w:rsidR="007C65C8" w:rsidRDefault="007C65C8">
          <w:r>
            <w:rPr>
              <w:b/>
              <w:bCs/>
              <w:noProof/>
            </w:rPr>
            <w:fldChar w:fldCharType="end"/>
          </w:r>
        </w:p>
      </w:sdtContent>
    </w:sdt>
    <w:p w:rsidR="007E6113" w:rsidRDefault="00D53CB3" w:rsidP="00D53CB3">
      <w:bookmarkStart w:id="1" w:name="_Toc454129872"/>
      <w:r w:rsidRPr="007E6113">
        <w:rPr>
          <w:rStyle w:val="Heading1Char"/>
        </w:rPr>
        <w:t>Outline Requirements for Breakout</w:t>
      </w:r>
      <w:bookmarkEnd w:id="1"/>
      <w:r w:rsidRPr="007E6113">
        <w:rPr>
          <w:rStyle w:val="Heading1Char"/>
        </w:rPr>
        <w:br/>
      </w:r>
      <w:r w:rsidRPr="007E6113">
        <w:rPr>
          <w:rStyle w:val="Heading2Char"/>
        </w:rPr>
        <w:t xml:space="preserve">Game </w:t>
      </w:r>
      <w:r w:rsidR="00586B49">
        <w:rPr>
          <w:rStyle w:val="Heading2Char"/>
        </w:rPr>
        <w:t xml:space="preserve">screen, </w:t>
      </w:r>
      <w:r w:rsidRPr="007E6113">
        <w:rPr>
          <w:rStyle w:val="Heading2Char"/>
        </w:rPr>
        <w:t>objects and movement</w:t>
      </w:r>
      <w:r w:rsidRPr="007E6113">
        <w:rPr>
          <w:rStyle w:val="Heading2Char"/>
        </w:rPr>
        <w:br/>
      </w:r>
      <w:r>
        <w:t>The Breakout game screen will consist of 3 walls – left, right and top.</w:t>
      </w:r>
      <w:r>
        <w:br/>
        <w:t>There must be a paddle which can be moved left and right.</w:t>
      </w:r>
      <w:r>
        <w:br/>
        <w:t>There must be a set of bricks with each individual brick being visible or invisible.</w:t>
      </w:r>
      <w:r>
        <w:br/>
        <w:t>There must be a ball which can be bounced off the paddle, left, right and top wall.</w:t>
      </w:r>
      <w:r>
        <w:br/>
        <w:t>The ball must pass through invisible bricks and when it hits a visible brick this brick must disappear and the ball bounce (change direction).</w:t>
      </w:r>
      <w:r>
        <w:br/>
      </w:r>
      <w:r>
        <w:br/>
      </w:r>
      <w:r w:rsidRPr="007E6113">
        <w:rPr>
          <w:rStyle w:val="Heading2Char"/>
        </w:rPr>
        <w:t>Game play</w:t>
      </w:r>
      <w:r w:rsidRPr="007E6113">
        <w:rPr>
          <w:rStyle w:val="Heading2Char"/>
        </w:rPr>
        <w:br/>
      </w:r>
      <w:r>
        <w:t xml:space="preserve">The human player controls the paddle. </w:t>
      </w:r>
      <w:r w:rsidR="00440FD8">
        <w:br/>
        <w:t>When the human starts the game the ball is released.</w:t>
      </w:r>
      <w:r w:rsidR="00440FD8">
        <w:br/>
        <w:t>There will be a finite number of lives in one game.</w:t>
      </w:r>
      <w:r w:rsidR="00440FD8">
        <w:br/>
      </w:r>
      <w:r w:rsidR="007E6113">
        <w:t>A life is lost when the ball misses the paddle and disappears beneath.</w:t>
      </w:r>
      <w:r w:rsidR="007E6113">
        <w:br/>
      </w:r>
      <w:r w:rsidR="00440FD8">
        <w:t>When all bricks have been hit by the ball the human has successfully completed th</w:t>
      </w:r>
      <w:r w:rsidR="007E6113">
        <w:t>e game</w:t>
      </w:r>
      <w:r w:rsidR="00440FD8">
        <w:t>.</w:t>
      </w:r>
    </w:p>
    <w:p w:rsidR="00507557" w:rsidRDefault="00507557" w:rsidP="00507557">
      <w:pPr>
        <w:pStyle w:val="Heading2"/>
      </w:pPr>
      <w:bookmarkStart w:id="2" w:name="_Toc454129873"/>
      <w:r>
        <w:t>Hardware and Software Configuration</w:t>
      </w:r>
      <w:bookmarkEnd w:id="2"/>
    </w:p>
    <w:p w:rsidR="00B9485B" w:rsidRDefault="00B9485B" w:rsidP="00507557">
      <w:r>
        <w:t xml:space="preserve">The </w:t>
      </w:r>
      <w:r w:rsidR="006E7561">
        <w:t xml:space="preserve">recommended </w:t>
      </w:r>
      <w:r>
        <w:t xml:space="preserve">hardware requirements are based on the .NET Framework System </w:t>
      </w:r>
      <w:proofErr w:type="gramStart"/>
      <w:r>
        <w:t>Requirements</w:t>
      </w:r>
      <w:proofErr w:type="gramEnd"/>
      <w:r>
        <w:t xml:space="preserve"> as this will be needed in order for my application to run.</w:t>
      </w:r>
      <w:r>
        <w:br/>
        <w:t>Processor 1GHz</w:t>
      </w:r>
      <w:r>
        <w:br/>
        <w:t>RAM 512 MB</w:t>
      </w:r>
      <w:r>
        <w:br/>
        <w:t>Disk Space 4.6GB</w:t>
      </w:r>
      <w:r>
        <w:br/>
        <w:t>Input devices mouse and keyboard</w:t>
      </w:r>
      <w:r>
        <w:br/>
        <w:t>Monitor with a resolution that can accommodate the game screen of 640 x 482 pixels.</w:t>
      </w:r>
    </w:p>
    <w:p w:rsidR="00B9485B" w:rsidRPr="00507557" w:rsidRDefault="006E7561" w:rsidP="00507557">
      <w:r>
        <w:t>The recommended software requirements are:</w:t>
      </w:r>
      <w:r>
        <w:br/>
      </w:r>
      <w:r w:rsidR="00B9485B">
        <w:t xml:space="preserve">Operating system Windows 7 SP1 </w:t>
      </w:r>
      <w:r w:rsidR="00B9485B">
        <w:br/>
        <w:t xml:space="preserve">.NET Framework 4.5 </w:t>
      </w:r>
      <w:r w:rsidR="00B9485B">
        <w:br/>
      </w:r>
    </w:p>
    <w:p w:rsidR="006E7561" w:rsidRDefault="006E7561">
      <w:pPr>
        <w:rPr>
          <w:rFonts w:asciiTheme="majorHAnsi" w:eastAsiaTheme="majorEastAsia" w:hAnsiTheme="majorHAnsi" w:cstheme="majorBidi"/>
          <w:b/>
          <w:bCs/>
          <w:color w:val="365F91" w:themeColor="accent1" w:themeShade="BF"/>
          <w:sz w:val="28"/>
          <w:szCs w:val="28"/>
        </w:rPr>
      </w:pPr>
      <w:r>
        <w:br w:type="page"/>
      </w:r>
    </w:p>
    <w:p w:rsidR="00D53CB3" w:rsidRDefault="007E6113" w:rsidP="007E6113">
      <w:pPr>
        <w:pStyle w:val="Heading1"/>
      </w:pPr>
      <w:bookmarkStart w:id="3" w:name="_Toc454129874"/>
      <w:r>
        <w:lastRenderedPageBreak/>
        <w:t>I</w:t>
      </w:r>
      <w:r w:rsidR="007C65C8">
        <w:t>teration 1 – (Static) Game Object</w:t>
      </w:r>
      <w:bookmarkEnd w:id="3"/>
    </w:p>
    <w:p w:rsidR="003E02C4" w:rsidRDefault="007E6113" w:rsidP="007E6113">
      <w:r>
        <w:t>The game objects involved are: bricks, paddle and ball.</w:t>
      </w:r>
    </w:p>
    <w:p w:rsidR="003E02C4" w:rsidRDefault="003E02C4" w:rsidP="007E6113"/>
    <w:p w:rsidR="003E02C4" w:rsidRDefault="003E02C4" w:rsidP="003E02C4">
      <w:pPr>
        <w:pStyle w:val="Heading2"/>
      </w:pPr>
      <w:bookmarkStart w:id="4" w:name="_Toc454129875"/>
      <w:r>
        <w:t>Discussion with stakeholders</w:t>
      </w:r>
      <w:bookmarkEnd w:id="4"/>
    </w:p>
    <w:p w:rsidR="007E6113" w:rsidRPr="007E6113" w:rsidRDefault="002740BD" w:rsidP="007E6113">
      <w:r>
        <w:t>I discussed the aspects of the game relating to the static game objects – the bricks with Lisa and Jay. The size, colour and number in a row and how many rows were decided along with the required behaviour of being visible or not. I explained that there will be a need to be able to easily check for an intersect between a brick and a moveable game object (the ball).</w:t>
      </w:r>
      <w:r w:rsidR="007C7939">
        <w:br/>
      </w:r>
    </w:p>
    <w:p w:rsidR="007C7939" w:rsidRDefault="007C7939" w:rsidP="007C65C8">
      <w:pPr>
        <w:pStyle w:val="Heading2"/>
      </w:pPr>
      <w:bookmarkStart w:id="5" w:name="_Toc454129876"/>
      <w:r>
        <w:t xml:space="preserve">Specify the proposed solution – Game Objects </w:t>
      </w:r>
      <w:r w:rsidR="007D053C">
        <w:t xml:space="preserve">Detailed </w:t>
      </w:r>
      <w:r>
        <w:t>Requirements</w:t>
      </w:r>
      <w:bookmarkEnd w:id="5"/>
    </w:p>
    <w:p w:rsidR="00354AC4" w:rsidRDefault="00DF2900" w:rsidP="00354AC4">
      <w:pPr>
        <w:pStyle w:val="ListParagraph"/>
        <w:numPr>
          <w:ilvl w:val="0"/>
          <w:numId w:val="2"/>
        </w:numPr>
      </w:pPr>
      <w:r>
        <w:t>There will need to be</w:t>
      </w:r>
      <w:r w:rsidR="003D6026">
        <w:t xml:space="preserve"> the ability to have</w:t>
      </w:r>
      <w:r>
        <w:t xml:space="preserve"> more than one brick each with their own </w:t>
      </w:r>
      <w:r w:rsidR="00354AC4">
        <w:t>position</w:t>
      </w:r>
    </w:p>
    <w:p w:rsidR="00354AC4" w:rsidRDefault="00840F34" w:rsidP="00354AC4">
      <w:pPr>
        <w:pStyle w:val="ListParagraph"/>
        <w:numPr>
          <w:ilvl w:val="0"/>
          <w:numId w:val="2"/>
        </w:numPr>
      </w:pPr>
      <w:r>
        <w:t>Each brick should be re</w:t>
      </w:r>
      <w:r w:rsidR="00354AC4">
        <w:t xml:space="preserve">d in colour. </w:t>
      </w:r>
    </w:p>
    <w:p w:rsidR="00354AC4" w:rsidRDefault="00840F34" w:rsidP="00354AC4">
      <w:pPr>
        <w:pStyle w:val="ListParagraph"/>
        <w:numPr>
          <w:ilvl w:val="0"/>
          <w:numId w:val="2"/>
        </w:numPr>
      </w:pPr>
      <w:r>
        <w:t xml:space="preserve">There should be the option to have </w:t>
      </w:r>
      <w:r w:rsidR="00354AC4">
        <w:t>the brick visible or invisible.</w:t>
      </w:r>
    </w:p>
    <w:p w:rsidR="00354AC4" w:rsidRDefault="00840F34" w:rsidP="00354AC4">
      <w:pPr>
        <w:pStyle w:val="ListParagraph"/>
        <w:numPr>
          <w:ilvl w:val="0"/>
          <w:numId w:val="2"/>
        </w:numPr>
      </w:pPr>
      <w:r>
        <w:t>The brick will be in a particular position on the game screen as</w:t>
      </w:r>
      <w:r w:rsidR="00354AC4">
        <w:t xml:space="preserve"> there will be a set of bricks.</w:t>
      </w:r>
    </w:p>
    <w:p w:rsidR="002740BD" w:rsidRDefault="00DF2900" w:rsidP="00354AC4">
      <w:pPr>
        <w:pStyle w:val="ListParagraph"/>
        <w:numPr>
          <w:ilvl w:val="0"/>
          <w:numId w:val="2"/>
        </w:numPr>
      </w:pPr>
      <w:r>
        <w:t xml:space="preserve">There </w:t>
      </w:r>
      <w:r w:rsidR="00F97044">
        <w:t xml:space="preserve">must be away of checking for an </w:t>
      </w:r>
      <w:r>
        <w:t>intersect between the ball and each individual brick.</w:t>
      </w:r>
    </w:p>
    <w:p w:rsidR="00AC5BA3" w:rsidRPr="002740BD" w:rsidRDefault="00353A4E" w:rsidP="002740BD">
      <w:pPr>
        <w:pStyle w:val="Heading2"/>
        <w:rPr>
          <w:rStyle w:val="Heading2Char"/>
          <w:b/>
          <w:bCs/>
        </w:rPr>
      </w:pPr>
      <w:bookmarkStart w:id="6" w:name="_Toc454129877"/>
      <w:r w:rsidRPr="002740BD">
        <w:rPr>
          <w:rStyle w:val="Heading2Char"/>
          <w:b/>
          <w:bCs/>
        </w:rPr>
        <w:t>Decomposing the problem</w:t>
      </w:r>
      <w:bookmarkEnd w:id="6"/>
      <w:r w:rsidR="006507D1" w:rsidRPr="002740BD">
        <w:rPr>
          <w:rStyle w:val="Heading2Char"/>
          <w:b/>
          <w:bCs/>
        </w:rPr>
        <w:t xml:space="preserve"> </w:t>
      </w:r>
    </w:p>
    <w:p w:rsidR="006507D1" w:rsidRDefault="002132D6" w:rsidP="007C7939">
      <w:pPr>
        <w:rPr>
          <w:rStyle w:val="Heading2Char"/>
        </w:rPr>
      </w:pPr>
      <w:r>
        <w:rPr>
          <w:rFonts w:asciiTheme="majorHAnsi" w:eastAsiaTheme="majorEastAsia" w:hAnsiTheme="majorHAnsi" w:cstheme="majorBidi"/>
          <w:b/>
          <w:bCs/>
          <w:noProof/>
          <w:color w:val="4F81BD" w:themeColor="accent1"/>
          <w:sz w:val="26"/>
          <w:szCs w:val="26"/>
          <w:lang w:eastAsia="en-GB"/>
        </w:rPr>
        <w:drawing>
          <wp:inline distT="0" distB="0" distL="0" distR="0">
            <wp:extent cx="6381750" cy="41910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br/>
      </w:r>
      <w:r w:rsidR="00AC5BA3">
        <w:t xml:space="preserve">The diagram </w:t>
      </w:r>
      <w:r>
        <w:t>above</w:t>
      </w:r>
      <w:r w:rsidR="00AC5BA3">
        <w:t xml:space="preserve"> shows the components of the solution to the problem. I will </w:t>
      </w:r>
      <w:r>
        <w:t xml:space="preserve">be creating </w:t>
      </w:r>
      <w:proofErr w:type="gramStart"/>
      <w:r>
        <w:t xml:space="preserve">a  </w:t>
      </w:r>
      <w:proofErr w:type="spellStart"/>
      <w:r>
        <w:t>GameObject</w:t>
      </w:r>
      <w:proofErr w:type="spellEnd"/>
      <w:proofErr w:type="gramEnd"/>
      <w:r>
        <w:t xml:space="preserve"> class which can be re-used for any static game objects. </w:t>
      </w:r>
    </w:p>
    <w:p w:rsidR="00885D67" w:rsidRDefault="00781B94" w:rsidP="00885D67">
      <w:pPr>
        <w:rPr>
          <w:rStyle w:val="Heading2Char"/>
        </w:rPr>
      </w:pPr>
      <w:bookmarkStart w:id="7" w:name="_Toc454129878"/>
      <w:r>
        <w:rPr>
          <w:rStyle w:val="Heading2Char"/>
        </w:rPr>
        <w:t>Describe the Solution - Usability features</w:t>
      </w:r>
      <w:bookmarkEnd w:id="7"/>
    </w:p>
    <w:p w:rsidR="00675207" w:rsidRDefault="00885D67" w:rsidP="00885D67">
      <w:r>
        <w:t xml:space="preserve">Below shows a wireframe of the main game screen. The main game objects are the paddle, ball and bricks. Colours will be as described in the requirements above. I’ve decided to go with a 6 x 6 block </w:t>
      </w:r>
      <w:r>
        <w:lastRenderedPageBreak/>
        <w:t>of bricks for the initial version of the game. It is possible extra levels maybe introduce</w:t>
      </w:r>
      <w:r w:rsidR="00675207">
        <w:t>d using different brick layouts. However the stakeholders’ consider this to be an optional feature so this will be considered for implementation later on time permitting.</w:t>
      </w:r>
    </w:p>
    <w:p w:rsidR="00675207" w:rsidRPr="00675207" w:rsidRDefault="00675207" w:rsidP="00011E4A">
      <w:pPr>
        <w:rPr>
          <w:rStyle w:val="Heading2Char"/>
          <w:rFonts w:asciiTheme="minorHAnsi" w:eastAsiaTheme="minorHAnsi" w:hAnsiTheme="minorHAnsi" w:cstheme="minorBidi"/>
          <w:b w:val="0"/>
          <w:bCs w:val="0"/>
          <w:color w:val="auto"/>
          <w:sz w:val="22"/>
          <w:szCs w:val="22"/>
        </w:rPr>
      </w:pPr>
      <w:r>
        <w:t>The users thought a help screen would be useful to explain the rules of the game and how to control the paddle. I plan to develop this in a later iteration once a working game has been put together as I may wish to use screenshots of actual game play in the help screen.</w:t>
      </w:r>
      <w:r>
        <w:br/>
      </w:r>
      <w:r>
        <w:br/>
      </w:r>
      <w:r w:rsidRPr="00675207">
        <w:rPr>
          <w:b/>
          <w:i/>
        </w:rPr>
        <w:t>Extra requirement</w:t>
      </w:r>
      <w:r>
        <w:rPr>
          <w:b/>
          <w:i/>
        </w:rPr>
        <w:t xml:space="preserve"> - </w:t>
      </w:r>
      <w:r>
        <w:t>There must be on-screen help available that explains the rules and how to play.</w:t>
      </w:r>
    </w:p>
    <w:p w:rsidR="00885D67" w:rsidRDefault="00885D67" w:rsidP="00011E4A">
      <w:pPr>
        <w:rPr>
          <w:rStyle w:val="Heading2Char"/>
        </w:rPr>
      </w:pPr>
      <w:r>
        <w:rPr>
          <w:noProof/>
          <w:lang w:eastAsia="en-GB"/>
        </w:rPr>
        <w:drawing>
          <wp:inline distT="0" distB="0" distL="0" distR="0" wp14:anchorId="4B029DA1" wp14:editId="3E6611CA">
            <wp:extent cx="3848100" cy="29318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314" t="21006" r="52737" b="31657"/>
                    <a:stretch/>
                  </pic:blipFill>
                  <pic:spPr bwMode="auto">
                    <a:xfrm>
                      <a:off x="0" y="0"/>
                      <a:ext cx="3853509" cy="2936007"/>
                    </a:xfrm>
                    <a:prstGeom prst="rect">
                      <a:avLst/>
                    </a:prstGeom>
                    <a:ln>
                      <a:noFill/>
                    </a:ln>
                    <a:extLst>
                      <a:ext uri="{53640926-AAD7-44D8-BBD7-CCE9431645EC}">
                        <a14:shadowObscured xmlns:a14="http://schemas.microsoft.com/office/drawing/2010/main"/>
                      </a:ext>
                    </a:extLst>
                  </pic:spPr>
                </pic:pic>
              </a:graphicData>
            </a:graphic>
          </wp:inline>
        </w:drawing>
      </w:r>
    </w:p>
    <w:p w:rsidR="00E82BCC" w:rsidRPr="00E82BCC" w:rsidRDefault="00011E4A" w:rsidP="00011E4A">
      <w:pPr>
        <w:pStyle w:val="NoSpacing"/>
        <w:rPr>
          <w:rStyle w:val="Heading2Char"/>
          <w:rFonts w:asciiTheme="minorHAnsi" w:eastAsiaTheme="minorHAnsi" w:hAnsiTheme="minorHAnsi" w:cstheme="minorBidi"/>
          <w:b w:val="0"/>
          <w:bCs w:val="0"/>
          <w:color w:val="auto"/>
          <w:sz w:val="22"/>
          <w:szCs w:val="22"/>
        </w:rPr>
      </w:pPr>
      <w:bookmarkStart w:id="8" w:name="_Toc454129879"/>
      <w:r>
        <w:rPr>
          <w:rStyle w:val="Heading2Char"/>
        </w:rPr>
        <w:t>Describe the approach to testing – Usability Testing Plan</w:t>
      </w:r>
      <w:bookmarkEnd w:id="8"/>
      <w:r>
        <w:rPr>
          <w:rStyle w:val="Heading2Char"/>
        </w:rPr>
        <w:br/>
      </w:r>
      <w:r w:rsidR="00E82BCC">
        <w:t xml:space="preserve">I plan to get the stakeholders to test the game following post development system testing for function and robustness. They will play the game </w:t>
      </w:r>
      <w:r w:rsidR="0045676A">
        <w:t xml:space="preserve">carrying out the usability tests described </w:t>
      </w:r>
      <w:r w:rsidR="00E82BCC">
        <w:t xml:space="preserve">and </w:t>
      </w:r>
      <w:r w:rsidR="0045676A">
        <w:t>record the result and</w:t>
      </w:r>
      <w:r w:rsidR="00E82BCC">
        <w:t xml:space="preserve"> any comments. I will also give them the opportunity to provide feedback on any desirable features they would like to see in any future versions.</w:t>
      </w:r>
      <w:r w:rsidR="00E82BCC">
        <w:br/>
      </w:r>
    </w:p>
    <w:tbl>
      <w:tblPr>
        <w:tblStyle w:val="TableGrid"/>
        <w:tblW w:w="0" w:type="auto"/>
        <w:tblLook w:val="04A0" w:firstRow="1" w:lastRow="0" w:firstColumn="1" w:lastColumn="0" w:noHBand="0" w:noVBand="1"/>
      </w:tblPr>
      <w:tblGrid>
        <w:gridCol w:w="920"/>
        <w:gridCol w:w="3346"/>
        <w:gridCol w:w="1408"/>
        <w:gridCol w:w="3568"/>
      </w:tblGrid>
      <w:tr w:rsidR="00E82BCC" w:rsidRPr="00806613" w:rsidTr="009A2059">
        <w:tc>
          <w:tcPr>
            <w:tcW w:w="920" w:type="dxa"/>
          </w:tcPr>
          <w:p w:rsidR="00E82BCC" w:rsidRPr="00806613" w:rsidRDefault="00E82BCC" w:rsidP="00ED6A31">
            <w:pPr>
              <w:rPr>
                <w:b/>
              </w:rPr>
            </w:pPr>
            <w:r>
              <w:rPr>
                <w:b/>
              </w:rPr>
              <w:t>Feature</w:t>
            </w:r>
            <w:r w:rsidRPr="00806613">
              <w:rPr>
                <w:b/>
              </w:rPr>
              <w:t xml:space="preserve"> No.</w:t>
            </w:r>
          </w:p>
        </w:tc>
        <w:tc>
          <w:tcPr>
            <w:tcW w:w="3346" w:type="dxa"/>
          </w:tcPr>
          <w:p w:rsidR="00E82BCC" w:rsidRPr="00806613" w:rsidRDefault="00E82BCC" w:rsidP="0045676A">
            <w:pPr>
              <w:rPr>
                <w:b/>
              </w:rPr>
            </w:pPr>
            <w:r>
              <w:rPr>
                <w:b/>
              </w:rPr>
              <w:t xml:space="preserve">Usability </w:t>
            </w:r>
            <w:r w:rsidR="0045676A">
              <w:rPr>
                <w:b/>
              </w:rPr>
              <w:t>Test Description</w:t>
            </w:r>
          </w:p>
        </w:tc>
        <w:tc>
          <w:tcPr>
            <w:tcW w:w="1408" w:type="dxa"/>
          </w:tcPr>
          <w:p w:rsidR="00E82BCC" w:rsidRDefault="0045676A" w:rsidP="00ED6A31">
            <w:pPr>
              <w:rPr>
                <w:b/>
              </w:rPr>
            </w:pPr>
            <w:r>
              <w:rPr>
                <w:b/>
              </w:rPr>
              <w:t>Result</w:t>
            </w:r>
          </w:p>
        </w:tc>
        <w:tc>
          <w:tcPr>
            <w:tcW w:w="3568" w:type="dxa"/>
          </w:tcPr>
          <w:p w:rsidR="00E82BCC" w:rsidRPr="00806613" w:rsidRDefault="00E82BCC" w:rsidP="00ED6A31">
            <w:pPr>
              <w:rPr>
                <w:b/>
              </w:rPr>
            </w:pPr>
            <w:r>
              <w:rPr>
                <w:b/>
              </w:rPr>
              <w:t>User Comments</w:t>
            </w:r>
          </w:p>
        </w:tc>
      </w:tr>
      <w:tr w:rsidR="00E82BCC" w:rsidTr="009A2059">
        <w:tc>
          <w:tcPr>
            <w:tcW w:w="920" w:type="dxa"/>
          </w:tcPr>
          <w:p w:rsidR="00E82BCC" w:rsidRDefault="00E82BCC" w:rsidP="00ED6A31">
            <w:r>
              <w:t>U1</w:t>
            </w:r>
          </w:p>
        </w:tc>
        <w:tc>
          <w:tcPr>
            <w:tcW w:w="3346" w:type="dxa"/>
          </w:tcPr>
          <w:p w:rsidR="00E82BCC" w:rsidRDefault="001A35AE" w:rsidP="001A35AE">
            <w:r>
              <w:t>Are there</w:t>
            </w:r>
            <w:r w:rsidRPr="001A35AE">
              <w:t xml:space="preserve"> a set of bricks with each individual brick being visible </w:t>
            </w:r>
            <w:r>
              <w:t xml:space="preserve">at start of game and </w:t>
            </w:r>
            <w:proofErr w:type="gramStart"/>
            <w:r>
              <w:t xml:space="preserve">becoming </w:t>
            </w:r>
            <w:r w:rsidRPr="001A35AE">
              <w:t xml:space="preserve"> invisible</w:t>
            </w:r>
            <w:proofErr w:type="gramEnd"/>
            <w:r>
              <w:t xml:space="preserve"> after being hit by ball?</w:t>
            </w:r>
          </w:p>
        </w:tc>
        <w:tc>
          <w:tcPr>
            <w:tcW w:w="1408" w:type="dxa"/>
          </w:tcPr>
          <w:p w:rsidR="00E82BCC" w:rsidRDefault="00E82BCC" w:rsidP="00ED6A31"/>
        </w:tc>
        <w:tc>
          <w:tcPr>
            <w:tcW w:w="3568" w:type="dxa"/>
          </w:tcPr>
          <w:p w:rsidR="00E82BCC" w:rsidRDefault="00E82BCC" w:rsidP="00ED6A31"/>
        </w:tc>
      </w:tr>
      <w:tr w:rsidR="00E82BCC" w:rsidTr="009A2059">
        <w:tc>
          <w:tcPr>
            <w:tcW w:w="920" w:type="dxa"/>
          </w:tcPr>
          <w:p w:rsidR="00E82BCC" w:rsidRDefault="00E82BCC" w:rsidP="00860014">
            <w:r>
              <w:t>U2</w:t>
            </w:r>
          </w:p>
        </w:tc>
        <w:tc>
          <w:tcPr>
            <w:tcW w:w="3346" w:type="dxa"/>
          </w:tcPr>
          <w:p w:rsidR="00E82BCC" w:rsidRDefault="00D31959" w:rsidP="00D31959">
            <w:r w:rsidRPr="00D31959">
              <w:t xml:space="preserve">When all bricks have been hit by the ball </w:t>
            </w:r>
            <w:r>
              <w:t>does the game end showing it has been c</w:t>
            </w:r>
            <w:r w:rsidRPr="00D31959">
              <w:t>ompleted</w:t>
            </w:r>
            <w:r>
              <w:t>?</w:t>
            </w:r>
          </w:p>
        </w:tc>
        <w:tc>
          <w:tcPr>
            <w:tcW w:w="1408" w:type="dxa"/>
          </w:tcPr>
          <w:p w:rsidR="00E82BCC" w:rsidRDefault="00E82BCC" w:rsidP="00ED6A31"/>
        </w:tc>
        <w:tc>
          <w:tcPr>
            <w:tcW w:w="3568" w:type="dxa"/>
          </w:tcPr>
          <w:p w:rsidR="00E82BCC" w:rsidRDefault="00E82BCC" w:rsidP="00ED6A31"/>
        </w:tc>
      </w:tr>
      <w:tr w:rsidR="00E82BCC" w:rsidTr="00ED6A31">
        <w:tc>
          <w:tcPr>
            <w:tcW w:w="9242" w:type="dxa"/>
            <w:gridSpan w:val="4"/>
          </w:tcPr>
          <w:p w:rsidR="00E82BCC" w:rsidRPr="00E82BCC" w:rsidRDefault="00E82BCC" w:rsidP="0045676A">
            <w:pPr>
              <w:rPr>
                <w:b/>
              </w:rPr>
            </w:pPr>
            <w:r w:rsidRPr="00E82BCC">
              <w:rPr>
                <w:b/>
              </w:rPr>
              <w:t xml:space="preserve">Feedback on any </w:t>
            </w:r>
            <w:r w:rsidR="0045676A">
              <w:rPr>
                <w:b/>
              </w:rPr>
              <w:t>extra</w:t>
            </w:r>
            <w:r w:rsidRPr="00E82BCC">
              <w:rPr>
                <w:b/>
              </w:rPr>
              <w:t xml:space="preserve"> features that would be appreciated in any future version of game</w:t>
            </w:r>
          </w:p>
        </w:tc>
      </w:tr>
      <w:tr w:rsidR="009A2059" w:rsidTr="00ED6A31">
        <w:tc>
          <w:tcPr>
            <w:tcW w:w="9242" w:type="dxa"/>
            <w:gridSpan w:val="4"/>
          </w:tcPr>
          <w:p w:rsidR="009A2059" w:rsidRDefault="009A2059" w:rsidP="00ED6A31"/>
        </w:tc>
      </w:tr>
    </w:tbl>
    <w:p w:rsidR="006768E7" w:rsidRDefault="006768E7" w:rsidP="00011E4A">
      <w:pPr>
        <w:pStyle w:val="NoSpacing"/>
        <w:rPr>
          <w:rStyle w:val="Heading2Char"/>
        </w:rPr>
      </w:pPr>
    </w:p>
    <w:p w:rsidR="005B6935" w:rsidRPr="00011E4A" w:rsidRDefault="006768E7" w:rsidP="0089005B">
      <w:pPr>
        <w:rPr>
          <w:rFonts w:asciiTheme="majorHAnsi" w:eastAsiaTheme="majorEastAsia" w:hAnsiTheme="majorHAnsi" w:cstheme="majorBidi"/>
          <w:b/>
          <w:bCs/>
          <w:color w:val="4F81BD" w:themeColor="accent1"/>
          <w:sz w:val="26"/>
          <w:szCs w:val="26"/>
        </w:rPr>
      </w:pPr>
      <w:r>
        <w:rPr>
          <w:rStyle w:val="Heading2Char"/>
        </w:rPr>
        <w:br w:type="page"/>
      </w:r>
      <w:bookmarkStart w:id="9" w:name="_Toc454129880"/>
      <w:r w:rsidR="006507D1">
        <w:rPr>
          <w:rStyle w:val="Heading2Char"/>
        </w:rPr>
        <w:lastRenderedPageBreak/>
        <w:t>Describe the Solution</w:t>
      </w:r>
      <w:bookmarkEnd w:id="9"/>
      <w:r w:rsidR="007D053C" w:rsidRPr="00353A4E">
        <w:rPr>
          <w:rStyle w:val="Heading2Char"/>
        </w:rPr>
        <w:br/>
      </w:r>
      <w:r w:rsidR="00F55D5F">
        <w:t xml:space="preserve">I’ve decided to use Object-Oriented Programming to develop the solution. </w:t>
      </w:r>
      <w:r w:rsidR="005B6935">
        <w:t xml:space="preserve">I’ve decided to create a </w:t>
      </w:r>
      <w:proofErr w:type="spellStart"/>
      <w:r w:rsidR="005B6935">
        <w:t>GameObject</w:t>
      </w:r>
      <w:proofErr w:type="spellEnd"/>
      <w:r w:rsidR="005B6935">
        <w:t xml:space="preserve"> class that implements </w:t>
      </w:r>
      <w:r w:rsidR="005E14A3">
        <w:t xml:space="preserve">static (non-moveable) game objects such as a bricks. </w:t>
      </w:r>
      <w:r w:rsidR="0089005B">
        <w:rPr>
          <w:b/>
          <w:noProof/>
          <w:lang w:eastAsia="en-GB"/>
        </w:rPr>
        <w:drawing>
          <wp:inline distT="0" distB="0" distL="0" distR="0" wp14:anchorId="4A0927E2" wp14:editId="5C4BDA8C">
            <wp:extent cx="5684704" cy="2616506"/>
            <wp:effectExtent l="0" t="3810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863FB" w:rsidRDefault="00EB2E8C" w:rsidP="005B6935">
      <w:pPr>
        <w:rPr>
          <w:noProof/>
          <w:lang w:eastAsia="en-GB"/>
        </w:rPr>
      </w:pPr>
      <w:r>
        <w:rPr>
          <w:noProof/>
          <w:lang w:eastAsia="en-GB"/>
        </w:rPr>
        <mc:AlternateContent>
          <mc:Choice Requires="wps">
            <w:drawing>
              <wp:anchor distT="0" distB="0" distL="114300" distR="114300" simplePos="0" relativeHeight="251661312" behindDoc="0" locked="0" layoutInCell="1" allowOverlap="1" wp14:editId="36B11C9B">
                <wp:simplePos x="0" y="0"/>
                <wp:positionH relativeFrom="column">
                  <wp:posOffset>3354636</wp:posOffset>
                </wp:positionH>
                <wp:positionV relativeFrom="paragraph">
                  <wp:posOffset>-6136</wp:posOffset>
                </wp:positionV>
                <wp:extent cx="2771775" cy="3073706"/>
                <wp:effectExtent l="0" t="0" r="2857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3073706"/>
                        </a:xfrm>
                        <a:prstGeom prst="rect">
                          <a:avLst/>
                        </a:prstGeom>
                        <a:solidFill>
                          <a:srgbClr val="FFFFFF"/>
                        </a:solidFill>
                        <a:ln w="9525">
                          <a:solidFill>
                            <a:srgbClr val="000000"/>
                          </a:solidFill>
                          <a:miter lim="800000"/>
                          <a:headEnd/>
                          <a:tailEnd/>
                        </a:ln>
                      </wps:spPr>
                      <wps:txbx>
                        <w:txbxContent>
                          <w:p w:rsidR="005C4ABF" w:rsidRDefault="005C4ABF">
                            <w:r w:rsidRPr="00EB2E8C">
                              <w:rPr>
                                <w:b/>
                              </w:rPr>
                              <w:t>Justification of choices made</w:t>
                            </w:r>
                          </w:p>
                          <w:p w:rsidR="005C4ABF" w:rsidRDefault="005C4ABF">
                            <w:r>
                              <w:t xml:space="preserve">I’ve decided to use a Boolean data type for the </w:t>
                            </w:r>
                            <w:proofErr w:type="spellStart"/>
                            <w:r>
                              <w:t>blnIsVisible</w:t>
                            </w:r>
                            <w:proofErr w:type="spellEnd"/>
                            <w:r>
                              <w:t xml:space="preserve"> property as it will always be one of two values.</w:t>
                            </w:r>
                          </w:p>
                          <w:p w:rsidR="005C4ABF" w:rsidRDefault="005C4ABF">
                            <w:r>
                              <w:t xml:space="preserve">A rectangle object is the most sensible option for storing the position and size of the game objects. These are more efficient than for example modifying a </w:t>
                            </w:r>
                            <w:proofErr w:type="spellStart"/>
                            <w:r>
                              <w:t>PictureBox</w:t>
                            </w:r>
                            <w:proofErr w:type="spellEnd"/>
                            <w:r>
                              <w:t xml:space="preserve"> form control and should lead to better gameplay.</w:t>
                            </w:r>
                          </w:p>
                          <w:p w:rsidR="005C4ABF" w:rsidRDefault="005C4ABF">
                            <w:r>
                              <w:t xml:space="preserve">The </w:t>
                            </w:r>
                            <w:proofErr w:type="spellStart"/>
                            <w:r>
                              <w:t>CheckForIntersect</w:t>
                            </w:r>
                            <w:proofErr w:type="spellEnd"/>
                            <w:r>
                              <w:t xml:space="preserve"> method will allow a rectangle to be passed as a parameter and compared with the current game object to see if the two rectangles intersect at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4.15pt;margin-top:-.5pt;width:218.25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">
                <v:textbox>
                  <w:txbxContent>
                    <w:p w:rsidR="005C4ABF" w:rsidRDefault="005C4ABF">
                      <w:r w:rsidRPr="00EB2E8C">
                        <w:rPr>
                          <w:b/>
                        </w:rPr>
                        <w:t>Justification of choices made</w:t>
                      </w:r>
                    </w:p>
                    <w:p w:rsidR="005C4ABF" w:rsidRDefault="005C4ABF">
                      <w:r>
                        <w:t xml:space="preserve">I’ve decided to use a Boolean data type for the </w:t>
                      </w:r>
                      <w:proofErr w:type="spellStart"/>
                      <w:r>
                        <w:t>blnIsVisible</w:t>
                      </w:r>
                      <w:proofErr w:type="spellEnd"/>
                      <w:r>
                        <w:t xml:space="preserve"> property as it will always be one of two values.</w:t>
                      </w:r>
                    </w:p>
                    <w:p w:rsidR="005C4ABF" w:rsidRDefault="005C4ABF">
                      <w:r>
                        <w:t xml:space="preserve">A rectangle object is the most sensible option for storing the position and size of the game objects. These are more efficient than for example modifying a </w:t>
                      </w:r>
                      <w:proofErr w:type="spellStart"/>
                      <w:r>
                        <w:t>PictureBox</w:t>
                      </w:r>
                      <w:proofErr w:type="spellEnd"/>
                      <w:r>
                        <w:t xml:space="preserve"> form control and should lead to better gameplay.</w:t>
                      </w:r>
                    </w:p>
                    <w:p w:rsidR="005C4ABF" w:rsidRDefault="005C4ABF">
                      <w:r>
                        <w:t xml:space="preserve">The </w:t>
                      </w:r>
                      <w:proofErr w:type="spellStart"/>
                      <w:r>
                        <w:t>CheckForIntersect</w:t>
                      </w:r>
                      <w:proofErr w:type="spellEnd"/>
                      <w:r>
                        <w:t xml:space="preserve"> method will allow a rectangle to be passed as a parameter and compared with the current game object to see if the two rectangles intersect at all.</w:t>
                      </w:r>
                    </w:p>
                  </w:txbxContent>
                </v:textbox>
              </v:shape>
            </w:pict>
          </mc:Fallback>
        </mc:AlternateContent>
      </w:r>
      <w:r w:rsidR="00174EAD" w:rsidRPr="00174EAD">
        <w:rPr>
          <w:noProof/>
          <w:lang w:eastAsia="en-GB"/>
        </w:rPr>
        <w:t xml:space="preserve"> </w:t>
      </w:r>
    </w:p>
    <w:tbl>
      <w:tblPr>
        <w:tblStyle w:val="TableGrid"/>
        <w:tblW w:w="0" w:type="auto"/>
        <w:tblLook w:val="04A0" w:firstRow="1" w:lastRow="0" w:firstColumn="1" w:lastColumn="0" w:noHBand="0" w:noVBand="1"/>
      </w:tblPr>
      <w:tblGrid>
        <w:gridCol w:w="4428"/>
      </w:tblGrid>
      <w:tr w:rsidR="00785A4D" w:rsidTr="00785A4D">
        <w:tc>
          <w:tcPr>
            <w:tcW w:w="4428" w:type="dxa"/>
          </w:tcPr>
          <w:p w:rsidR="00785A4D" w:rsidRPr="00AA4526" w:rsidRDefault="00785A4D" w:rsidP="00785A4D">
            <w:pPr>
              <w:jc w:val="center"/>
              <w:rPr>
                <w:b/>
              </w:rPr>
            </w:pPr>
            <w:proofErr w:type="spellStart"/>
            <w:r w:rsidRPr="00AA4526">
              <w:rPr>
                <w:b/>
              </w:rPr>
              <w:t>GameObject</w:t>
            </w:r>
            <w:proofErr w:type="spellEnd"/>
          </w:p>
        </w:tc>
      </w:tr>
      <w:tr w:rsidR="00785A4D" w:rsidTr="00785A4D">
        <w:tc>
          <w:tcPr>
            <w:tcW w:w="4428" w:type="dxa"/>
          </w:tcPr>
          <w:p w:rsidR="00785A4D" w:rsidRDefault="00785A4D" w:rsidP="00785A4D">
            <w:proofErr w:type="spellStart"/>
            <w:r>
              <w:t>blnIsVisible:bool</w:t>
            </w:r>
            <w:proofErr w:type="spellEnd"/>
          </w:p>
          <w:p w:rsidR="00785A4D" w:rsidRDefault="00785A4D" w:rsidP="00785A4D">
            <w:proofErr w:type="spellStart"/>
            <w:r>
              <w:t>recPosition:Rectangle</w:t>
            </w:r>
            <w:proofErr w:type="spellEnd"/>
          </w:p>
          <w:p w:rsidR="00785A4D" w:rsidRDefault="00785A4D" w:rsidP="00785A4D">
            <w:proofErr w:type="spellStart"/>
            <w:r>
              <w:t>drawingBrushColour</w:t>
            </w:r>
            <w:proofErr w:type="spellEnd"/>
            <w:r>
              <w:t xml:space="preserve">: </w:t>
            </w:r>
            <w:proofErr w:type="spellStart"/>
            <w:r>
              <w:t>System.Drawing.Brush</w:t>
            </w:r>
            <w:proofErr w:type="spellEnd"/>
          </w:p>
        </w:tc>
      </w:tr>
      <w:tr w:rsidR="00785A4D" w:rsidTr="00785A4D">
        <w:tc>
          <w:tcPr>
            <w:tcW w:w="4428" w:type="dxa"/>
          </w:tcPr>
          <w:p w:rsidR="00785A4D" w:rsidRDefault="00785A4D" w:rsidP="005B6935">
            <w:proofErr w:type="spellStart"/>
            <w:r w:rsidRPr="00785A4D">
              <w:t>GameObject</w:t>
            </w:r>
            <w:proofErr w:type="spellEnd"/>
            <w:r w:rsidRPr="00785A4D">
              <w:t>(</w:t>
            </w:r>
            <w:proofErr w:type="spellStart"/>
            <w:r w:rsidRPr="00785A4D">
              <w:t>int</w:t>
            </w:r>
            <w:proofErr w:type="spellEnd"/>
            <w:r w:rsidRPr="00785A4D">
              <w:t xml:space="preserve"> x, </w:t>
            </w:r>
            <w:proofErr w:type="spellStart"/>
            <w:r w:rsidRPr="00785A4D">
              <w:t>int</w:t>
            </w:r>
            <w:proofErr w:type="spellEnd"/>
            <w:r w:rsidRPr="00785A4D">
              <w:t xml:space="preserve"> y, </w:t>
            </w:r>
            <w:proofErr w:type="spellStart"/>
            <w:r w:rsidRPr="00785A4D">
              <w:t>int</w:t>
            </w:r>
            <w:proofErr w:type="spellEnd"/>
            <w:r w:rsidRPr="00785A4D">
              <w:t xml:space="preserve"> width, </w:t>
            </w:r>
            <w:proofErr w:type="spellStart"/>
            <w:r w:rsidRPr="00785A4D">
              <w:t>int</w:t>
            </w:r>
            <w:proofErr w:type="spellEnd"/>
            <w:r w:rsidRPr="00785A4D">
              <w:t xml:space="preserve"> height, bool </w:t>
            </w:r>
            <w:proofErr w:type="spellStart"/>
            <w:r w:rsidRPr="00785A4D">
              <w:t>blnIsVisible</w:t>
            </w:r>
            <w:proofErr w:type="spellEnd"/>
            <w:r w:rsidRPr="00785A4D">
              <w:t xml:space="preserve">, Brush </w:t>
            </w:r>
            <w:proofErr w:type="spellStart"/>
            <w:r w:rsidRPr="00785A4D">
              <w:t>drawingBrushColour</w:t>
            </w:r>
            <w:proofErr w:type="spellEnd"/>
            <w:r w:rsidRPr="00785A4D">
              <w:t>)</w:t>
            </w:r>
          </w:p>
          <w:p w:rsidR="00785A4D" w:rsidRDefault="00785A4D" w:rsidP="005B6935">
            <w:proofErr w:type="spellStart"/>
            <w:r w:rsidRPr="00785A4D">
              <w:t>GetBlnIsVisible</w:t>
            </w:r>
            <w:proofErr w:type="spellEnd"/>
            <w:r w:rsidRPr="00785A4D">
              <w:t>()</w:t>
            </w:r>
          </w:p>
          <w:p w:rsidR="00785A4D" w:rsidRDefault="00785A4D" w:rsidP="005B6935">
            <w:proofErr w:type="spellStart"/>
            <w:r w:rsidRPr="00785A4D">
              <w:t>GetRecPosition</w:t>
            </w:r>
            <w:proofErr w:type="spellEnd"/>
            <w:r w:rsidRPr="00785A4D">
              <w:t>()</w:t>
            </w:r>
          </w:p>
          <w:p w:rsidR="00785A4D" w:rsidRDefault="00785A4D" w:rsidP="005B6935">
            <w:proofErr w:type="spellStart"/>
            <w:r w:rsidRPr="00785A4D">
              <w:t>GetDrawingBrushColour</w:t>
            </w:r>
            <w:proofErr w:type="spellEnd"/>
            <w:r w:rsidRPr="00785A4D">
              <w:t>()</w:t>
            </w:r>
          </w:p>
          <w:p w:rsidR="00785A4D" w:rsidRDefault="00785A4D" w:rsidP="005B6935">
            <w:proofErr w:type="spellStart"/>
            <w:r w:rsidRPr="00785A4D">
              <w:t>SetBlnIsVisible</w:t>
            </w:r>
            <w:proofErr w:type="spellEnd"/>
            <w:r w:rsidR="00AA4526">
              <w:t>(</w:t>
            </w:r>
            <w:proofErr w:type="spellStart"/>
            <w:r w:rsidRPr="00785A4D">
              <w:t>isVisible</w:t>
            </w:r>
            <w:r w:rsidR="00AA4526">
              <w:t>:bool</w:t>
            </w:r>
            <w:proofErr w:type="spellEnd"/>
            <w:r w:rsidRPr="00785A4D">
              <w:t>)</w:t>
            </w:r>
          </w:p>
          <w:p w:rsidR="00AA4526" w:rsidRDefault="00AA4526" w:rsidP="005B6935">
            <w:proofErr w:type="spellStart"/>
            <w:r w:rsidRPr="00AA4526">
              <w:t>SetRecPosition</w:t>
            </w:r>
            <w:proofErr w:type="spellEnd"/>
            <w:r w:rsidRPr="00AA4526">
              <w:t>(</w:t>
            </w:r>
            <w:proofErr w:type="spellStart"/>
            <w:r w:rsidRPr="00AA4526">
              <w:t>position</w:t>
            </w:r>
            <w:r>
              <w:t>:</w:t>
            </w:r>
            <w:r w:rsidRPr="00AA4526">
              <w:t>Rectangle</w:t>
            </w:r>
            <w:proofErr w:type="spellEnd"/>
            <w:r w:rsidRPr="00AA4526">
              <w:t>)</w:t>
            </w:r>
          </w:p>
          <w:p w:rsidR="00785A4D" w:rsidRDefault="00AA4526" w:rsidP="005B6935">
            <w:proofErr w:type="spellStart"/>
            <w:r w:rsidRPr="00AA4526">
              <w:t>SetDrawingBrushColour</w:t>
            </w:r>
            <w:proofErr w:type="spellEnd"/>
            <w:r w:rsidRPr="00AA4526">
              <w:t>(</w:t>
            </w:r>
            <w:proofErr w:type="spellStart"/>
            <w:r w:rsidRPr="00AA4526">
              <w:t>brushColour</w:t>
            </w:r>
            <w:r>
              <w:t>:</w:t>
            </w:r>
            <w:r w:rsidRPr="00AA4526">
              <w:t>Brush</w:t>
            </w:r>
            <w:proofErr w:type="spellEnd"/>
            <w:r>
              <w:t>)</w:t>
            </w:r>
          </w:p>
          <w:p w:rsidR="00AA4526" w:rsidRDefault="00AA4526" w:rsidP="005B6935">
            <w:proofErr w:type="spellStart"/>
            <w:r w:rsidRPr="00AA4526">
              <w:t>MakeVisible</w:t>
            </w:r>
            <w:proofErr w:type="spellEnd"/>
            <w:r w:rsidRPr="00AA4526">
              <w:t>()</w:t>
            </w:r>
          </w:p>
          <w:p w:rsidR="00AA4526" w:rsidRDefault="00AA4526" w:rsidP="005B6935">
            <w:proofErr w:type="spellStart"/>
            <w:r w:rsidRPr="00AA4526">
              <w:t>MakeInvisible</w:t>
            </w:r>
            <w:proofErr w:type="spellEnd"/>
            <w:r w:rsidRPr="00AA4526">
              <w:t>()</w:t>
            </w:r>
          </w:p>
          <w:p w:rsidR="00AA4526" w:rsidRDefault="00AA4526" w:rsidP="005B6935">
            <w:proofErr w:type="spellStart"/>
            <w:r w:rsidRPr="00AA4526">
              <w:t>CheckForIntersect</w:t>
            </w:r>
            <w:proofErr w:type="spellEnd"/>
            <w:r w:rsidRPr="00AA4526">
              <w:t>(</w:t>
            </w:r>
            <w:proofErr w:type="spellStart"/>
            <w:r w:rsidRPr="00AA4526">
              <w:t>recOther</w:t>
            </w:r>
            <w:r>
              <w:t>:</w:t>
            </w:r>
            <w:r w:rsidRPr="00AA4526">
              <w:t>Rectangle</w:t>
            </w:r>
            <w:proofErr w:type="spellEnd"/>
            <w:r w:rsidRPr="00AA4526">
              <w:t>)</w:t>
            </w:r>
          </w:p>
        </w:tc>
      </w:tr>
    </w:tbl>
    <w:p w:rsidR="00785A4D" w:rsidRDefault="00785A4D" w:rsidP="005B6935"/>
    <w:p w:rsidR="00011E4A" w:rsidRDefault="00283BDF" w:rsidP="005B6935">
      <w:pPr>
        <w:rPr>
          <w:rStyle w:val="Heading2Char"/>
        </w:rPr>
      </w:pPr>
      <w:bookmarkStart w:id="10" w:name="_Toc454129881"/>
      <w:r w:rsidRPr="00283BDF">
        <w:rPr>
          <w:rStyle w:val="Heading2Char"/>
        </w:rPr>
        <w:t>Describe the approach to testing</w:t>
      </w:r>
      <w:bookmarkEnd w:id="10"/>
    </w:p>
    <w:p w:rsidR="00283BDF" w:rsidRPr="00283BDF" w:rsidRDefault="00283BDF" w:rsidP="005B6935">
      <w:pPr>
        <w:rPr>
          <w:rStyle w:val="Heading3Char"/>
        </w:rPr>
      </w:pPr>
      <w:bookmarkStart w:id="11" w:name="_Toc454129882"/>
      <w:r w:rsidRPr="00283BDF">
        <w:rPr>
          <w:rStyle w:val="Heading3Char"/>
        </w:rPr>
        <w:t>During Development Testing Plan</w:t>
      </w:r>
      <w:bookmarkEnd w:id="11"/>
    </w:p>
    <w:p w:rsidR="00DA6ACF" w:rsidRPr="00A9729C" w:rsidRDefault="00DA6ACF" w:rsidP="003C124D">
      <w:pPr>
        <w:rPr>
          <w:b/>
        </w:rPr>
      </w:pPr>
      <w:r>
        <w:t>I will test t</w:t>
      </w:r>
      <w:r w:rsidR="00A9729C">
        <w:t xml:space="preserve">he </w:t>
      </w:r>
      <w:proofErr w:type="spellStart"/>
      <w:r w:rsidR="00A9729C">
        <w:t>GameObject</w:t>
      </w:r>
      <w:proofErr w:type="spellEnd"/>
      <w:r w:rsidR="00A9729C">
        <w:t xml:space="preserve"> class by writing unit tests to test the various methods. In the unit tests a new instance of </w:t>
      </w:r>
      <w:proofErr w:type="spellStart"/>
      <w:r w:rsidR="00A9729C">
        <w:t>GameObject</w:t>
      </w:r>
      <w:proofErr w:type="spellEnd"/>
      <w:r w:rsidR="00A9729C">
        <w:t xml:space="preserve"> will be created in order to carry out the tests. The tests are detailed in the table below.</w:t>
      </w:r>
      <w:r w:rsidR="003C124D">
        <w:br/>
      </w:r>
      <w:r w:rsidR="003C124D">
        <w:br/>
      </w:r>
      <w:r w:rsidR="003C124D" w:rsidRPr="003C124D">
        <w:rPr>
          <w:b/>
        </w:rPr>
        <w:t>Note on test data</w:t>
      </w:r>
      <w:r w:rsidR="00A9729C">
        <w:rPr>
          <w:b/>
        </w:rPr>
        <w:br/>
      </w:r>
      <w:r w:rsidR="003C124D">
        <w:t xml:space="preserve">All the following tests are based on the following </w:t>
      </w:r>
      <w:proofErr w:type="spellStart"/>
      <w:r w:rsidR="003C124D">
        <w:t>GameObject</w:t>
      </w:r>
      <w:proofErr w:type="spellEnd"/>
      <w:r w:rsidR="003C124D">
        <w:t xml:space="preserve">. Object name: brick, X = 41, Y = 100, width = 80, height = 20, </w:t>
      </w:r>
      <w:proofErr w:type="spellStart"/>
      <w:r w:rsidR="003C124D">
        <w:t>isVisible</w:t>
      </w:r>
      <w:proofErr w:type="spellEnd"/>
      <w:r w:rsidR="003C124D">
        <w:t xml:space="preserve"> = True, </w:t>
      </w:r>
      <w:proofErr w:type="spellStart"/>
      <w:r w:rsidR="003C124D">
        <w:t>Brushes.Red</w:t>
      </w:r>
      <w:proofErr w:type="spellEnd"/>
      <w:r w:rsidR="003C124D">
        <w:t>.</w:t>
      </w:r>
    </w:p>
    <w:tbl>
      <w:tblPr>
        <w:tblStyle w:val="TableGrid"/>
        <w:tblW w:w="0" w:type="auto"/>
        <w:tblLayout w:type="fixed"/>
        <w:tblLook w:val="04A0" w:firstRow="1" w:lastRow="0" w:firstColumn="1" w:lastColumn="0" w:noHBand="0" w:noVBand="1"/>
      </w:tblPr>
      <w:tblGrid>
        <w:gridCol w:w="713"/>
        <w:gridCol w:w="2920"/>
        <w:gridCol w:w="3563"/>
        <w:gridCol w:w="2046"/>
      </w:tblGrid>
      <w:tr w:rsidR="005C4ABF" w:rsidRPr="00806613" w:rsidTr="00781D3C">
        <w:tc>
          <w:tcPr>
            <w:tcW w:w="713" w:type="dxa"/>
          </w:tcPr>
          <w:p w:rsidR="00DA6ACF" w:rsidRPr="00806613" w:rsidRDefault="00DA6ACF" w:rsidP="005B6935">
            <w:pPr>
              <w:rPr>
                <w:b/>
              </w:rPr>
            </w:pPr>
            <w:r w:rsidRPr="00806613">
              <w:rPr>
                <w:b/>
              </w:rPr>
              <w:t>Test No.</w:t>
            </w:r>
          </w:p>
        </w:tc>
        <w:tc>
          <w:tcPr>
            <w:tcW w:w="2920" w:type="dxa"/>
          </w:tcPr>
          <w:p w:rsidR="00DA6ACF" w:rsidRPr="00806613" w:rsidRDefault="00DA6ACF" w:rsidP="005B6935">
            <w:pPr>
              <w:rPr>
                <w:b/>
              </w:rPr>
            </w:pPr>
            <w:r w:rsidRPr="00806613">
              <w:rPr>
                <w:b/>
              </w:rPr>
              <w:t>Description of Test</w:t>
            </w:r>
          </w:p>
        </w:tc>
        <w:tc>
          <w:tcPr>
            <w:tcW w:w="3563" w:type="dxa"/>
          </w:tcPr>
          <w:p w:rsidR="00DA6ACF" w:rsidRPr="00806613" w:rsidRDefault="00DA6ACF" w:rsidP="005B6935">
            <w:pPr>
              <w:rPr>
                <w:b/>
              </w:rPr>
            </w:pPr>
            <w:r w:rsidRPr="00806613">
              <w:rPr>
                <w:b/>
              </w:rPr>
              <w:t>Test Data</w:t>
            </w:r>
          </w:p>
        </w:tc>
        <w:tc>
          <w:tcPr>
            <w:tcW w:w="2046" w:type="dxa"/>
          </w:tcPr>
          <w:p w:rsidR="00DA6ACF" w:rsidRPr="00806613" w:rsidRDefault="00DA6ACF" w:rsidP="005B6935">
            <w:pPr>
              <w:rPr>
                <w:b/>
              </w:rPr>
            </w:pPr>
            <w:r w:rsidRPr="00806613">
              <w:rPr>
                <w:b/>
              </w:rPr>
              <w:t>Expected Result</w:t>
            </w:r>
          </w:p>
        </w:tc>
      </w:tr>
      <w:tr w:rsidR="005C4ABF" w:rsidTr="00781D3C">
        <w:tc>
          <w:tcPr>
            <w:tcW w:w="713" w:type="dxa"/>
          </w:tcPr>
          <w:p w:rsidR="00DA6ACF" w:rsidRDefault="00011E4A" w:rsidP="005B6935">
            <w:r>
              <w:t>DD1.</w:t>
            </w:r>
            <w:r w:rsidR="005967C0">
              <w:lastRenderedPageBreak/>
              <w:t>1</w:t>
            </w:r>
          </w:p>
        </w:tc>
        <w:tc>
          <w:tcPr>
            <w:tcW w:w="2920" w:type="dxa"/>
          </w:tcPr>
          <w:p w:rsidR="00230D5F" w:rsidRPr="00230D5F" w:rsidRDefault="00230D5F" w:rsidP="005B6935">
            <w:pPr>
              <w:rPr>
                <w:b/>
              </w:rPr>
            </w:pPr>
            <w:proofErr w:type="spellStart"/>
            <w:r w:rsidRPr="00230D5F">
              <w:rPr>
                <w:b/>
              </w:rPr>
              <w:lastRenderedPageBreak/>
              <w:t>Test</w:t>
            </w:r>
            <w:r w:rsidR="005C4ABF">
              <w:rPr>
                <w:b/>
              </w:rPr>
              <w:t>GetBln</w:t>
            </w:r>
            <w:r w:rsidRPr="00230D5F">
              <w:rPr>
                <w:b/>
              </w:rPr>
              <w:t>IsVisible</w:t>
            </w:r>
            <w:proofErr w:type="spellEnd"/>
          </w:p>
          <w:p w:rsidR="00DA6ACF" w:rsidRDefault="00D70CCE" w:rsidP="005B6935">
            <w:r>
              <w:lastRenderedPageBreak/>
              <w:t xml:space="preserve">Check </w:t>
            </w:r>
            <w:proofErr w:type="spellStart"/>
            <w:r w:rsidR="005C4ABF">
              <w:t>GetBln</w:t>
            </w:r>
            <w:r>
              <w:t>IsVisible</w:t>
            </w:r>
            <w:proofErr w:type="spellEnd"/>
            <w:r>
              <w:t>() returns True</w:t>
            </w:r>
          </w:p>
        </w:tc>
        <w:tc>
          <w:tcPr>
            <w:tcW w:w="3563" w:type="dxa"/>
          </w:tcPr>
          <w:p w:rsidR="00DA6ACF" w:rsidRDefault="00D70CCE" w:rsidP="00D70CCE">
            <w:r>
              <w:lastRenderedPageBreak/>
              <w:t xml:space="preserve">call to </w:t>
            </w:r>
            <w:proofErr w:type="spellStart"/>
            <w:r w:rsidR="005C4ABF">
              <w:t>GetBln</w:t>
            </w:r>
            <w:r>
              <w:t>IsVisible</w:t>
            </w:r>
            <w:proofErr w:type="spellEnd"/>
            <w:r>
              <w:t>()</w:t>
            </w:r>
          </w:p>
        </w:tc>
        <w:tc>
          <w:tcPr>
            <w:tcW w:w="2046" w:type="dxa"/>
          </w:tcPr>
          <w:p w:rsidR="00DA6ACF" w:rsidRDefault="00D70CCE" w:rsidP="005B6935">
            <w:r>
              <w:t>True is returned</w:t>
            </w:r>
          </w:p>
        </w:tc>
      </w:tr>
      <w:tr w:rsidR="005C4ABF" w:rsidTr="00781D3C">
        <w:tc>
          <w:tcPr>
            <w:tcW w:w="713" w:type="dxa"/>
          </w:tcPr>
          <w:p w:rsidR="00DA6ACF" w:rsidRDefault="00011E4A" w:rsidP="005B6935">
            <w:r>
              <w:t>DD1.</w:t>
            </w:r>
            <w:r w:rsidR="005967C0">
              <w:t>2</w:t>
            </w:r>
          </w:p>
        </w:tc>
        <w:tc>
          <w:tcPr>
            <w:tcW w:w="2920" w:type="dxa"/>
          </w:tcPr>
          <w:p w:rsidR="00D70CCE" w:rsidRDefault="00230D5F" w:rsidP="00D70CCE">
            <w:proofErr w:type="spellStart"/>
            <w:r w:rsidRPr="00230D5F">
              <w:rPr>
                <w:b/>
              </w:rPr>
              <w:t>TestPosition</w:t>
            </w:r>
            <w:proofErr w:type="spellEnd"/>
            <w:r>
              <w:br/>
            </w:r>
            <w:r w:rsidR="00D70CCE">
              <w:t>Check Position returns a Rectangle with X = 41, Y = 100, width = 80, height = 20</w:t>
            </w:r>
          </w:p>
        </w:tc>
        <w:tc>
          <w:tcPr>
            <w:tcW w:w="3563" w:type="dxa"/>
          </w:tcPr>
          <w:p w:rsidR="00DA6ACF" w:rsidRDefault="00D70CCE" w:rsidP="005B6935">
            <w:r>
              <w:t xml:space="preserve">Call to </w:t>
            </w:r>
            <w:proofErr w:type="spellStart"/>
            <w:r w:rsidR="005C4ABF">
              <w:t>GetRec</w:t>
            </w:r>
            <w:r>
              <w:t>Position</w:t>
            </w:r>
            <w:proofErr w:type="spellEnd"/>
            <w:r>
              <w:t>()</w:t>
            </w:r>
          </w:p>
        </w:tc>
        <w:tc>
          <w:tcPr>
            <w:tcW w:w="2046" w:type="dxa"/>
          </w:tcPr>
          <w:p w:rsidR="00DA6ACF" w:rsidRDefault="00D70CCE" w:rsidP="005B6935">
            <w:r>
              <w:t>Rectangle is returned with values X = 41, Y = 100, width = 80, height = 20</w:t>
            </w:r>
          </w:p>
        </w:tc>
      </w:tr>
      <w:tr w:rsidR="005C4ABF" w:rsidTr="00781D3C">
        <w:tc>
          <w:tcPr>
            <w:tcW w:w="713" w:type="dxa"/>
          </w:tcPr>
          <w:p w:rsidR="00DA6ACF" w:rsidRDefault="00011E4A" w:rsidP="005B6935">
            <w:r>
              <w:t>DD1.</w:t>
            </w:r>
            <w:r w:rsidR="005967C0">
              <w:t>3</w:t>
            </w:r>
          </w:p>
        </w:tc>
        <w:tc>
          <w:tcPr>
            <w:tcW w:w="2920" w:type="dxa"/>
          </w:tcPr>
          <w:p w:rsidR="00A9729C" w:rsidRPr="00A9729C" w:rsidRDefault="00A9729C" w:rsidP="004328E4">
            <w:pPr>
              <w:rPr>
                <w:b/>
              </w:rPr>
            </w:pPr>
            <w:proofErr w:type="spellStart"/>
            <w:r w:rsidRPr="00A9729C">
              <w:rPr>
                <w:b/>
              </w:rPr>
              <w:t>TestBrushColour</w:t>
            </w:r>
            <w:proofErr w:type="spellEnd"/>
          </w:p>
          <w:p w:rsidR="00DA6ACF" w:rsidRDefault="00D70CCE" w:rsidP="004328E4">
            <w:r>
              <w:t xml:space="preserve">Check the get and set </w:t>
            </w:r>
            <w:r w:rsidR="004328E4">
              <w:t xml:space="preserve">methods </w:t>
            </w:r>
            <w:r>
              <w:t xml:space="preserve">for </w:t>
            </w:r>
            <w:proofErr w:type="spellStart"/>
            <w:r>
              <w:t>BrushColour</w:t>
            </w:r>
            <w:proofErr w:type="spellEnd"/>
            <w:r>
              <w:t>()</w:t>
            </w:r>
          </w:p>
        </w:tc>
        <w:tc>
          <w:tcPr>
            <w:tcW w:w="3563" w:type="dxa"/>
          </w:tcPr>
          <w:p w:rsidR="00D70CCE" w:rsidRDefault="00D70CCE" w:rsidP="00D70CCE">
            <w:r>
              <w:t xml:space="preserve">Call to </w:t>
            </w:r>
            <w:proofErr w:type="spellStart"/>
            <w:r w:rsidR="005C4ABF">
              <w:t>GetDrawing</w:t>
            </w:r>
            <w:r>
              <w:t>BrushColour</w:t>
            </w:r>
            <w:proofErr w:type="spellEnd"/>
            <w:r>
              <w:t>()</w:t>
            </w:r>
            <w:r>
              <w:br/>
              <w:t xml:space="preserve">Call to </w:t>
            </w:r>
            <w:proofErr w:type="spellStart"/>
            <w:r w:rsidR="005C4ABF">
              <w:t>SetDrawing</w:t>
            </w:r>
            <w:r>
              <w:t>BrushColour</w:t>
            </w:r>
            <w:proofErr w:type="spellEnd"/>
            <w:r>
              <w:t>(</w:t>
            </w:r>
            <w:proofErr w:type="spellStart"/>
            <w:r>
              <w:t>Brushes.Yellow</w:t>
            </w:r>
            <w:proofErr w:type="spellEnd"/>
            <w:r>
              <w:t>)</w:t>
            </w:r>
          </w:p>
          <w:p w:rsidR="005C4ABF" w:rsidRDefault="005C4ABF" w:rsidP="00D70CCE">
            <w:r>
              <w:t xml:space="preserve">Call to </w:t>
            </w:r>
            <w:proofErr w:type="spellStart"/>
            <w:r>
              <w:t>GetDrawingBrushColour</w:t>
            </w:r>
            <w:proofErr w:type="spellEnd"/>
            <w:r>
              <w:t>()</w:t>
            </w:r>
            <w:r>
              <w:br/>
            </w:r>
          </w:p>
        </w:tc>
        <w:tc>
          <w:tcPr>
            <w:tcW w:w="2046" w:type="dxa"/>
          </w:tcPr>
          <w:p w:rsidR="00D70CCE" w:rsidRDefault="00D70CCE" w:rsidP="00D70CCE">
            <w:r>
              <w:t xml:space="preserve">Get should return </w:t>
            </w:r>
            <w:proofErr w:type="spellStart"/>
            <w:r>
              <w:t>Brushes.Red</w:t>
            </w:r>
            <w:proofErr w:type="spellEnd"/>
          </w:p>
          <w:p w:rsidR="00D70CCE" w:rsidRDefault="00D70CCE" w:rsidP="00D70CCE">
            <w:r>
              <w:t xml:space="preserve">Set </w:t>
            </w:r>
            <w:proofErr w:type="spellStart"/>
            <w:r>
              <w:t>Brushes.Yellow</w:t>
            </w:r>
            <w:proofErr w:type="spellEnd"/>
          </w:p>
          <w:p w:rsidR="00DA6ACF" w:rsidRDefault="00D70CCE" w:rsidP="00D70CCE">
            <w:r>
              <w:t>C</w:t>
            </w:r>
            <w:r w:rsidR="004328E4">
              <w:t xml:space="preserve">heck Get returns </w:t>
            </w:r>
            <w:proofErr w:type="spellStart"/>
            <w:r w:rsidR="004328E4">
              <w:t>Brushes.Yellow</w:t>
            </w:r>
            <w:proofErr w:type="spellEnd"/>
          </w:p>
        </w:tc>
      </w:tr>
      <w:tr w:rsidR="005C4ABF" w:rsidTr="00781D3C">
        <w:tc>
          <w:tcPr>
            <w:tcW w:w="713" w:type="dxa"/>
          </w:tcPr>
          <w:p w:rsidR="00DA6ACF" w:rsidRDefault="00011E4A" w:rsidP="005B6935">
            <w:r>
              <w:t>DD1.</w:t>
            </w:r>
            <w:r w:rsidR="005967C0">
              <w:t>4</w:t>
            </w:r>
          </w:p>
        </w:tc>
        <w:tc>
          <w:tcPr>
            <w:tcW w:w="2920" w:type="dxa"/>
          </w:tcPr>
          <w:p w:rsidR="00A9729C" w:rsidRPr="00A9729C" w:rsidRDefault="00A9729C" w:rsidP="004328E4">
            <w:pPr>
              <w:rPr>
                <w:b/>
              </w:rPr>
            </w:pPr>
            <w:proofErr w:type="spellStart"/>
            <w:r w:rsidRPr="00A9729C">
              <w:rPr>
                <w:b/>
              </w:rPr>
              <w:t>TestVisibility</w:t>
            </w:r>
            <w:proofErr w:type="spellEnd"/>
          </w:p>
          <w:p w:rsidR="00DA6ACF" w:rsidRDefault="007C330D" w:rsidP="004328E4">
            <w:r>
              <w:t xml:space="preserve">Check </w:t>
            </w:r>
            <w:r w:rsidR="004328E4">
              <w:t xml:space="preserve">whether methods to change </w:t>
            </w:r>
            <w:proofErr w:type="spellStart"/>
            <w:r w:rsidR="004328E4">
              <w:t>GameObject</w:t>
            </w:r>
            <w:proofErr w:type="spellEnd"/>
            <w:r w:rsidR="004328E4">
              <w:t xml:space="preserve"> </w:t>
            </w:r>
            <w:proofErr w:type="spellStart"/>
            <w:r w:rsidR="005C4ABF">
              <w:t>Bln</w:t>
            </w:r>
            <w:r w:rsidR="004328E4">
              <w:t>IsVisible</w:t>
            </w:r>
            <w:proofErr w:type="spellEnd"/>
            <w:r w:rsidR="004328E4">
              <w:t xml:space="preserve"> property work</w:t>
            </w:r>
          </w:p>
        </w:tc>
        <w:tc>
          <w:tcPr>
            <w:tcW w:w="3563" w:type="dxa"/>
          </w:tcPr>
          <w:p w:rsidR="004328E4" w:rsidRDefault="004328E4" w:rsidP="004328E4">
            <w:r>
              <w:t xml:space="preserve">Call to </w:t>
            </w:r>
            <w:proofErr w:type="spellStart"/>
            <w:r>
              <w:t>Make</w:t>
            </w:r>
            <w:r w:rsidR="00A9729C">
              <w:t>In</w:t>
            </w:r>
            <w:r w:rsidR="005C4ABF">
              <w:t>v</w:t>
            </w:r>
            <w:r>
              <w:t>isible</w:t>
            </w:r>
            <w:proofErr w:type="spellEnd"/>
            <w:r>
              <w:t>()</w:t>
            </w:r>
            <w:r>
              <w:br/>
              <w:t xml:space="preserve">Call to </w:t>
            </w:r>
            <w:proofErr w:type="spellStart"/>
            <w:r w:rsidR="005C4ABF">
              <w:t>GetBln</w:t>
            </w:r>
            <w:r>
              <w:t>IsVisible</w:t>
            </w:r>
            <w:proofErr w:type="spellEnd"/>
            <w:r>
              <w:t>()</w:t>
            </w:r>
            <w:r>
              <w:br/>
            </w:r>
          </w:p>
          <w:p w:rsidR="00DA6ACF" w:rsidRDefault="00A9729C" w:rsidP="004328E4">
            <w:r>
              <w:t xml:space="preserve">Call to </w:t>
            </w:r>
            <w:proofErr w:type="spellStart"/>
            <w:r>
              <w:t>Make</w:t>
            </w:r>
            <w:r w:rsidR="004328E4">
              <w:t>Visible</w:t>
            </w:r>
            <w:proofErr w:type="spellEnd"/>
            <w:r w:rsidR="004328E4">
              <w:t>()</w:t>
            </w:r>
            <w:r w:rsidR="004328E4">
              <w:br/>
            </w:r>
          </w:p>
        </w:tc>
        <w:tc>
          <w:tcPr>
            <w:tcW w:w="2046" w:type="dxa"/>
          </w:tcPr>
          <w:p w:rsidR="004328E4" w:rsidRDefault="004328E4" w:rsidP="004328E4">
            <w:r>
              <w:t xml:space="preserve">Changes </w:t>
            </w:r>
            <w:proofErr w:type="spellStart"/>
            <w:r w:rsidR="005C4ABF">
              <w:t>Bln</w:t>
            </w:r>
            <w:r>
              <w:t>IsVisible</w:t>
            </w:r>
            <w:proofErr w:type="spellEnd"/>
            <w:r>
              <w:t xml:space="preserve"> property to False (call to </w:t>
            </w:r>
            <w:proofErr w:type="spellStart"/>
            <w:proofErr w:type="gramStart"/>
            <w:r w:rsidR="005C4ABF">
              <w:t>GetBln</w:t>
            </w:r>
            <w:r>
              <w:t>IsVisible</w:t>
            </w:r>
            <w:proofErr w:type="spellEnd"/>
            <w:r>
              <w:t>(</w:t>
            </w:r>
            <w:proofErr w:type="gramEnd"/>
            <w:r>
              <w:t>) should return False).</w:t>
            </w:r>
          </w:p>
          <w:p w:rsidR="00DA6ACF" w:rsidRDefault="004328E4" w:rsidP="004328E4">
            <w:r>
              <w:t xml:space="preserve">Changes </w:t>
            </w:r>
            <w:proofErr w:type="spellStart"/>
            <w:r w:rsidR="005C4ABF">
              <w:t>Bln</w:t>
            </w:r>
            <w:r>
              <w:t>IsVisible</w:t>
            </w:r>
            <w:proofErr w:type="spellEnd"/>
            <w:r>
              <w:t xml:space="preserve"> property to True (call to </w:t>
            </w:r>
            <w:proofErr w:type="spellStart"/>
            <w:r w:rsidR="005C4ABF">
              <w:t>GetBln</w:t>
            </w:r>
            <w:r>
              <w:t>IsVisible</w:t>
            </w:r>
            <w:proofErr w:type="spellEnd"/>
            <w:r>
              <w:t>() should return True)</w:t>
            </w:r>
          </w:p>
        </w:tc>
      </w:tr>
      <w:tr w:rsidR="005C4ABF" w:rsidTr="00781D3C">
        <w:tc>
          <w:tcPr>
            <w:tcW w:w="713" w:type="dxa"/>
          </w:tcPr>
          <w:p w:rsidR="00DA6ACF" w:rsidRDefault="00011E4A" w:rsidP="005B6935">
            <w:r>
              <w:t>DD1.</w:t>
            </w:r>
            <w:r w:rsidR="005967C0">
              <w:t>5</w:t>
            </w:r>
          </w:p>
        </w:tc>
        <w:tc>
          <w:tcPr>
            <w:tcW w:w="2920" w:type="dxa"/>
          </w:tcPr>
          <w:p w:rsidR="008B63BB" w:rsidRPr="008B63BB" w:rsidRDefault="008B63BB" w:rsidP="005B6935">
            <w:pPr>
              <w:rPr>
                <w:b/>
              </w:rPr>
            </w:pPr>
            <w:proofErr w:type="spellStart"/>
            <w:r w:rsidRPr="008B63BB">
              <w:rPr>
                <w:b/>
              </w:rPr>
              <w:t>TestCheckForIntersect</w:t>
            </w:r>
            <w:proofErr w:type="spellEnd"/>
          </w:p>
          <w:p w:rsidR="00DA6ACF" w:rsidRDefault="004328E4" w:rsidP="008B63BB">
            <w:r>
              <w:t xml:space="preserve">Create a second brick with the same coordinates as brick one and test the brick one </w:t>
            </w:r>
            <w:proofErr w:type="spellStart"/>
            <w:r>
              <w:t>CheckForIntersect</w:t>
            </w:r>
            <w:proofErr w:type="spellEnd"/>
            <w:r>
              <w:t xml:space="preserve"> method against the</w:t>
            </w:r>
            <w:r w:rsidR="008B63BB">
              <w:t xml:space="preserve"> other </w:t>
            </w:r>
            <w:r>
              <w:t>brick</w:t>
            </w:r>
            <w:r w:rsidR="008B63BB">
              <w:t>’s rectangle</w:t>
            </w:r>
          </w:p>
        </w:tc>
        <w:tc>
          <w:tcPr>
            <w:tcW w:w="3563" w:type="dxa"/>
          </w:tcPr>
          <w:p w:rsidR="00DA6ACF" w:rsidRDefault="004328E4" w:rsidP="00207906">
            <w:r>
              <w:t xml:space="preserve">Call to </w:t>
            </w:r>
            <w:proofErr w:type="spellStart"/>
            <w:r>
              <w:t>CheckForIntersect</w:t>
            </w:r>
            <w:proofErr w:type="spellEnd"/>
            <w:r>
              <w:t>(</w:t>
            </w:r>
            <w:proofErr w:type="spellStart"/>
            <w:r>
              <w:t>brick</w:t>
            </w:r>
            <w:r w:rsidR="00207906">
              <w:t>Other</w:t>
            </w:r>
            <w:r w:rsidR="005C4ABF">
              <w:t>.GetRecPosition</w:t>
            </w:r>
            <w:proofErr w:type="spellEnd"/>
            <w:r w:rsidR="005C4ABF">
              <w:t>()</w:t>
            </w:r>
            <w:r>
              <w:t>)</w:t>
            </w:r>
          </w:p>
        </w:tc>
        <w:tc>
          <w:tcPr>
            <w:tcW w:w="2046" w:type="dxa"/>
          </w:tcPr>
          <w:p w:rsidR="00DA6ACF" w:rsidRDefault="004328E4" w:rsidP="005B6935">
            <w:r>
              <w:t>True is returned</w:t>
            </w:r>
          </w:p>
        </w:tc>
      </w:tr>
      <w:tr w:rsidR="005C4ABF" w:rsidTr="00781D3C">
        <w:tc>
          <w:tcPr>
            <w:tcW w:w="713" w:type="dxa"/>
          </w:tcPr>
          <w:p w:rsidR="00DA6ACF" w:rsidRDefault="00011E4A" w:rsidP="005B6935">
            <w:r>
              <w:t>DD1.</w:t>
            </w:r>
            <w:r w:rsidR="005967C0">
              <w:t>6</w:t>
            </w:r>
          </w:p>
        </w:tc>
        <w:tc>
          <w:tcPr>
            <w:tcW w:w="2920" w:type="dxa"/>
          </w:tcPr>
          <w:p w:rsidR="008B63BB" w:rsidRPr="008B63BB" w:rsidRDefault="008B63BB" w:rsidP="00857E05">
            <w:pPr>
              <w:rPr>
                <w:b/>
              </w:rPr>
            </w:pPr>
            <w:proofErr w:type="spellStart"/>
            <w:r w:rsidRPr="008B63BB">
              <w:rPr>
                <w:b/>
              </w:rPr>
              <w:t>TestFailedCheckForIntersect</w:t>
            </w:r>
            <w:proofErr w:type="spellEnd"/>
          </w:p>
          <w:p w:rsidR="00DA6ACF" w:rsidRDefault="004328E4" w:rsidP="008B63BB">
            <w:r>
              <w:t>Create a</w:t>
            </w:r>
            <w:r w:rsidR="008B63BB">
              <w:t>nother</w:t>
            </w:r>
            <w:r>
              <w:t xml:space="preserve"> brick with different coordinates</w:t>
            </w:r>
            <w:r w:rsidR="00857E05">
              <w:t xml:space="preserve"> to brick one</w:t>
            </w:r>
            <w:r>
              <w:t xml:space="preserve"> but same size (X = </w:t>
            </w:r>
            <w:r w:rsidR="00857E05">
              <w:t>0, Y = 0, width = 80, height = 20) and test the brick one</w:t>
            </w:r>
            <w:r>
              <w:t xml:space="preserve"> </w:t>
            </w:r>
            <w:proofErr w:type="spellStart"/>
            <w:r>
              <w:t>CheckForIntersect</w:t>
            </w:r>
            <w:proofErr w:type="spellEnd"/>
            <w:r>
              <w:t xml:space="preserve"> method against </w:t>
            </w:r>
            <w:r w:rsidR="008B63BB">
              <w:t>the other brick’s rectangle</w:t>
            </w:r>
          </w:p>
        </w:tc>
        <w:tc>
          <w:tcPr>
            <w:tcW w:w="3563" w:type="dxa"/>
          </w:tcPr>
          <w:p w:rsidR="00DA6ACF" w:rsidRDefault="00857E05" w:rsidP="005B6935">
            <w:r>
              <w:t xml:space="preserve">Call to </w:t>
            </w:r>
            <w:proofErr w:type="spellStart"/>
            <w:r>
              <w:t>CheckForIntersect</w:t>
            </w:r>
            <w:proofErr w:type="spellEnd"/>
            <w:r>
              <w:t>(</w:t>
            </w:r>
            <w:proofErr w:type="spellStart"/>
            <w:r>
              <w:t>brick</w:t>
            </w:r>
            <w:r w:rsidR="00207906">
              <w:t>Other</w:t>
            </w:r>
            <w:r w:rsidR="005C4ABF">
              <w:t>.GetRecPosition</w:t>
            </w:r>
            <w:proofErr w:type="spellEnd"/>
            <w:r w:rsidR="005C4ABF">
              <w:t>()</w:t>
            </w:r>
            <w:r>
              <w:t>)</w:t>
            </w:r>
          </w:p>
          <w:p w:rsidR="00857E05" w:rsidRDefault="00857E05" w:rsidP="005B6935"/>
          <w:p w:rsidR="00857E05" w:rsidRDefault="00857E05" w:rsidP="005B6935"/>
          <w:p w:rsidR="00857E05" w:rsidRDefault="00857E05" w:rsidP="005B6935"/>
          <w:p w:rsidR="00857E05" w:rsidRDefault="00857E05" w:rsidP="005B6935"/>
        </w:tc>
        <w:tc>
          <w:tcPr>
            <w:tcW w:w="2046" w:type="dxa"/>
          </w:tcPr>
          <w:p w:rsidR="00DA6ACF" w:rsidRDefault="00857E05" w:rsidP="00207906">
            <w:r>
              <w:t xml:space="preserve">Returns </w:t>
            </w:r>
            <w:r w:rsidR="00207906">
              <w:t>False</w:t>
            </w:r>
            <w:r>
              <w:br/>
            </w:r>
            <w:r>
              <w:br/>
            </w:r>
            <w:r>
              <w:br/>
            </w:r>
            <w:r>
              <w:br/>
            </w:r>
            <w:r>
              <w:br/>
            </w:r>
          </w:p>
        </w:tc>
      </w:tr>
      <w:tr w:rsidR="005C4ABF" w:rsidTr="00781D3C">
        <w:tc>
          <w:tcPr>
            <w:tcW w:w="713" w:type="dxa"/>
          </w:tcPr>
          <w:p w:rsidR="00207906" w:rsidRDefault="00207906" w:rsidP="005B6935">
            <w:r>
              <w:t>DD1.7</w:t>
            </w:r>
          </w:p>
        </w:tc>
        <w:tc>
          <w:tcPr>
            <w:tcW w:w="2920" w:type="dxa"/>
          </w:tcPr>
          <w:p w:rsidR="00207906" w:rsidRPr="008B63BB" w:rsidRDefault="00207906" w:rsidP="00232BF0">
            <w:pPr>
              <w:rPr>
                <w:b/>
              </w:rPr>
            </w:pPr>
            <w:proofErr w:type="spellStart"/>
            <w:r w:rsidRPr="008B63BB">
              <w:rPr>
                <w:b/>
              </w:rPr>
              <w:t>Test</w:t>
            </w:r>
            <w:r>
              <w:rPr>
                <w:b/>
              </w:rPr>
              <w:t>Borderline</w:t>
            </w:r>
            <w:r w:rsidRPr="008B63BB">
              <w:rPr>
                <w:b/>
              </w:rPr>
              <w:t>CheckForIntersect</w:t>
            </w:r>
            <w:proofErr w:type="spellEnd"/>
          </w:p>
          <w:p w:rsidR="00207906" w:rsidRPr="008B63BB" w:rsidRDefault="00207906" w:rsidP="00232BF0">
            <w:pPr>
              <w:rPr>
                <w:b/>
              </w:rPr>
            </w:pPr>
            <w:r>
              <w:t xml:space="preserve">Create another brick with coordinates just overlapping brick one but same size (X = 120, Y = 119, width = 80, height = 20) and test the brick one </w:t>
            </w:r>
            <w:proofErr w:type="spellStart"/>
            <w:r>
              <w:t>CheckForIntersect</w:t>
            </w:r>
            <w:proofErr w:type="spellEnd"/>
            <w:r>
              <w:t xml:space="preserve"> method against the other brick’s rectangle</w:t>
            </w:r>
          </w:p>
        </w:tc>
        <w:tc>
          <w:tcPr>
            <w:tcW w:w="3563" w:type="dxa"/>
          </w:tcPr>
          <w:p w:rsidR="00207906" w:rsidRDefault="00207906" w:rsidP="00AF1014">
            <w:r>
              <w:t xml:space="preserve">Call to </w:t>
            </w:r>
            <w:proofErr w:type="spellStart"/>
            <w:r>
              <w:t>CheckForIntersect</w:t>
            </w:r>
            <w:proofErr w:type="spellEnd"/>
            <w:r>
              <w:t>(</w:t>
            </w:r>
            <w:proofErr w:type="spellStart"/>
            <w:r>
              <w:t>brickOther</w:t>
            </w:r>
            <w:r w:rsidR="005C4ABF">
              <w:t>.GetRecPosition</w:t>
            </w:r>
            <w:proofErr w:type="spellEnd"/>
            <w:r w:rsidR="005C4ABF">
              <w:t>()</w:t>
            </w:r>
            <w:r>
              <w:t>)</w:t>
            </w:r>
          </w:p>
        </w:tc>
        <w:tc>
          <w:tcPr>
            <w:tcW w:w="2046" w:type="dxa"/>
          </w:tcPr>
          <w:p w:rsidR="00207906" w:rsidRDefault="00207906" w:rsidP="00AF1014">
            <w:r>
              <w:t>True is returned</w:t>
            </w:r>
          </w:p>
        </w:tc>
      </w:tr>
    </w:tbl>
    <w:p w:rsidR="00283BDF" w:rsidRDefault="00283BDF" w:rsidP="005B6935"/>
    <w:p w:rsidR="00FE0E9B" w:rsidRDefault="00FE0E9B" w:rsidP="00011E4A">
      <w:pPr>
        <w:pStyle w:val="Heading3"/>
      </w:pPr>
      <w:bookmarkStart w:id="12" w:name="_Toc454129883"/>
      <w:r>
        <w:t xml:space="preserve">Post Development </w:t>
      </w:r>
      <w:r w:rsidR="00011E4A">
        <w:t xml:space="preserve">System </w:t>
      </w:r>
      <w:r>
        <w:t>Testing</w:t>
      </w:r>
      <w:r w:rsidR="00011E4A">
        <w:t xml:space="preserve"> for Function and Robustness</w:t>
      </w:r>
      <w:r>
        <w:t xml:space="preserve"> </w:t>
      </w:r>
      <w:r w:rsidR="00D24C12">
        <w:t>Plan</w:t>
      </w:r>
      <w:bookmarkEnd w:id="12"/>
      <w:r w:rsidR="00011E4A">
        <w:br/>
      </w:r>
    </w:p>
    <w:tbl>
      <w:tblPr>
        <w:tblStyle w:val="TableGrid"/>
        <w:tblW w:w="0" w:type="auto"/>
        <w:tblLook w:val="04A0" w:firstRow="1" w:lastRow="0" w:firstColumn="1" w:lastColumn="0" w:noHBand="0" w:noVBand="1"/>
      </w:tblPr>
      <w:tblGrid>
        <w:gridCol w:w="996"/>
        <w:gridCol w:w="2798"/>
        <w:gridCol w:w="2835"/>
        <w:gridCol w:w="2613"/>
      </w:tblGrid>
      <w:tr w:rsidR="00011E4A" w:rsidRPr="00806613" w:rsidTr="00ED6A31">
        <w:tc>
          <w:tcPr>
            <w:tcW w:w="996" w:type="dxa"/>
          </w:tcPr>
          <w:p w:rsidR="00011E4A" w:rsidRPr="00806613" w:rsidRDefault="00011E4A" w:rsidP="00ED6A31">
            <w:pPr>
              <w:rPr>
                <w:b/>
              </w:rPr>
            </w:pPr>
            <w:r w:rsidRPr="00806613">
              <w:rPr>
                <w:b/>
              </w:rPr>
              <w:t>Test No.</w:t>
            </w:r>
          </w:p>
        </w:tc>
        <w:tc>
          <w:tcPr>
            <w:tcW w:w="2798" w:type="dxa"/>
          </w:tcPr>
          <w:p w:rsidR="00011E4A" w:rsidRPr="00806613" w:rsidRDefault="00011E4A" w:rsidP="00ED6A31">
            <w:pPr>
              <w:rPr>
                <w:b/>
              </w:rPr>
            </w:pPr>
            <w:r w:rsidRPr="00806613">
              <w:rPr>
                <w:b/>
              </w:rPr>
              <w:t>Description of Test</w:t>
            </w:r>
          </w:p>
        </w:tc>
        <w:tc>
          <w:tcPr>
            <w:tcW w:w="2835" w:type="dxa"/>
          </w:tcPr>
          <w:p w:rsidR="00011E4A" w:rsidRPr="00806613" w:rsidRDefault="00011E4A" w:rsidP="00ED6A31">
            <w:pPr>
              <w:rPr>
                <w:b/>
              </w:rPr>
            </w:pPr>
            <w:r w:rsidRPr="00806613">
              <w:rPr>
                <w:b/>
              </w:rPr>
              <w:t>Test Data</w:t>
            </w:r>
          </w:p>
        </w:tc>
        <w:tc>
          <w:tcPr>
            <w:tcW w:w="2613" w:type="dxa"/>
          </w:tcPr>
          <w:p w:rsidR="00011E4A" w:rsidRPr="00806613" w:rsidRDefault="00011E4A" w:rsidP="00ED6A31">
            <w:pPr>
              <w:rPr>
                <w:b/>
              </w:rPr>
            </w:pPr>
            <w:r w:rsidRPr="00806613">
              <w:rPr>
                <w:b/>
              </w:rPr>
              <w:t>Expected Result</w:t>
            </w:r>
          </w:p>
        </w:tc>
      </w:tr>
      <w:tr w:rsidR="00011E4A" w:rsidTr="00ED6A31">
        <w:tc>
          <w:tcPr>
            <w:tcW w:w="996" w:type="dxa"/>
          </w:tcPr>
          <w:p w:rsidR="00011E4A" w:rsidRDefault="00860014" w:rsidP="00860014">
            <w:r>
              <w:lastRenderedPageBreak/>
              <w:t>PD1</w:t>
            </w:r>
          </w:p>
        </w:tc>
        <w:tc>
          <w:tcPr>
            <w:tcW w:w="2798" w:type="dxa"/>
          </w:tcPr>
          <w:p w:rsidR="00011E4A" w:rsidRDefault="00BC157B" w:rsidP="00BC157B">
            <w:r>
              <w:t xml:space="preserve">Bricks appears correctly on screen at start of game </w:t>
            </w:r>
          </w:p>
        </w:tc>
        <w:tc>
          <w:tcPr>
            <w:tcW w:w="2835" w:type="dxa"/>
          </w:tcPr>
          <w:p w:rsidR="00011E4A" w:rsidRDefault="00BC157B" w:rsidP="00BC157B">
            <w:r>
              <w:t>Click start game</w:t>
            </w:r>
          </w:p>
        </w:tc>
        <w:tc>
          <w:tcPr>
            <w:tcW w:w="2613" w:type="dxa"/>
          </w:tcPr>
          <w:p w:rsidR="00011E4A" w:rsidRDefault="00BC157B" w:rsidP="00BC157B">
            <w:r>
              <w:t>Game starts with 6x6 red bricks each 80 width x20 height in pixels arranged uniformly on-screen</w:t>
            </w:r>
          </w:p>
        </w:tc>
      </w:tr>
      <w:tr w:rsidR="00011E4A" w:rsidTr="00ED6A31">
        <w:tc>
          <w:tcPr>
            <w:tcW w:w="996" w:type="dxa"/>
          </w:tcPr>
          <w:p w:rsidR="00011E4A" w:rsidRDefault="00860014" w:rsidP="00860014">
            <w:r>
              <w:t>PD</w:t>
            </w:r>
            <w:r w:rsidR="00BC157B">
              <w:t>2</w:t>
            </w:r>
          </w:p>
        </w:tc>
        <w:tc>
          <w:tcPr>
            <w:tcW w:w="2798" w:type="dxa"/>
          </w:tcPr>
          <w:p w:rsidR="00011E4A" w:rsidRDefault="00BC157B" w:rsidP="00ED6A31">
            <w:r>
              <w:t>Bricks disappear when hit by ball</w:t>
            </w:r>
          </w:p>
        </w:tc>
        <w:tc>
          <w:tcPr>
            <w:tcW w:w="2835" w:type="dxa"/>
          </w:tcPr>
          <w:p w:rsidR="00011E4A" w:rsidRDefault="00BC157B" w:rsidP="000772A6">
            <w:r>
              <w:t>Direct ball into middle of brick</w:t>
            </w:r>
            <w:r w:rsidR="000772A6">
              <w:rPr>
                <w:b/>
              </w:rPr>
              <w:t xml:space="preserve"> </w:t>
            </w:r>
          </w:p>
        </w:tc>
        <w:tc>
          <w:tcPr>
            <w:tcW w:w="2613" w:type="dxa"/>
          </w:tcPr>
          <w:p w:rsidR="00011E4A" w:rsidRDefault="00BC157B" w:rsidP="00ED6A31">
            <w:r>
              <w:t>Brick disappears</w:t>
            </w:r>
          </w:p>
        </w:tc>
      </w:tr>
      <w:tr w:rsidR="00BC157B" w:rsidTr="00ED6A31">
        <w:tc>
          <w:tcPr>
            <w:tcW w:w="996" w:type="dxa"/>
          </w:tcPr>
          <w:p w:rsidR="00BC157B" w:rsidRDefault="00BC157B" w:rsidP="00ED6A31">
            <w:r>
              <w:t>PD</w:t>
            </w:r>
            <w:r w:rsidR="005A03B0">
              <w:t>3</w:t>
            </w:r>
          </w:p>
        </w:tc>
        <w:tc>
          <w:tcPr>
            <w:tcW w:w="2798" w:type="dxa"/>
          </w:tcPr>
          <w:p w:rsidR="00BC157B" w:rsidRDefault="00BC157B" w:rsidP="00ED6A31">
            <w:r>
              <w:t>Bricks disappear when hit by ball</w:t>
            </w:r>
          </w:p>
        </w:tc>
        <w:tc>
          <w:tcPr>
            <w:tcW w:w="2835" w:type="dxa"/>
          </w:tcPr>
          <w:p w:rsidR="00BC157B" w:rsidRDefault="00BC157B" w:rsidP="000772A6">
            <w:r>
              <w:t>Direct ball across corner of brick</w:t>
            </w:r>
            <w:r w:rsidR="000772A6">
              <w:rPr>
                <w:b/>
              </w:rPr>
              <w:t xml:space="preserve"> </w:t>
            </w:r>
          </w:p>
        </w:tc>
        <w:tc>
          <w:tcPr>
            <w:tcW w:w="2613" w:type="dxa"/>
          </w:tcPr>
          <w:p w:rsidR="00BC157B" w:rsidRDefault="00BC157B" w:rsidP="00ED6A31">
            <w:r>
              <w:t>Brick disappears</w:t>
            </w:r>
          </w:p>
        </w:tc>
      </w:tr>
      <w:tr w:rsidR="00BC157B" w:rsidTr="00ED6A31">
        <w:tc>
          <w:tcPr>
            <w:tcW w:w="996" w:type="dxa"/>
          </w:tcPr>
          <w:p w:rsidR="00BC157B" w:rsidRDefault="00BC157B" w:rsidP="00860014">
            <w:r>
              <w:t>PD</w:t>
            </w:r>
            <w:r w:rsidR="005A03B0">
              <w:t>4</w:t>
            </w:r>
          </w:p>
        </w:tc>
        <w:tc>
          <w:tcPr>
            <w:tcW w:w="2798" w:type="dxa"/>
          </w:tcPr>
          <w:p w:rsidR="00BC157B" w:rsidRDefault="00BC157B" w:rsidP="00ED6A31">
            <w:r>
              <w:t xml:space="preserve">When last brick is hit the game is complete. </w:t>
            </w:r>
          </w:p>
        </w:tc>
        <w:tc>
          <w:tcPr>
            <w:tcW w:w="2835" w:type="dxa"/>
          </w:tcPr>
          <w:p w:rsidR="00BC157B" w:rsidRDefault="00BC157B" w:rsidP="00BC157B">
            <w:r>
              <w:t>Direct ball into last brick</w:t>
            </w:r>
          </w:p>
        </w:tc>
        <w:tc>
          <w:tcPr>
            <w:tcW w:w="2613" w:type="dxa"/>
          </w:tcPr>
          <w:p w:rsidR="00BC157B" w:rsidRDefault="00BC157B" w:rsidP="00ED6A31">
            <w:r>
              <w:t>Game ends</w:t>
            </w:r>
          </w:p>
        </w:tc>
      </w:tr>
      <w:tr w:rsidR="00BC157B" w:rsidTr="00ED6A31">
        <w:tc>
          <w:tcPr>
            <w:tcW w:w="996" w:type="dxa"/>
          </w:tcPr>
          <w:p w:rsidR="00BC157B" w:rsidRDefault="005A03B0" w:rsidP="00860014">
            <w:r>
              <w:t>PD5</w:t>
            </w:r>
            <w:r w:rsidR="00BC157B">
              <w:t xml:space="preserve"> </w:t>
            </w:r>
          </w:p>
        </w:tc>
        <w:tc>
          <w:tcPr>
            <w:tcW w:w="2798" w:type="dxa"/>
          </w:tcPr>
          <w:p w:rsidR="00BC157B" w:rsidRDefault="00BC157B" w:rsidP="00ED6A31">
            <w:r>
              <w:t>Bricks remain visible on screen when ball does not hit them</w:t>
            </w:r>
          </w:p>
        </w:tc>
        <w:tc>
          <w:tcPr>
            <w:tcW w:w="2835" w:type="dxa"/>
          </w:tcPr>
          <w:p w:rsidR="00BC157B" w:rsidRDefault="00BC157B" w:rsidP="000772A6">
            <w:r>
              <w:t xml:space="preserve">Direct ball away from a set of bricks in different angles </w:t>
            </w:r>
          </w:p>
        </w:tc>
        <w:tc>
          <w:tcPr>
            <w:tcW w:w="2613" w:type="dxa"/>
          </w:tcPr>
          <w:p w:rsidR="00BC157B" w:rsidRDefault="00BC157B" w:rsidP="00ED6A31">
            <w:r>
              <w:t>Bricks remain visible</w:t>
            </w:r>
          </w:p>
        </w:tc>
      </w:tr>
      <w:tr w:rsidR="00BC157B" w:rsidTr="00ED6A31">
        <w:tc>
          <w:tcPr>
            <w:tcW w:w="996" w:type="dxa"/>
          </w:tcPr>
          <w:p w:rsidR="00BC157B" w:rsidRDefault="005A03B0" w:rsidP="00860014">
            <w:r>
              <w:t>PD6</w:t>
            </w:r>
          </w:p>
        </w:tc>
        <w:tc>
          <w:tcPr>
            <w:tcW w:w="2798" w:type="dxa"/>
          </w:tcPr>
          <w:p w:rsidR="00BC157B" w:rsidRDefault="00BC157B" w:rsidP="00ED6A31">
            <w:r>
              <w:t>Bricks remain visible on screen when ball does not hit them</w:t>
            </w:r>
          </w:p>
        </w:tc>
        <w:tc>
          <w:tcPr>
            <w:tcW w:w="2835" w:type="dxa"/>
          </w:tcPr>
          <w:p w:rsidR="00BC157B" w:rsidRDefault="00BC157B" w:rsidP="000772A6">
            <w:r>
              <w:t>Direct ball</w:t>
            </w:r>
            <w:r w:rsidR="000772A6">
              <w:t xml:space="preserve"> just missing a brick (by a very small amount)</w:t>
            </w:r>
          </w:p>
        </w:tc>
        <w:tc>
          <w:tcPr>
            <w:tcW w:w="2613" w:type="dxa"/>
          </w:tcPr>
          <w:p w:rsidR="00BC157B" w:rsidRDefault="00BC157B" w:rsidP="00ED6A31">
            <w:r>
              <w:t>Bricks remain visible</w:t>
            </w:r>
          </w:p>
        </w:tc>
      </w:tr>
    </w:tbl>
    <w:p w:rsidR="00011E4A" w:rsidRDefault="00011E4A" w:rsidP="00FE0E9B"/>
    <w:p w:rsidR="005C4ABF" w:rsidRDefault="005C4ABF">
      <w:pPr>
        <w:rPr>
          <w:rFonts w:asciiTheme="majorHAnsi" w:eastAsiaTheme="majorEastAsia" w:hAnsiTheme="majorHAnsi" w:cstheme="majorBidi"/>
          <w:b/>
          <w:bCs/>
          <w:color w:val="4F81BD" w:themeColor="accent1"/>
          <w:sz w:val="26"/>
          <w:szCs w:val="26"/>
        </w:rPr>
      </w:pPr>
      <w:bookmarkStart w:id="13" w:name="_Toc454129884"/>
      <w:r>
        <w:br w:type="page"/>
      </w:r>
    </w:p>
    <w:p w:rsidR="00283BDF" w:rsidRDefault="00283BDF" w:rsidP="00283BDF">
      <w:pPr>
        <w:pStyle w:val="Heading2"/>
      </w:pPr>
      <w:r>
        <w:lastRenderedPageBreak/>
        <w:t>Describe the solution – Pseudo code algorithms and justification</w:t>
      </w:r>
      <w:bookmarkEnd w:id="13"/>
    </w:p>
    <w:p w:rsidR="00283BDF" w:rsidRDefault="009E1570" w:rsidP="00DA6ACF">
      <w:pPr>
        <w:spacing w:after="0" w:line="240" w:lineRule="auto"/>
      </w:pPr>
      <w:r>
        <w:t xml:space="preserve">Public </w:t>
      </w:r>
      <w:r w:rsidR="00283BDF">
        <w:t xml:space="preserve">Class </w:t>
      </w:r>
      <w:proofErr w:type="spellStart"/>
      <w:r w:rsidR="00283BDF">
        <w:t>GameObject</w:t>
      </w:r>
      <w:proofErr w:type="spellEnd"/>
    </w:p>
    <w:p w:rsidR="00283BDF" w:rsidRDefault="005C4ABF" w:rsidP="00DA6ACF">
      <w:pPr>
        <w:spacing w:after="0" w:line="240" w:lineRule="auto"/>
        <w:ind w:left="720"/>
      </w:pPr>
      <w:r>
        <w:rPr>
          <w:noProof/>
          <w:lang w:eastAsia="en-GB"/>
        </w:rPr>
        <mc:AlternateContent>
          <mc:Choice Requires="wps">
            <w:drawing>
              <wp:anchor distT="0" distB="0" distL="114300" distR="114300" simplePos="0" relativeHeight="251658752" behindDoc="0" locked="0" layoutInCell="1" allowOverlap="1" wp14:anchorId="202D8CC4" wp14:editId="0E7DF547">
                <wp:simplePos x="0" y="0"/>
                <wp:positionH relativeFrom="column">
                  <wp:posOffset>3733800</wp:posOffset>
                </wp:positionH>
                <wp:positionV relativeFrom="paragraph">
                  <wp:posOffset>92710</wp:posOffset>
                </wp:positionV>
                <wp:extent cx="2352675" cy="5257800"/>
                <wp:effectExtent l="0" t="0" r="2857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5257800"/>
                        </a:xfrm>
                        <a:prstGeom prst="rect">
                          <a:avLst/>
                        </a:prstGeom>
                        <a:solidFill>
                          <a:srgbClr val="FFFFFF"/>
                        </a:solidFill>
                        <a:ln w="9525">
                          <a:solidFill>
                            <a:srgbClr val="000000"/>
                          </a:solidFill>
                          <a:miter lim="800000"/>
                          <a:headEnd/>
                          <a:tailEnd/>
                        </a:ln>
                      </wps:spPr>
                      <wps:txbx>
                        <w:txbxContent>
                          <w:p w:rsidR="005C4ABF" w:rsidRPr="00354AC4" w:rsidRDefault="005C4ABF">
                            <w:pPr>
                              <w:rPr>
                                <w:b/>
                                <w:u w:val="single"/>
                              </w:rPr>
                            </w:pPr>
                            <w:r w:rsidRPr="00354AC4">
                              <w:rPr>
                                <w:b/>
                                <w:u w:val="single"/>
                              </w:rPr>
                              <w:t>Justification of how this forms part of the complete solution</w:t>
                            </w:r>
                          </w:p>
                          <w:tbl>
                            <w:tblPr>
                              <w:tblStyle w:val="TableGrid"/>
                              <w:tblW w:w="0" w:type="auto"/>
                              <w:tblLook w:val="04A0" w:firstRow="1" w:lastRow="0" w:firstColumn="1" w:lastColumn="0" w:noHBand="0" w:noVBand="1"/>
                            </w:tblPr>
                            <w:tblGrid>
                              <w:gridCol w:w="1414"/>
                              <w:gridCol w:w="2179"/>
                            </w:tblGrid>
                            <w:tr w:rsidR="005C4ABF" w:rsidTr="005C68F3">
                              <w:tc>
                                <w:tcPr>
                                  <w:tcW w:w="1414" w:type="dxa"/>
                                </w:tcPr>
                                <w:p w:rsidR="005C4ABF" w:rsidRPr="00354AC4" w:rsidRDefault="005C4ABF">
                                  <w:pPr>
                                    <w:rPr>
                                      <w:b/>
                                    </w:rPr>
                                  </w:pPr>
                                  <w:r w:rsidRPr="00354AC4">
                                    <w:rPr>
                                      <w:b/>
                                    </w:rPr>
                                    <w:t>Game Object Detailed Requirement Number</w:t>
                                  </w:r>
                                </w:p>
                              </w:tc>
                              <w:tc>
                                <w:tcPr>
                                  <w:tcW w:w="2179" w:type="dxa"/>
                                </w:tcPr>
                                <w:p w:rsidR="005C4ABF" w:rsidRDefault="005C4ABF" w:rsidP="00354AC4">
                                  <w:r>
                                    <w:t>Comments on how algorithms meet requirements</w:t>
                                  </w:r>
                                </w:p>
                              </w:tc>
                            </w:tr>
                            <w:tr w:rsidR="005C4ABF" w:rsidTr="005C68F3">
                              <w:tc>
                                <w:tcPr>
                                  <w:tcW w:w="1414" w:type="dxa"/>
                                </w:tcPr>
                                <w:p w:rsidR="005C4ABF" w:rsidRDefault="005C4ABF">
                                  <w:r>
                                    <w:t>11</w:t>
                                  </w:r>
                                </w:p>
                              </w:tc>
                              <w:tc>
                                <w:tcPr>
                                  <w:tcW w:w="2179" w:type="dxa"/>
                                </w:tcPr>
                                <w:p w:rsidR="005C4ABF" w:rsidRDefault="005C4ABF">
                                  <w:r>
                                    <w:t>Brick objects can be created from this class. Could be stored in an array.</w:t>
                                  </w:r>
                                </w:p>
                              </w:tc>
                            </w:tr>
                            <w:tr w:rsidR="005C4ABF" w:rsidTr="005C68F3">
                              <w:tc>
                                <w:tcPr>
                                  <w:tcW w:w="1414" w:type="dxa"/>
                                </w:tcPr>
                                <w:p w:rsidR="005C4ABF" w:rsidRDefault="005C4ABF">
                                  <w:r>
                                    <w:t>12</w:t>
                                  </w:r>
                                </w:p>
                              </w:tc>
                              <w:tc>
                                <w:tcPr>
                                  <w:tcW w:w="2179" w:type="dxa"/>
                                </w:tcPr>
                                <w:p w:rsidR="005C4ABF" w:rsidRDefault="005C4ABF">
                                  <w:r>
                                    <w:t xml:space="preserve">The </w:t>
                                  </w:r>
                                  <w:proofErr w:type="spellStart"/>
                                  <w:r>
                                    <w:t>GameObject</w:t>
                                  </w:r>
                                  <w:proofErr w:type="spellEnd"/>
                                  <w:r>
                                    <w:t xml:space="preserve"> class allows objects to have an associated colour including Red</w:t>
                                  </w:r>
                                </w:p>
                              </w:tc>
                            </w:tr>
                            <w:tr w:rsidR="005C4ABF" w:rsidTr="005C68F3">
                              <w:tc>
                                <w:tcPr>
                                  <w:tcW w:w="1414" w:type="dxa"/>
                                </w:tcPr>
                                <w:p w:rsidR="005C4ABF" w:rsidRDefault="005C4ABF">
                                  <w:r>
                                    <w:t>13</w:t>
                                  </w:r>
                                </w:p>
                              </w:tc>
                              <w:tc>
                                <w:tcPr>
                                  <w:tcW w:w="2179" w:type="dxa"/>
                                </w:tcPr>
                                <w:p w:rsidR="005C4ABF" w:rsidRDefault="005C4ABF">
                                  <w:r>
                                    <w:t>Yes there is the option have brick invisible or visible</w:t>
                                  </w:r>
                                </w:p>
                              </w:tc>
                            </w:tr>
                            <w:tr w:rsidR="005C4ABF" w:rsidTr="005C68F3">
                              <w:tc>
                                <w:tcPr>
                                  <w:tcW w:w="1414" w:type="dxa"/>
                                </w:tcPr>
                                <w:p w:rsidR="005C4ABF" w:rsidRDefault="005C4ABF">
                                  <w:r>
                                    <w:t>14</w:t>
                                  </w:r>
                                </w:p>
                              </w:tc>
                              <w:tc>
                                <w:tcPr>
                                  <w:tcW w:w="2179" w:type="dxa"/>
                                </w:tcPr>
                                <w:p w:rsidR="005C4ABF" w:rsidRDefault="005C4ABF">
                                  <w:r>
                                    <w:t>The position property is of class rectangle which allows for X and Y coordinates on screen as well as height and width.</w:t>
                                  </w:r>
                                </w:p>
                              </w:tc>
                            </w:tr>
                            <w:tr w:rsidR="005C4ABF" w:rsidTr="005C68F3">
                              <w:tc>
                                <w:tcPr>
                                  <w:tcW w:w="1414" w:type="dxa"/>
                                </w:tcPr>
                                <w:p w:rsidR="005C4ABF" w:rsidRDefault="005C4ABF">
                                  <w:r>
                                    <w:t>15</w:t>
                                  </w:r>
                                </w:p>
                              </w:tc>
                              <w:tc>
                                <w:tcPr>
                                  <w:tcW w:w="2179" w:type="dxa"/>
                                </w:tcPr>
                                <w:p w:rsidR="005C4ABF" w:rsidRDefault="005C4ABF">
                                  <w:r>
                                    <w:t xml:space="preserve">The class has a </w:t>
                                  </w:r>
                                  <w:proofErr w:type="spellStart"/>
                                  <w:r>
                                    <w:t>checkForIntersect</w:t>
                                  </w:r>
                                  <w:proofErr w:type="spellEnd"/>
                                  <w:r>
                                    <w:t xml:space="preserve"> method to check the current object against any other rectangle for an intersect.</w:t>
                                  </w:r>
                                </w:p>
                              </w:tc>
                            </w:tr>
                          </w:tbl>
                          <w:p w:rsidR="005C4ABF" w:rsidRDefault="005C4A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D8CC4" id="_x0000_s1027" type="#_x0000_t202" style="position:absolute;left:0;text-align:left;margin-left:294pt;margin-top:7.3pt;width:185.25pt;height:41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MUJwIAAEw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">
                <v:textbox>
                  <w:txbxContent>
                    <w:p w:rsidR="005C4ABF" w:rsidRPr="00354AC4" w:rsidRDefault="005C4ABF">
                      <w:pPr>
                        <w:rPr>
                          <w:b/>
                          <w:u w:val="single"/>
                        </w:rPr>
                      </w:pPr>
                      <w:r w:rsidRPr="00354AC4">
                        <w:rPr>
                          <w:b/>
                          <w:u w:val="single"/>
                        </w:rPr>
                        <w:t>Justification of how this forms part of the complete solution</w:t>
                      </w:r>
                    </w:p>
                    <w:tbl>
                      <w:tblPr>
                        <w:tblStyle w:val="TableGrid"/>
                        <w:tblW w:w="0" w:type="auto"/>
                        <w:tblLook w:val="04A0" w:firstRow="1" w:lastRow="0" w:firstColumn="1" w:lastColumn="0" w:noHBand="0" w:noVBand="1"/>
                      </w:tblPr>
                      <w:tblGrid>
                        <w:gridCol w:w="1414"/>
                        <w:gridCol w:w="2179"/>
                      </w:tblGrid>
                      <w:tr w:rsidR="005C4ABF" w:rsidTr="005C68F3">
                        <w:tc>
                          <w:tcPr>
                            <w:tcW w:w="1414" w:type="dxa"/>
                          </w:tcPr>
                          <w:p w:rsidR="005C4ABF" w:rsidRPr="00354AC4" w:rsidRDefault="005C4ABF">
                            <w:pPr>
                              <w:rPr>
                                <w:b/>
                              </w:rPr>
                            </w:pPr>
                            <w:r w:rsidRPr="00354AC4">
                              <w:rPr>
                                <w:b/>
                              </w:rPr>
                              <w:t>Game Object Detailed Requirement Number</w:t>
                            </w:r>
                          </w:p>
                        </w:tc>
                        <w:tc>
                          <w:tcPr>
                            <w:tcW w:w="2179" w:type="dxa"/>
                          </w:tcPr>
                          <w:p w:rsidR="005C4ABF" w:rsidRDefault="005C4ABF" w:rsidP="00354AC4">
                            <w:r>
                              <w:t>Comments on how algorithms meet requirements</w:t>
                            </w:r>
                          </w:p>
                        </w:tc>
                      </w:tr>
                      <w:tr w:rsidR="005C4ABF" w:rsidTr="005C68F3">
                        <w:tc>
                          <w:tcPr>
                            <w:tcW w:w="1414" w:type="dxa"/>
                          </w:tcPr>
                          <w:p w:rsidR="005C4ABF" w:rsidRDefault="005C4ABF">
                            <w:r>
                              <w:t>11</w:t>
                            </w:r>
                          </w:p>
                        </w:tc>
                        <w:tc>
                          <w:tcPr>
                            <w:tcW w:w="2179" w:type="dxa"/>
                          </w:tcPr>
                          <w:p w:rsidR="005C4ABF" w:rsidRDefault="005C4ABF">
                            <w:r>
                              <w:t>Brick objects can be created from this class. Could be stored in an array.</w:t>
                            </w:r>
                          </w:p>
                        </w:tc>
                      </w:tr>
                      <w:tr w:rsidR="005C4ABF" w:rsidTr="005C68F3">
                        <w:tc>
                          <w:tcPr>
                            <w:tcW w:w="1414" w:type="dxa"/>
                          </w:tcPr>
                          <w:p w:rsidR="005C4ABF" w:rsidRDefault="005C4ABF">
                            <w:r>
                              <w:t>12</w:t>
                            </w:r>
                          </w:p>
                        </w:tc>
                        <w:tc>
                          <w:tcPr>
                            <w:tcW w:w="2179" w:type="dxa"/>
                          </w:tcPr>
                          <w:p w:rsidR="005C4ABF" w:rsidRDefault="005C4ABF">
                            <w:r>
                              <w:t xml:space="preserve">The </w:t>
                            </w:r>
                            <w:proofErr w:type="spellStart"/>
                            <w:r>
                              <w:t>GameObject</w:t>
                            </w:r>
                            <w:proofErr w:type="spellEnd"/>
                            <w:r>
                              <w:t xml:space="preserve"> class allows objects to have an associated colour including Red</w:t>
                            </w:r>
                          </w:p>
                        </w:tc>
                      </w:tr>
                      <w:tr w:rsidR="005C4ABF" w:rsidTr="005C68F3">
                        <w:tc>
                          <w:tcPr>
                            <w:tcW w:w="1414" w:type="dxa"/>
                          </w:tcPr>
                          <w:p w:rsidR="005C4ABF" w:rsidRDefault="005C4ABF">
                            <w:r>
                              <w:t>13</w:t>
                            </w:r>
                          </w:p>
                        </w:tc>
                        <w:tc>
                          <w:tcPr>
                            <w:tcW w:w="2179" w:type="dxa"/>
                          </w:tcPr>
                          <w:p w:rsidR="005C4ABF" w:rsidRDefault="005C4ABF">
                            <w:r>
                              <w:t>Yes there is the option have brick invisible or visible</w:t>
                            </w:r>
                          </w:p>
                        </w:tc>
                      </w:tr>
                      <w:tr w:rsidR="005C4ABF" w:rsidTr="005C68F3">
                        <w:tc>
                          <w:tcPr>
                            <w:tcW w:w="1414" w:type="dxa"/>
                          </w:tcPr>
                          <w:p w:rsidR="005C4ABF" w:rsidRDefault="005C4ABF">
                            <w:r>
                              <w:t>14</w:t>
                            </w:r>
                          </w:p>
                        </w:tc>
                        <w:tc>
                          <w:tcPr>
                            <w:tcW w:w="2179" w:type="dxa"/>
                          </w:tcPr>
                          <w:p w:rsidR="005C4ABF" w:rsidRDefault="005C4ABF">
                            <w:r>
                              <w:t>The position property is of class rectangle which allows for X and Y coordinates on screen as well as height and width.</w:t>
                            </w:r>
                          </w:p>
                        </w:tc>
                      </w:tr>
                      <w:tr w:rsidR="005C4ABF" w:rsidTr="005C68F3">
                        <w:tc>
                          <w:tcPr>
                            <w:tcW w:w="1414" w:type="dxa"/>
                          </w:tcPr>
                          <w:p w:rsidR="005C4ABF" w:rsidRDefault="005C4ABF">
                            <w:r>
                              <w:t>15</w:t>
                            </w:r>
                          </w:p>
                        </w:tc>
                        <w:tc>
                          <w:tcPr>
                            <w:tcW w:w="2179" w:type="dxa"/>
                          </w:tcPr>
                          <w:p w:rsidR="005C4ABF" w:rsidRDefault="005C4ABF">
                            <w:r>
                              <w:t xml:space="preserve">The class has a </w:t>
                            </w:r>
                            <w:proofErr w:type="spellStart"/>
                            <w:r>
                              <w:t>checkForIntersect</w:t>
                            </w:r>
                            <w:proofErr w:type="spellEnd"/>
                            <w:r>
                              <w:t xml:space="preserve"> method to check the current object against any other rectangle for an intersect.</w:t>
                            </w:r>
                          </w:p>
                        </w:tc>
                      </w:tr>
                    </w:tbl>
                    <w:p w:rsidR="005C4ABF" w:rsidRDefault="005C4ABF"/>
                  </w:txbxContent>
                </v:textbox>
                <w10:wrap type="square"/>
              </v:shape>
            </w:pict>
          </mc:Fallback>
        </mc:AlternateContent>
      </w:r>
      <w:r w:rsidR="00996616">
        <w:t xml:space="preserve">bool </w:t>
      </w:r>
      <w:proofErr w:type="spellStart"/>
      <w:r w:rsidR="00283BDF">
        <w:t>blnIsVisible</w:t>
      </w:r>
      <w:proofErr w:type="spellEnd"/>
      <w:r w:rsidR="00283BDF">
        <w:t xml:space="preserve"> </w:t>
      </w:r>
      <w:r w:rsidR="00283BDF">
        <w:br/>
      </w:r>
      <w:r w:rsidR="00996616">
        <w:t xml:space="preserve">Rectangle </w:t>
      </w:r>
      <w:proofErr w:type="spellStart"/>
      <w:r w:rsidR="00283BDF">
        <w:t>recPosition</w:t>
      </w:r>
      <w:proofErr w:type="spellEnd"/>
      <w:r w:rsidR="00283BDF">
        <w:t xml:space="preserve"> </w:t>
      </w:r>
    </w:p>
    <w:p w:rsidR="005C68F3" w:rsidRDefault="00996616" w:rsidP="00996616">
      <w:pPr>
        <w:spacing w:after="0" w:line="240" w:lineRule="auto"/>
        <w:ind w:left="720"/>
      </w:pPr>
      <w:proofErr w:type="spellStart"/>
      <w:r>
        <w:t>System.Drawing.Brush</w:t>
      </w:r>
      <w:proofErr w:type="spellEnd"/>
      <w:r>
        <w:t xml:space="preserve"> </w:t>
      </w:r>
      <w:proofErr w:type="spellStart"/>
      <w:r w:rsidR="005C68F3">
        <w:t>drawingBrushColour</w:t>
      </w:r>
      <w:proofErr w:type="spellEnd"/>
    </w:p>
    <w:p w:rsidR="00996616" w:rsidRDefault="00996616" w:rsidP="00996616">
      <w:pPr>
        <w:spacing w:after="0" w:line="240" w:lineRule="auto"/>
        <w:ind w:left="720"/>
      </w:pPr>
    </w:p>
    <w:p w:rsidR="005C68F3" w:rsidRDefault="00996616" w:rsidP="00DA6ACF">
      <w:pPr>
        <w:spacing w:after="0" w:line="240" w:lineRule="auto"/>
        <w:ind w:left="720"/>
      </w:pPr>
      <w:proofErr w:type="spellStart"/>
      <w:r>
        <w:t>GameObject</w:t>
      </w:r>
      <w:proofErr w:type="spellEnd"/>
      <w:r w:rsidR="00ED018E">
        <w:t>(</w:t>
      </w:r>
      <w:proofErr w:type="spellStart"/>
      <w:r w:rsidR="00ED018E">
        <w:t>x</w:t>
      </w:r>
      <w:proofErr w:type="gramStart"/>
      <w:r w:rsidR="00ED018E">
        <w:t>,y,width,height,</w:t>
      </w:r>
      <w:r>
        <w:t>blnIs</w:t>
      </w:r>
      <w:r w:rsidR="00ED018E">
        <w:t>Visible</w:t>
      </w:r>
      <w:r w:rsidR="005C68F3">
        <w:t>,</w:t>
      </w:r>
      <w:r>
        <w:t>drawing</w:t>
      </w:r>
      <w:r w:rsidR="005C68F3">
        <w:t>BrushColour</w:t>
      </w:r>
      <w:proofErr w:type="spellEnd"/>
      <w:proofErr w:type="gramEnd"/>
      <w:r w:rsidR="00ED018E">
        <w:t>)</w:t>
      </w:r>
      <w:r w:rsidR="00ED018E">
        <w:br/>
      </w:r>
      <w:r w:rsidR="00ED018E">
        <w:tab/>
      </w:r>
      <w:proofErr w:type="spellStart"/>
      <w:r>
        <w:t>this.</w:t>
      </w:r>
      <w:r w:rsidR="00ED018E">
        <w:t>blnIsVisible</w:t>
      </w:r>
      <w:proofErr w:type="spellEnd"/>
      <w:r w:rsidR="00ED018E">
        <w:t xml:space="preserve"> = </w:t>
      </w:r>
      <w:proofErr w:type="spellStart"/>
      <w:r>
        <w:t>blnIs</w:t>
      </w:r>
      <w:r w:rsidR="00ED018E">
        <w:t>Visible</w:t>
      </w:r>
      <w:proofErr w:type="spellEnd"/>
      <w:r w:rsidR="00ED018E">
        <w:br/>
      </w:r>
      <w:r w:rsidR="00ED018E">
        <w:tab/>
      </w:r>
      <w:proofErr w:type="spellStart"/>
      <w:r w:rsidR="00ED018E">
        <w:t>recPosition</w:t>
      </w:r>
      <w:proofErr w:type="spellEnd"/>
      <w:r w:rsidR="00ED018E">
        <w:t xml:space="preserve"> = New Rectangle(</w:t>
      </w:r>
      <w:proofErr w:type="spellStart"/>
      <w:r w:rsidR="00ED018E">
        <w:t>x,y,width,height</w:t>
      </w:r>
      <w:proofErr w:type="spellEnd"/>
      <w:r w:rsidR="00ED018E">
        <w:t>)</w:t>
      </w:r>
    </w:p>
    <w:p w:rsidR="00ED018E" w:rsidRDefault="00996616" w:rsidP="00DA6ACF">
      <w:pPr>
        <w:spacing w:after="0" w:line="240" w:lineRule="auto"/>
        <w:ind w:left="720" w:firstLine="720"/>
      </w:pPr>
      <w:proofErr w:type="spellStart"/>
      <w:r>
        <w:t>this.</w:t>
      </w:r>
      <w:r w:rsidR="005C68F3">
        <w:t>drawingBrushColour</w:t>
      </w:r>
      <w:proofErr w:type="spellEnd"/>
      <w:r w:rsidR="005C68F3">
        <w:t xml:space="preserve"> = </w:t>
      </w:r>
      <w:proofErr w:type="spellStart"/>
      <w:r>
        <w:t>drawing</w:t>
      </w:r>
      <w:r w:rsidR="005C68F3">
        <w:t>BrushColour</w:t>
      </w:r>
      <w:proofErr w:type="spellEnd"/>
      <w:r w:rsidR="00ED018E">
        <w:br/>
        <w:t xml:space="preserve">End </w:t>
      </w:r>
      <w:r>
        <w:t>Constructor</w:t>
      </w:r>
    </w:p>
    <w:p w:rsidR="00ED018E" w:rsidRDefault="00ED018E" w:rsidP="00DA6ACF">
      <w:pPr>
        <w:spacing w:after="0" w:line="240" w:lineRule="auto"/>
        <w:ind w:left="720"/>
      </w:pPr>
    </w:p>
    <w:p w:rsidR="00996616" w:rsidRDefault="00283BDF" w:rsidP="00DA6ACF">
      <w:pPr>
        <w:spacing w:after="0" w:line="240" w:lineRule="auto"/>
        <w:ind w:left="720"/>
      </w:pPr>
      <w:r>
        <w:t xml:space="preserve">Function </w:t>
      </w:r>
      <w:proofErr w:type="spellStart"/>
      <w:proofErr w:type="gramStart"/>
      <w:r w:rsidR="0080407F">
        <w:t>G</w:t>
      </w:r>
      <w:r>
        <w:t>et</w:t>
      </w:r>
      <w:r w:rsidR="00996616">
        <w:t>Bln</w:t>
      </w:r>
      <w:r>
        <w:t>IsVisible</w:t>
      </w:r>
      <w:proofErr w:type="spellEnd"/>
      <w:r>
        <w:t>()</w:t>
      </w:r>
      <w:proofErr w:type="gramEnd"/>
    </w:p>
    <w:p w:rsidR="00283BDF" w:rsidRDefault="00283BDF" w:rsidP="00DA6ACF">
      <w:pPr>
        <w:spacing w:after="0" w:line="240" w:lineRule="auto"/>
        <w:ind w:left="720"/>
      </w:pPr>
      <w:r>
        <w:tab/>
        <w:t xml:space="preserve">Return </w:t>
      </w:r>
      <w:proofErr w:type="spellStart"/>
      <w:r>
        <w:t>blnIsVisible</w:t>
      </w:r>
      <w:proofErr w:type="spellEnd"/>
    </w:p>
    <w:p w:rsidR="00283BDF" w:rsidRDefault="00283BDF" w:rsidP="00DA6ACF">
      <w:pPr>
        <w:spacing w:after="0" w:line="240" w:lineRule="auto"/>
        <w:ind w:left="720"/>
      </w:pPr>
      <w:r>
        <w:t>End Function</w:t>
      </w:r>
    </w:p>
    <w:p w:rsidR="00283BDF" w:rsidRDefault="00283BDF" w:rsidP="00DA6ACF">
      <w:pPr>
        <w:spacing w:after="0" w:line="240" w:lineRule="auto"/>
        <w:ind w:left="720"/>
      </w:pPr>
    </w:p>
    <w:p w:rsidR="00283BDF" w:rsidRDefault="0080407F" w:rsidP="00DA6ACF">
      <w:pPr>
        <w:spacing w:after="0" w:line="240" w:lineRule="auto"/>
        <w:ind w:left="720"/>
      </w:pPr>
      <w:r>
        <w:t xml:space="preserve">Function </w:t>
      </w:r>
      <w:proofErr w:type="spellStart"/>
      <w:proofErr w:type="gramStart"/>
      <w:r>
        <w:t>G</w:t>
      </w:r>
      <w:r w:rsidR="00283BDF">
        <w:t>et</w:t>
      </w:r>
      <w:r w:rsidR="00996616">
        <w:t>Rec</w:t>
      </w:r>
      <w:r w:rsidR="00283BDF">
        <w:t>Position</w:t>
      </w:r>
      <w:proofErr w:type="spellEnd"/>
      <w:r w:rsidR="00283BDF">
        <w:t>(</w:t>
      </w:r>
      <w:proofErr w:type="gramEnd"/>
      <w:r w:rsidR="00283BDF">
        <w:t>)</w:t>
      </w:r>
      <w:r w:rsidR="00283BDF">
        <w:br/>
      </w:r>
      <w:r w:rsidR="00283BDF">
        <w:tab/>
        <w:t xml:space="preserve">Return </w:t>
      </w:r>
      <w:proofErr w:type="spellStart"/>
      <w:r w:rsidR="00283BDF">
        <w:t>recPosition</w:t>
      </w:r>
      <w:proofErr w:type="spellEnd"/>
    </w:p>
    <w:p w:rsidR="00283BDF" w:rsidRDefault="00283BDF" w:rsidP="00DA6ACF">
      <w:pPr>
        <w:spacing w:after="0" w:line="240" w:lineRule="auto"/>
        <w:ind w:left="720"/>
      </w:pPr>
      <w:r>
        <w:t>End Function</w:t>
      </w:r>
    </w:p>
    <w:p w:rsidR="00174EAD" w:rsidRDefault="00174EAD" w:rsidP="00DA6ACF">
      <w:pPr>
        <w:spacing w:after="0" w:line="240" w:lineRule="auto"/>
        <w:ind w:left="720"/>
      </w:pPr>
    </w:p>
    <w:p w:rsidR="005C68F3" w:rsidRDefault="0080407F" w:rsidP="00DA6ACF">
      <w:pPr>
        <w:spacing w:after="0" w:line="240" w:lineRule="auto"/>
        <w:ind w:left="720"/>
      </w:pPr>
      <w:r>
        <w:t xml:space="preserve">Function </w:t>
      </w:r>
      <w:proofErr w:type="spellStart"/>
      <w:proofErr w:type="gramStart"/>
      <w:r>
        <w:t>G</w:t>
      </w:r>
      <w:r w:rsidR="005C68F3">
        <w:t>etDrawingBrushColour</w:t>
      </w:r>
      <w:proofErr w:type="spellEnd"/>
      <w:r w:rsidR="005C68F3">
        <w:t>()</w:t>
      </w:r>
      <w:proofErr w:type="gramEnd"/>
    </w:p>
    <w:p w:rsidR="005C68F3" w:rsidRDefault="005C68F3" w:rsidP="00DA6ACF">
      <w:pPr>
        <w:spacing w:after="0" w:line="240" w:lineRule="auto"/>
        <w:ind w:left="720"/>
      </w:pPr>
      <w:r>
        <w:tab/>
        <w:t xml:space="preserve">Return </w:t>
      </w:r>
      <w:proofErr w:type="spellStart"/>
      <w:r>
        <w:t>drawingBrushColour</w:t>
      </w:r>
      <w:proofErr w:type="spellEnd"/>
      <w:r>
        <w:t xml:space="preserve"> </w:t>
      </w:r>
    </w:p>
    <w:p w:rsidR="005C68F3" w:rsidRDefault="005C68F3" w:rsidP="00DA6ACF">
      <w:pPr>
        <w:spacing w:after="0" w:line="240" w:lineRule="auto"/>
        <w:ind w:left="720"/>
      </w:pPr>
      <w:r>
        <w:t>End Function</w:t>
      </w:r>
    </w:p>
    <w:p w:rsidR="005C68F3" w:rsidRDefault="005C68F3" w:rsidP="00DA6ACF">
      <w:pPr>
        <w:spacing w:after="0" w:line="240" w:lineRule="auto"/>
        <w:ind w:left="720"/>
      </w:pPr>
    </w:p>
    <w:p w:rsidR="00996616" w:rsidRDefault="00996616" w:rsidP="00DA6ACF">
      <w:pPr>
        <w:spacing w:after="0" w:line="240" w:lineRule="auto"/>
        <w:ind w:left="720"/>
      </w:pPr>
      <w:r>
        <w:t xml:space="preserve">Procedure </w:t>
      </w:r>
      <w:proofErr w:type="spellStart"/>
      <w:r>
        <w:t>SetBlnIsVisible</w:t>
      </w:r>
      <w:proofErr w:type="spellEnd"/>
      <w:r>
        <w:t>(</w:t>
      </w:r>
      <w:proofErr w:type="spellStart"/>
      <w:r>
        <w:t>isVisible</w:t>
      </w:r>
      <w:proofErr w:type="spellEnd"/>
      <w:r>
        <w:t>)</w:t>
      </w:r>
      <w:r>
        <w:br/>
      </w:r>
      <w:r>
        <w:tab/>
      </w:r>
      <w:proofErr w:type="spellStart"/>
      <w:r>
        <w:t>blnIsVisible</w:t>
      </w:r>
      <w:proofErr w:type="spellEnd"/>
      <w:r>
        <w:t xml:space="preserve"> = </w:t>
      </w:r>
      <w:proofErr w:type="spellStart"/>
      <w:r>
        <w:t>isVisible</w:t>
      </w:r>
      <w:proofErr w:type="spellEnd"/>
    </w:p>
    <w:p w:rsidR="00996616" w:rsidRDefault="00996616" w:rsidP="00DA6ACF">
      <w:pPr>
        <w:spacing w:after="0" w:line="240" w:lineRule="auto"/>
        <w:ind w:left="720"/>
      </w:pPr>
      <w:r>
        <w:t>End Procedure</w:t>
      </w:r>
    </w:p>
    <w:p w:rsidR="00996616" w:rsidRDefault="00996616" w:rsidP="00DA6ACF">
      <w:pPr>
        <w:spacing w:after="0" w:line="240" w:lineRule="auto"/>
        <w:ind w:left="720"/>
      </w:pPr>
    </w:p>
    <w:p w:rsidR="00996616" w:rsidRDefault="00996616" w:rsidP="00996616">
      <w:pPr>
        <w:spacing w:after="0" w:line="240" w:lineRule="auto"/>
        <w:ind w:left="720"/>
      </w:pPr>
      <w:r>
        <w:t xml:space="preserve">Procedure </w:t>
      </w:r>
      <w:proofErr w:type="spellStart"/>
      <w:r>
        <w:t>SetRecPosition</w:t>
      </w:r>
      <w:proofErr w:type="spellEnd"/>
      <w:r>
        <w:t>(position)</w:t>
      </w:r>
      <w:r>
        <w:br/>
      </w:r>
      <w:r>
        <w:tab/>
      </w:r>
      <w:proofErr w:type="spellStart"/>
      <w:r>
        <w:t>recPosition</w:t>
      </w:r>
      <w:proofErr w:type="spellEnd"/>
      <w:r>
        <w:t xml:space="preserve"> = position</w:t>
      </w:r>
    </w:p>
    <w:p w:rsidR="00996616" w:rsidRDefault="00996616" w:rsidP="00996616">
      <w:pPr>
        <w:spacing w:after="0" w:line="240" w:lineRule="auto"/>
        <w:ind w:left="720"/>
      </w:pPr>
      <w:r>
        <w:t>End Procedure</w:t>
      </w:r>
    </w:p>
    <w:p w:rsidR="00996616" w:rsidRDefault="00996616" w:rsidP="00DA6ACF">
      <w:pPr>
        <w:spacing w:after="0" w:line="240" w:lineRule="auto"/>
        <w:ind w:left="720"/>
      </w:pPr>
    </w:p>
    <w:p w:rsidR="00996616" w:rsidRDefault="00996616" w:rsidP="00996616">
      <w:pPr>
        <w:spacing w:after="0" w:line="240" w:lineRule="auto"/>
        <w:ind w:left="720"/>
      </w:pPr>
      <w:r>
        <w:t xml:space="preserve">Procedure </w:t>
      </w:r>
      <w:proofErr w:type="spellStart"/>
      <w:r>
        <w:t>SetDrawingBrushColour</w:t>
      </w:r>
      <w:proofErr w:type="spellEnd"/>
      <w:r>
        <w:t>(</w:t>
      </w:r>
      <w:proofErr w:type="spellStart"/>
      <w:r>
        <w:t>brushColour</w:t>
      </w:r>
      <w:proofErr w:type="spellEnd"/>
      <w:r>
        <w:t>)</w:t>
      </w:r>
    </w:p>
    <w:p w:rsidR="00996616" w:rsidRDefault="00996616" w:rsidP="00996616">
      <w:pPr>
        <w:spacing w:after="0" w:line="240" w:lineRule="auto"/>
        <w:ind w:left="720"/>
      </w:pPr>
      <w:r>
        <w:tab/>
      </w:r>
      <w:proofErr w:type="spellStart"/>
      <w:r>
        <w:t>drawingBrushColour</w:t>
      </w:r>
      <w:proofErr w:type="spellEnd"/>
      <w:r>
        <w:t xml:space="preserve"> = </w:t>
      </w:r>
      <w:proofErr w:type="spellStart"/>
      <w:r>
        <w:t>brushColour</w:t>
      </w:r>
      <w:proofErr w:type="spellEnd"/>
    </w:p>
    <w:p w:rsidR="00996616" w:rsidRDefault="00996616" w:rsidP="00996616">
      <w:pPr>
        <w:spacing w:after="0" w:line="240" w:lineRule="auto"/>
        <w:ind w:left="720"/>
      </w:pPr>
      <w:r>
        <w:t>End Procedure</w:t>
      </w:r>
    </w:p>
    <w:p w:rsidR="00996616" w:rsidRDefault="00996616" w:rsidP="00DA6ACF">
      <w:pPr>
        <w:spacing w:after="0" w:line="240" w:lineRule="auto"/>
        <w:ind w:left="720"/>
      </w:pPr>
    </w:p>
    <w:p w:rsidR="00174EAD" w:rsidRDefault="00ED018E" w:rsidP="00DA6ACF">
      <w:pPr>
        <w:spacing w:after="0" w:line="240" w:lineRule="auto"/>
        <w:ind w:left="720"/>
      </w:pPr>
      <w:r>
        <w:t xml:space="preserve">Procedure </w:t>
      </w:r>
      <w:proofErr w:type="spellStart"/>
      <w:proofErr w:type="gramStart"/>
      <w:r>
        <w:t>MakeVisible</w:t>
      </w:r>
      <w:proofErr w:type="spellEnd"/>
      <w:r>
        <w:t>(</w:t>
      </w:r>
      <w:proofErr w:type="gramEnd"/>
      <w:r>
        <w:t>)</w:t>
      </w:r>
      <w:r>
        <w:br/>
      </w:r>
      <w:r>
        <w:tab/>
      </w:r>
      <w:proofErr w:type="spellStart"/>
      <w:r>
        <w:t>blnIsVisible</w:t>
      </w:r>
      <w:proofErr w:type="spellEnd"/>
      <w:r>
        <w:t xml:space="preserve"> = </w:t>
      </w:r>
      <w:r w:rsidR="00996616">
        <w:t>t</w:t>
      </w:r>
      <w:r>
        <w:t>rue</w:t>
      </w:r>
    </w:p>
    <w:p w:rsidR="00ED018E" w:rsidRDefault="00ED018E" w:rsidP="00DA6ACF">
      <w:pPr>
        <w:spacing w:after="0" w:line="240" w:lineRule="auto"/>
        <w:ind w:left="720"/>
      </w:pPr>
      <w:r>
        <w:t>End Procedure</w:t>
      </w:r>
      <w:r>
        <w:br/>
      </w:r>
      <w:r>
        <w:br/>
        <w:t xml:space="preserve">Procedure </w:t>
      </w:r>
      <w:proofErr w:type="spellStart"/>
      <w:proofErr w:type="gramStart"/>
      <w:r>
        <w:t>MakeInVisible</w:t>
      </w:r>
      <w:proofErr w:type="spellEnd"/>
      <w:r>
        <w:t>(</w:t>
      </w:r>
      <w:proofErr w:type="gramEnd"/>
      <w:r>
        <w:t>)</w:t>
      </w:r>
      <w:r>
        <w:br/>
      </w:r>
      <w:r>
        <w:tab/>
      </w:r>
      <w:proofErr w:type="spellStart"/>
      <w:r>
        <w:t>blnIsVisible</w:t>
      </w:r>
      <w:proofErr w:type="spellEnd"/>
      <w:r>
        <w:t xml:space="preserve"> = </w:t>
      </w:r>
      <w:r w:rsidR="00996616">
        <w:t>f</w:t>
      </w:r>
      <w:r>
        <w:t>alse</w:t>
      </w:r>
    </w:p>
    <w:p w:rsidR="00ED018E" w:rsidRDefault="0080407F" w:rsidP="00DA6ACF">
      <w:pPr>
        <w:spacing w:after="0" w:line="240" w:lineRule="auto"/>
        <w:ind w:left="720"/>
      </w:pPr>
      <w:r>
        <w:t>End Procedure</w:t>
      </w:r>
      <w:r>
        <w:br/>
      </w:r>
      <w:r>
        <w:br/>
        <w:t xml:space="preserve">Function </w:t>
      </w:r>
      <w:proofErr w:type="spellStart"/>
      <w:r>
        <w:t>C</w:t>
      </w:r>
      <w:r w:rsidR="00ED018E">
        <w:t>heckForIntersect</w:t>
      </w:r>
      <w:proofErr w:type="spellEnd"/>
      <w:r w:rsidR="00ED018E">
        <w:t>(</w:t>
      </w:r>
      <w:proofErr w:type="spellStart"/>
      <w:r w:rsidR="00ED018E">
        <w:t>recOther</w:t>
      </w:r>
      <w:proofErr w:type="spellEnd"/>
      <w:r w:rsidR="00ED018E">
        <w:t>)</w:t>
      </w:r>
    </w:p>
    <w:p w:rsidR="00ED018E" w:rsidRDefault="00ED018E" w:rsidP="00DA6ACF">
      <w:pPr>
        <w:spacing w:after="0" w:line="240" w:lineRule="auto"/>
        <w:ind w:left="720" w:firstLine="720"/>
      </w:pPr>
      <w:r>
        <w:t>If</w:t>
      </w:r>
      <w:r w:rsidR="00354AC4">
        <w:t xml:space="preserve"> </w:t>
      </w:r>
      <w:proofErr w:type="spellStart"/>
      <w:r w:rsidR="00354AC4">
        <w:t>recPosition</w:t>
      </w:r>
      <w:proofErr w:type="spellEnd"/>
      <w:r w:rsidR="00354AC4">
        <w:t xml:space="preserve"> intersects with </w:t>
      </w:r>
      <w:proofErr w:type="spellStart"/>
      <w:r w:rsidR="00354AC4">
        <w:t>recOther</w:t>
      </w:r>
      <w:proofErr w:type="spellEnd"/>
      <w:r w:rsidR="00354AC4">
        <w:t xml:space="preserve"> Then</w:t>
      </w:r>
      <w:r w:rsidR="00354AC4">
        <w:br/>
      </w:r>
      <w:r w:rsidR="00354AC4">
        <w:tab/>
      </w:r>
      <w:r w:rsidR="00354AC4">
        <w:tab/>
        <w:t xml:space="preserve">Return </w:t>
      </w:r>
      <w:r w:rsidR="00996616">
        <w:t>t</w:t>
      </w:r>
      <w:r w:rsidR="00354AC4">
        <w:t>rue</w:t>
      </w:r>
      <w:r w:rsidR="00354AC4">
        <w:br/>
      </w:r>
      <w:r w:rsidR="00354AC4">
        <w:tab/>
        <w:t>Else</w:t>
      </w:r>
    </w:p>
    <w:p w:rsidR="00354AC4" w:rsidRDefault="00354AC4" w:rsidP="00DA6ACF">
      <w:pPr>
        <w:spacing w:after="0" w:line="240" w:lineRule="auto"/>
        <w:ind w:left="720" w:firstLine="720"/>
      </w:pPr>
      <w:r>
        <w:tab/>
        <w:t xml:space="preserve">Return </w:t>
      </w:r>
      <w:r w:rsidR="00996616">
        <w:t>f</w:t>
      </w:r>
      <w:r>
        <w:t>alse</w:t>
      </w:r>
      <w:r>
        <w:br/>
      </w:r>
      <w:r>
        <w:tab/>
        <w:t>End If</w:t>
      </w:r>
    </w:p>
    <w:p w:rsidR="00354AC4" w:rsidRDefault="00354AC4" w:rsidP="00DA6ACF">
      <w:pPr>
        <w:spacing w:after="0" w:line="240" w:lineRule="auto"/>
        <w:ind w:left="720"/>
      </w:pPr>
      <w:r>
        <w:t>End Function</w:t>
      </w:r>
    </w:p>
    <w:p w:rsidR="00354AC4" w:rsidRDefault="00354AC4" w:rsidP="00DA6ACF">
      <w:pPr>
        <w:spacing w:after="0" w:line="240" w:lineRule="auto"/>
      </w:pPr>
      <w:r>
        <w:t>End Class</w:t>
      </w:r>
    </w:p>
    <w:p w:rsidR="00420B06" w:rsidRDefault="00420B06" w:rsidP="00354AC4">
      <w:pPr>
        <w:spacing w:after="0"/>
      </w:pPr>
    </w:p>
    <w:p w:rsidR="00283BDF" w:rsidRDefault="00283BDF" w:rsidP="0089005B">
      <w:pPr>
        <w:pStyle w:val="Heading2"/>
      </w:pPr>
      <w:bookmarkStart w:id="14" w:name="_Toc454129885"/>
      <w:r>
        <w:lastRenderedPageBreak/>
        <w:t>Developing the solution – Coding</w:t>
      </w:r>
      <w:bookmarkEnd w:id="14"/>
    </w:p>
    <w:p w:rsidR="00D544BF" w:rsidRDefault="00D544BF" w:rsidP="00D544BF">
      <w:pPr>
        <w:rPr>
          <w:rFonts w:ascii="Consolas" w:hAnsi="Consolas" w:cs="Consolas"/>
          <w:color w:val="008000"/>
          <w:sz w:val="19"/>
          <w:szCs w:val="19"/>
        </w:rPr>
      </w:pPr>
      <w:r>
        <w:t xml:space="preserve">Note: you will be expected to annotate/in-line comment any sections of code that are more complex and need explaining. There isn’t much to explain apart from possibly the </w:t>
      </w:r>
      <w:proofErr w:type="spellStart"/>
      <w:r>
        <w:t>checkForIntersect</w:t>
      </w:r>
      <w:proofErr w:type="spellEnd"/>
      <w:r>
        <w:t xml:space="preserve"> method in this class. You aren’t expected to comment every line of code for the sake of it when you have used sensible identifiers and code is understandable without. In </w:t>
      </w:r>
      <w:r w:rsidR="00103DFE">
        <w:t>C#</w:t>
      </w:r>
      <w:r>
        <w:t xml:space="preserve"> we write a comment like this:</w:t>
      </w:r>
      <w:r>
        <w:br/>
      </w:r>
      <w:r w:rsidR="00103DFE">
        <w:rPr>
          <w:rFonts w:ascii="Consolas" w:hAnsi="Consolas" w:cs="Consolas"/>
          <w:color w:val="00800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008000"/>
          <w:sz w:val="19"/>
          <w:szCs w:val="19"/>
        </w:rPr>
        <w:t xml:space="preserve">This is a </w:t>
      </w:r>
      <w:r w:rsidR="00103DFE">
        <w:rPr>
          <w:rFonts w:ascii="Consolas" w:hAnsi="Consolas" w:cs="Consolas"/>
          <w:color w:val="008000"/>
          <w:sz w:val="19"/>
          <w:szCs w:val="19"/>
        </w:rPr>
        <w:t>single</w:t>
      </w:r>
      <w:r>
        <w:rPr>
          <w:rFonts w:ascii="Consolas" w:hAnsi="Consolas" w:cs="Consolas"/>
          <w:color w:val="008000"/>
          <w:sz w:val="19"/>
          <w:szCs w:val="19"/>
        </w:rPr>
        <w:t>-line comment note the special symbol</w:t>
      </w:r>
      <w:r w:rsidR="00103DFE">
        <w:rPr>
          <w:rFonts w:ascii="Consolas" w:hAnsi="Consolas" w:cs="Consolas"/>
          <w:color w:val="008000"/>
          <w:sz w:val="19"/>
          <w:szCs w:val="19"/>
        </w:rPr>
        <w:t>s</w:t>
      </w:r>
      <w:r>
        <w:rPr>
          <w:rFonts w:ascii="Consolas" w:hAnsi="Consolas" w:cs="Consolas"/>
          <w:color w:val="008000"/>
          <w:sz w:val="19"/>
          <w:szCs w:val="19"/>
        </w:rPr>
        <w:t xml:space="preserve"> at the beginning.</w:t>
      </w:r>
    </w:p>
    <w:p w:rsidR="00103DFE" w:rsidRDefault="00103DFE" w:rsidP="00D544BF">
      <w:pPr>
        <w:rPr>
          <w:rFonts w:ascii="Consolas" w:hAnsi="Consolas" w:cs="Consolas"/>
          <w:color w:val="008000"/>
          <w:sz w:val="19"/>
          <w:szCs w:val="19"/>
        </w:rPr>
      </w:pPr>
      <w:r>
        <w:rPr>
          <w:rFonts w:ascii="Consolas" w:hAnsi="Consolas" w:cs="Consolas"/>
          <w:color w:val="008000"/>
          <w:sz w:val="19"/>
          <w:szCs w:val="19"/>
        </w:rPr>
        <w:t>/*This is a</w:t>
      </w:r>
      <w:r w:rsidR="00885FFB">
        <w:rPr>
          <w:rFonts w:ascii="Consolas" w:hAnsi="Consolas" w:cs="Consolas"/>
          <w:color w:val="008000"/>
          <w:sz w:val="19"/>
          <w:szCs w:val="19"/>
        </w:rPr>
        <w:br/>
      </w:r>
      <w:r>
        <w:rPr>
          <w:rFonts w:ascii="Consolas" w:hAnsi="Consolas" w:cs="Consolas"/>
          <w:color w:val="008000"/>
          <w:sz w:val="19"/>
          <w:szCs w:val="19"/>
        </w:rPr>
        <w:t>multiline comment*/</w:t>
      </w:r>
    </w:p>
    <w:p w:rsidR="00103DFE" w:rsidRDefault="00B84753" w:rsidP="00D544BF">
      <w:r>
        <w:rPr>
          <w:noProof/>
          <w:lang w:eastAsia="en-GB"/>
        </w:rPr>
        <w:drawing>
          <wp:inline distT="0" distB="0" distL="0" distR="0" wp14:anchorId="39ECC945" wp14:editId="04A89C87">
            <wp:extent cx="4876165" cy="422899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99" t="11971" r="45159" b="21663"/>
                    <a:stretch/>
                  </pic:blipFill>
                  <pic:spPr bwMode="auto">
                    <a:xfrm>
                      <a:off x="0" y="0"/>
                      <a:ext cx="4893557" cy="4244083"/>
                    </a:xfrm>
                    <a:prstGeom prst="rect">
                      <a:avLst/>
                    </a:prstGeom>
                    <a:ln>
                      <a:noFill/>
                    </a:ln>
                    <a:extLst>
                      <a:ext uri="{53640926-AAD7-44D8-BBD7-CCE9431645EC}">
                        <a14:shadowObscured xmlns:a14="http://schemas.microsoft.com/office/drawing/2010/main"/>
                      </a:ext>
                    </a:extLst>
                  </pic:spPr>
                </pic:pic>
              </a:graphicData>
            </a:graphic>
          </wp:inline>
        </w:drawing>
      </w:r>
    </w:p>
    <w:p w:rsidR="00B23AB9" w:rsidRPr="00D544BF" w:rsidRDefault="00B23AB9" w:rsidP="00D544BF">
      <w:r>
        <w:rPr>
          <w:noProof/>
          <w:lang w:eastAsia="en-GB"/>
        </w:rPr>
        <w:lastRenderedPageBreak/>
        <w:drawing>
          <wp:inline distT="0" distB="0" distL="0" distR="0" wp14:anchorId="357EA466" wp14:editId="2005E9E9">
            <wp:extent cx="3485072" cy="3972272"/>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63" t="13130" r="58923" b="28887"/>
                    <a:stretch/>
                  </pic:blipFill>
                  <pic:spPr bwMode="auto">
                    <a:xfrm>
                      <a:off x="0" y="0"/>
                      <a:ext cx="3504235" cy="3994114"/>
                    </a:xfrm>
                    <a:prstGeom prst="rect">
                      <a:avLst/>
                    </a:prstGeom>
                    <a:ln>
                      <a:noFill/>
                    </a:ln>
                    <a:extLst>
                      <a:ext uri="{53640926-AAD7-44D8-BBD7-CCE9431645EC}">
                        <a14:shadowObscured xmlns:a14="http://schemas.microsoft.com/office/drawing/2010/main"/>
                      </a:ext>
                    </a:extLst>
                  </pic:spPr>
                </pic:pic>
              </a:graphicData>
            </a:graphic>
          </wp:inline>
        </w:drawing>
      </w:r>
    </w:p>
    <w:p w:rsidR="003E1399" w:rsidRDefault="003E1399" w:rsidP="00DA6ACF">
      <w:pPr>
        <w:autoSpaceDE w:val="0"/>
        <w:autoSpaceDN w:val="0"/>
        <w:adjustRightInd w:val="0"/>
        <w:spacing w:after="0" w:line="240" w:lineRule="auto"/>
        <w:rPr>
          <w:rFonts w:ascii="Consolas" w:hAnsi="Consolas" w:cs="Consolas"/>
          <w:color w:val="0000FF"/>
          <w:sz w:val="16"/>
          <w:szCs w:val="19"/>
          <w:highlight w:val="white"/>
        </w:rPr>
      </w:pPr>
    </w:p>
    <w:p w:rsidR="003E1399" w:rsidRDefault="003E1399" w:rsidP="00DA6ACF">
      <w:pPr>
        <w:autoSpaceDE w:val="0"/>
        <w:autoSpaceDN w:val="0"/>
        <w:adjustRightInd w:val="0"/>
        <w:spacing w:after="0" w:line="240" w:lineRule="auto"/>
        <w:rPr>
          <w:rFonts w:ascii="Consolas" w:hAnsi="Consolas" w:cs="Consolas"/>
          <w:color w:val="0000FF"/>
          <w:sz w:val="16"/>
          <w:szCs w:val="19"/>
          <w:highlight w:val="white"/>
        </w:rPr>
      </w:pPr>
    </w:p>
    <w:p w:rsidR="005F6DF3" w:rsidRDefault="00507557" w:rsidP="006D3606">
      <w:pPr>
        <w:pStyle w:val="Heading2"/>
      </w:pPr>
      <w:bookmarkStart w:id="15" w:name="_Toc454129886"/>
      <w:r>
        <w:t>Testing to inform development</w:t>
      </w:r>
      <w:bookmarkEnd w:id="15"/>
    </w:p>
    <w:tbl>
      <w:tblPr>
        <w:tblStyle w:val="TableGrid"/>
        <w:tblW w:w="0" w:type="auto"/>
        <w:tblLayout w:type="fixed"/>
        <w:tblLook w:val="04A0" w:firstRow="1" w:lastRow="0" w:firstColumn="1" w:lastColumn="0" w:noHBand="0" w:noVBand="1"/>
      </w:tblPr>
      <w:tblGrid>
        <w:gridCol w:w="740"/>
        <w:gridCol w:w="2345"/>
        <w:gridCol w:w="2552"/>
        <w:gridCol w:w="2126"/>
        <w:gridCol w:w="1479"/>
      </w:tblGrid>
      <w:tr w:rsidR="005C4ABF" w:rsidRPr="00806613" w:rsidTr="005F6DF3">
        <w:tc>
          <w:tcPr>
            <w:tcW w:w="740" w:type="dxa"/>
          </w:tcPr>
          <w:p w:rsidR="005C4ABF" w:rsidRPr="00806613" w:rsidRDefault="005C4ABF" w:rsidP="005C4ABF">
            <w:pPr>
              <w:rPr>
                <w:b/>
              </w:rPr>
            </w:pPr>
            <w:r w:rsidRPr="00806613">
              <w:rPr>
                <w:b/>
              </w:rPr>
              <w:t>Test No.</w:t>
            </w:r>
          </w:p>
        </w:tc>
        <w:tc>
          <w:tcPr>
            <w:tcW w:w="2345" w:type="dxa"/>
          </w:tcPr>
          <w:p w:rsidR="005C4ABF" w:rsidRPr="00806613" w:rsidRDefault="005C4ABF" w:rsidP="005C4ABF">
            <w:pPr>
              <w:rPr>
                <w:b/>
              </w:rPr>
            </w:pPr>
            <w:r w:rsidRPr="00806613">
              <w:rPr>
                <w:b/>
              </w:rPr>
              <w:t>Description of Test</w:t>
            </w:r>
          </w:p>
        </w:tc>
        <w:tc>
          <w:tcPr>
            <w:tcW w:w="2552" w:type="dxa"/>
          </w:tcPr>
          <w:p w:rsidR="005C4ABF" w:rsidRPr="00806613" w:rsidRDefault="005C4ABF" w:rsidP="005C4ABF">
            <w:pPr>
              <w:rPr>
                <w:b/>
              </w:rPr>
            </w:pPr>
            <w:r w:rsidRPr="00806613">
              <w:rPr>
                <w:b/>
              </w:rPr>
              <w:t>Test Data</w:t>
            </w:r>
          </w:p>
        </w:tc>
        <w:tc>
          <w:tcPr>
            <w:tcW w:w="2126" w:type="dxa"/>
          </w:tcPr>
          <w:p w:rsidR="005C4ABF" w:rsidRPr="00806613" w:rsidRDefault="005C4ABF" w:rsidP="005C4ABF">
            <w:pPr>
              <w:rPr>
                <w:b/>
              </w:rPr>
            </w:pPr>
            <w:r w:rsidRPr="00806613">
              <w:rPr>
                <w:b/>
              </w:rPr>
              <w:t>Expected Result</w:t>
            </w:r>
          </w:p>
        </w:tc>
        <w:tc>
          <w:tcPr>
            <w:tcW w:w="1479" w:type="dxa"/>
          </w:tcPr>
          <w:p w:rsidR="005C4ABF" w:rsidRPr="00806613" w:rsidRDefault="005C4ABF" w:rsidP="005C4ABF">
            <w:pPr>
              <w:rPr>
                <w:b/>
              </w:rPr>
            </w:pPr>
            <w:r>
              <w:rPr>
                <w:b/>
              </w:rPr>
              <w:t>As expected? Comment if necessary</w:t>
            </w:r>
          </w:p>
        </w:tc>
      </w:tr>
      <w:tr w:rsidR="005C4ABF" w:rsidTr="005F6DF3">
        <w:tc>
          <w:tcPr>
            <w:tcW w:w="740" w:type="dxa"/>
          </w:tcPr>
          <w:p w:rsidR="005C4ABF" w:rsidRDefault="005C4ABF" w:rsidP="005C4ABF">
            <w:r>
              <w:t>DD1.1</w:t>
            </w:r>
          </w:p>
        </w:tc>
        <w:tc>
          <w:tcPr>
            <w:tcW w:w="2345" w:type="dxa"/>
          </w:tcPr>
          <w:p w:rsidR="005C4ABF" w:rsidRPr="00230D5F" w:rsidRDefault="005C4ABF" w:rsidP="005C4ABF">
            <w:pPr>
              <w:rPr>
                <w:b/>
              </w:rPr>
            </w:pPr>
            <w:proofErr w:type="spellStart"/>
            <w:r w:rsidRPr="00230D5F">
              <w:rPr>
                <w:b/>
              </w:rPr>
              <w:t>Test</w:t>
            </w:r>
            <w:r>
              <w:rPr>
                <w:b/>
              </w:rPr>
              <w:t>GetBln</w:t>
            </w:r>
            <w:r w:rsidRPr="00230D5F">
              <w:rPr>
                <w:b/>
              </w:rPr>
              <w:t>IsVisible</w:t>
            </w:r>
            <w:proofErr w:type="spellEnd"/>
          </w:p>
          <w:p w:rsidR="005C4ABF" w:rsidRDefault="005C4ABF" w:rsidP="005C4ABF">
            <w:r>
              <w:t xml:space="preserve">Check </w:t>
            </w:r>
            <w:proofErr w:type="spellStart"/>
            <w:r>
              <w:t>GetBlnIsVisible</w:t>
            </w:r>
            <w:proofErr w:type="spellEnd"/>
            <w:r>
              <w:t>() returns True</w:t>
            </w:r>
          </w:p>
        </w:tc>
        <w:tc>
          <w:tcPr>
            <w:tcW w:w="2552" w:type="dxa"/>
          </w:tcPr>
          <w:p w:rsidR="005C4ABF" w:rsidRDefault="005C4ABF" w:rsidP="005C4ABF">
            <w:r>
              <w:t xml:space="preserve">call to </w:t>
            </w:r>
            <w:proofErr w:type="spellStart"/>
            <w:r>
              <w:t>GetBlnIsVisible</w:t>
            </w:r>
            <w:proofErr w:type="spellEnd"/>
            <w:r>
              <w:t>()</w:t>
            </w:r>
          </w:p>
        </w:tc>
        <w:tc>
          <w:tcPr>
            <w:tcW w:w="2126" w:type="dxa"/>
          </w:tcPr>
          <w:p w:rsidR="005C4ABF" w:rsidRDefault="005C4ABF" w:rsidP="005C4ABF">
            <w:r>
              <w:t>True is returned</w:t>
            </w:r>
          </w:p>
        </w:tc>
        <w:tc>
          <w:tcPr>
            <w:tcW w:w="1479" w:type="dxa"/>
          </w:tcPr>
          <w:p w:rsidR="005C4ABF" w:rsidRDefault="005C4ABF" w:rsidP="005C4ABF">
            <w:r>
              <w:t>Y</w:t>
            </w:r>
          </w:p>
        </w:tc>
      </w:tr>
      <w:tr w:rsidR="005C4ABF" w:rsidTr="005F6DF3">
        <w:tc>
          <w:tcPr>
            <w:tcW w:w="740" w:type="dxa"/>
          </w:tcPr>
          <w:p w:rsidR="005C4ABF" w:rsidRDefault="005C4ABF" w:rsidP="005C4ABF">
            <w:r>
              <w:t>DD1.2</w:t>
            </w:r>
          </w:p>
        </w:tc>
        <w:tc>
          <w:tcPr>
            <w:tcW w:w="2345" w:type="dxa"/>
          </w:tcPr>
          <w:p w:rsidR="005C4ABF" w:rsidRDefault="005C4ABF" w:rsidP="005C4ABF">
            <w:proofErr w:type="spellStart"/>
            <w:r w:rsidRPr="00230D5F">
              <w:rPr>
                <w:b/>
              </w:rPr>
              <w:t>TestPosition</w:t>
            </w:r>
            <w:proofErr w:type="spellEnd"/>
            <w:r>
              <w:br/>
              <w:t>Check Position returns a Rectangle with X = 41, Y = 100, width = 80, height = 20</w:t>
            </w:r>
          </w:p>
        </w:tc>
        <w:tc>
          <w:tcPr>
            <w:tcW w:w="2552" w:type="dxa"/>
          </w:tcPr>
          <w:p w:rsidR="005C4ABF" w:rsidRDefault="005C4ABF" w:rsidP="005C4ABF">
            <w:r>
              <w:t xml:space="preserve">Call to </w:t>
            </w:r>
            <w:proofErr w:type="spellStart"/>
            <w:r>
              <w:t>GetRecPosition</w:t>
            </w:r>
            <w:proofErr w:type="spellEnd"/>
            <w:r>
              <w:t>()</w:t>
            </w:r>
          </w:p>
        </w:tc>
        <w:tc>
          <w:tcPr>
            <w:tcW w:w="2126" w:type="dxa"/>
          </w:tcPr>
          <w:p w:rsidR="005C4ABF" w:rsidRDefault="005C4ABF" w:rsidP="005C4ABF">
            <w:r>
              <w:t>Rectangle is returned with values X = 41, Y = 100, width = 80, height = 20</w:t>
            </w:r>
          </w:p>
        </w:tc>
        <w:tc>
          <w:tcPr>
            <w:tcW w:w="1479" w:type="dxa"/>
          </w:tcPr>
          <w:p w:rsidR="005C4ABF" w:rsidRDefault="005C4ABF" w:rsidP="005C4ABF">
            <w:r>
              <w:t>Y</w:t>
            </w:r>
          </w:p>
        </w:tc>
      </w:tr>
      <w:tr w:rsidR="005C4ABF" w:rsidTr="005F6DF3">
        <w:tc>
          <w:tcPr>
            <w:tcW w:w="740" w:type="dxa"/>
          </w:tcPr>
          <w:p w:rsidR="005C4ABF" w:rsidRDefault="005C4ABF" w:rsidP="005C4ABF">
            <w:r>
              <w:t>DD1.3</w:t>
            </w:r>
          </w:p>
        </w:tc>
        <w:tc>
          <w:tcPr>
            <w:tcW w:w="2345" w:type="dxa"/>
          </w:tcPr>
          <w:p w:rsidR="005C4ABF" w:rsidRPr="00A9729C" w:rsidRDefault="005C4ABF" w:rsidP="005C4ABF">
            <w:pPr>
              <w:rPr>
                <w:b/>
              </w:rPr>
            </w:pPr>
            <w:proofErr w:type="spellStart"/>
            <w:r w:rsidRPr="00A9729C">
              <w:rPr>
                <w:b/>
              </w:rPr>
              <w:t>TestBrushColour</w:t>
            </w:r>
            <w:proofErr w:type="spellEnd"/>
          </w:p>
          <w:p w:rsidR="005C4ABF" w:rsidRDefault="005C4ABF" w:rsidP="005C4ABF">
            <w:r>
              <w:t xml:space="preserve">Check the get and set methods for </w:t>
            </w:r>
            <w:proofErr w:type="spellStart"/>
            <w:r>
              <w:t>BrushColour</w:t>
            </w:r>
            <w:proofErr w:type="spellEnd"/>
            <w:r>
              <w:t>()</w:t>
            </w:r>
          </w:p>
        </w:tc>
        <w:tc>
          <w:tcPr>
            <w:tcW w:w="2552" w:type="dxa"/>
          </w:tcPr>
          <w:p w:rsidR="005C4ABF" w:rsidRDefault="005C4ABF" w:rsidP="005C4ABF">
            <w:r>
              <w:t xml:space="preserve">Call to </w:t>
            </w:r>
            <w:proofErr w:type="spellStart"/>
            <w:r>
              <w:t>GetDrawingBrushColour</w:t>
            </w:r>
            <w:proofErr w:type="spellEnd"/>
            <w:r>
              <w:t>()</w:t>
            </w:r>
            <w:r>
              <w:br/>
              <w:t xml:space="preserve">Call to </w:t>
            </w:r>
            <w:proofErr w:type="spellStart"/>
            <w:r>
              <w:t>SetDrawingBrushColour</w:t>
            </w:r>
            <w:proofErr w:type="spellEnd"/>
            <w:r>
              <w:t>(</w:t>
            </w:r>
            <w:proofErr w:type="spellStart"/>
            <w:r>
              <w:t>Brushes.Yellow</w:t>
            </w:r>
            <w:proofErr w:type="spellEnd"/>
            <w:r>
              <w:t>)</w:t>
            </w:r>
          </w:p>
          <w:p w:rsidR="005C4ABF" w:rsidRDefault="005C4ABF" w:rsidP="005C4ABF">
            <w:r>
              <w:t xml:space="preserve">Call to </w:t>
            </w:r>
            <w:proofErr w:type="spellStart"/>
            <w:r>
              <w:t>GetDrawingBrushColour</w:t>
            </w:r>
            <w:proofErr w:type="spellEnd"/>
            <w:r>
              <w:t>()</w:t>
            </w:r>
            <w:r>
              <w:br/>
            </w:r>
          </w:p>
        </w:tc>
        <w:tc>
          <w:tcPr>
            <w:tcW w:w="2126" w:type="dxa"/>
          </w:tcPr>
          <w:p w:rsidR="005C4ABF" w:rsidRDefault="005C4ABF" w:rsidP="005C4ABF">
            <w:r>
              <w:t xml:space="preserve">Get should return </w:t>
            </w:r>
            <w:proofErr w:type="spellStart"/>
            <w:r>
              <w:t>Brushes.Red</w:t>
            </w:r>
            <w:proofErr w:type="spellEnd"/>
          </w:p>
          <w:p w:rsidR="005C4ABF" w:rsidRDefault="005C4ABF" w:rsidP="005C4ABF">
            <w:r>
              <w:t xml:space="preserve">Set </w:t>
            </w:r>
            <w:proofErr w:type="spellStart"/>
            <w:r>
              <w:t>Brushes.Yellow</w:t>
            </w:r>
            <w:proofErr w:type="spellEnd"/>
          </w:p>
          <w:p w:rsidR="005C4ABF" w:rsidRDefault="005C4ABF" w:rsidP="005C4ABF">
            <w:r>
              <w:t xml:space="preserve">Check Get returns </w:t>
            </w:r>
            <w:proofErr w:type="spellStart"/>
            <w:r>
              <w:t>Brushes.Yellow</w:t>
            </w:r>
            <w:proofErr w:type="spellEnd"/>
          </w:p>
        </w:tc>
        <w:tc>
          <w:tcPr>
            <w:tcW w:w="1479" w:type="dxa"/>
          </w:tcPr>
          <w:p w:rsidR="005C4ABF" w:rsidRDefault="005C4ABF" w:rsidP="005C4ABF">
            <w:r>
              <w:t>Y</w:t>
            </w:r>
          </w:p>
        </w:tc>
      </w:tr>
      <w:tr w:rsidR="005C4ABF" w:rsidTr="005F6DF3">
        <w:tc>
          <w:tcPr>
            <w:tcW w:w="740" w:type="dxa"/>
          </w:tcPr>
          <w:p w:rsidR="005C4ABF" w:rsidRDefault="005C4ABF" w:rsidP="005C4ABF">
            <w:r>
              <w:t>DD1.4</w:t>
            </w:r>
          </w:p>
        </w:tc>
        <w:tc>
          <w:tcPr>
            <w:tcW w:w="2345" w:type="dxa"/>
          </w:tcPr>
          <w:p w:rsidR="005C4ABF" w:rsidRPr="00A9729C" w:rsidRDefault="005C4ABF" w:rsidP="005C4ABF">
            <w:pPr>
              <w:rPr>
                <w:b/>
              </w:rPr>
            </w:pPr>
            <w:proofErr w:type="spellStart"/>
            <w:r w:rsidRPr="00A9729C">
              <w:rPr>
                <w:b/>
              </w:rPr>
              <w:t>TestVisibility</w:t>
            </w:r>
            <w:proofErr w:type="spellEnd"/>
          </w:p>
          <w:p w:rsidR="005C4ABF" w:rsidRDefault="005C4ABF" w:rsidP="005C4ABF">
            <w:r>
              <w:t xml:space="preserve">Check whether methods to change </w:t>
            </w:r>
            <w:proofErr w:type="spellStart"/>
            <w:r>
              <w:t>GameObject</w:t>
            </w:r>
            <w:proofErr w:type="spellEnd"/>
            <w:r>
              <w:t xml:space="preserve"> </w:t>
            </w:r>
            <w:proofErr w:type="spellStart"/>
            <w:r>
              <w:t>BlnIsVisible</w:t>
            </w:r>
            <w:proofErr w:type="spellEnd"/>
            <w:r>
              <w:t xml:space="preserve"> property work</w:t>
            </w:r>
          </w:p>
        </w:tc>
        <w:tc>
          <w:tcPr>
            <w:tcW w:w="2552" w:type="dxa"/>
          </w:tcPr>
          <w:p w:rsidR="005C4ABF" w:rsidRDefault="005C4ABF" w:rsidP="005C4ABF">
            <w:r>
              <w:t xml:space="preserve">Call to </w:t>
            </w:r>
            <w:proofErr w:type="spellStart"/>
            <w:r>
              <w:t>MakeInvisible</w:t>
            </w:r>
            <w:proofErr w:type="spellEnd"/>
            <w:r>
              <w:t>()</w:t>
            </w:r>
            <w:r>
              <w:br/>
              <w:t xml:space="preserve">Call to </w:t>
            </w:r>
            <w:proofErr w:type="spellStart"/>
            <w:r>
              <w:t>GetBlnIsVisible</w:t>
            </w:r>
            <w:proofErr w:type="spellEnd"/>
            <w:r>
              <w:t>()</w:t>
            </w:r>
            <w:r>
              <w:br/>
            </w:r>
          </w:p>
          <w:p w:rsidR="005C4ABF" w:rsidRDefault="005C4ABF" w:rsidP="005C4ABF">
            <w:r>
              <w:t xml:space="preserve">Call to </w:t>
            </w:r>
            <w:proofErr w:type="spellStart"/>
            <w:r>
              <w:t>MakeVisible</w:t>
            </w:r>
            <w:proofErr w:type="spellEnd"/>
            <w:r>
              <w:t>()</w:t>
            </w:r>
            <w:r>
              <w:br/>
            </w:r>
          </w:p>
        </w:tc>
        <w:tc>
          <w:tcPr>
            <w:tcW w:w="2126" w:type="dxa"/>
          </w:tcPr>
          <w:p w:rsidR="005C4ABF" w:rsidRDefault="005C4ABF" w:rsidP="005C4ABF">
            <w:r>
              <w:t xml:space="preserve">Changes </w:t>
            </w:r>
            <w:proofErr w:type="spellStart"/>
            <w:r>
              <w:t>BlnIsVisible</w:t>
            </w:r>
            <w:proofErr w:type="spellEnd"/>
            <w:r>
              <w:t xml:space="preserve"> property to False (call to </w:t>
            </w:r>
            <w:proofErr w:type="spellStart"/>
            <w:proofErr w:type="gramStart"/>
            <w:r>
              <w:t>GetBlnIsVisible</w:t>
            </w:r>
            <w:proofErr w:type="spellEnd"/>
            <w:r>
              <w:t>(</w:t>
            </w:r>
            <w:proofErr w:type="gramEnd"/>
            <w:r>
              <w:t>) should return False).</w:t>
            </w:r>
          </w:p>
          <w:p w:rsidR="005C4ABF" w:rsidRDefault="005C4ABF" w:rsidP="005C4ABF">
            <w:r>
              <w:t xml:space="preserve">Changes </w:t>
            </w:r>
            <w:proofErr w:type="spellStart"/>
            <w:r>
              <w:t>BlnIsVisible</w:t>
            </w:r>
            <w:proofErr w:type="spellEnd"/>
            <w:r>
              <w:t xml:space="preserve"> property to True (call to </w:t>
            </w:r>
            <w:proofErr w:type="spellStart"/>
            <w:r>
              <w:t>GetBlnIsVisible</w:t>
            </w:r>
            <w:proofErr w:type="spellEnd"/>
            <w:r>
              <w:t xml:space="preserve">() </w:t>
            </w:r>
            <w:r>
              <w:lastRenderedPageBreak/>
              <w:t>should return True)</w:t>
            </w:r>
          </w:p>
        </w:tc>
        <w:tc>
          <w:tcPr>
            <w:tcW w:w="1479" w:type="dxa"/>
          </w:tcPr>
          <w:p w:rsidR="005C4ABF" w:rsidRDefault="005C4ABF" w:rsidP="005C4ABF">
            <w:r>
              <w:lastRenderedPageBreak/>
              <w:t>N – test fails. See evidence of remedial action below</w:t>
            </w:r>
          </w:p>
        </w:tc>
      </w:tr>
      <w:tr w:rsidR="005C4ABF" w:rsidTr="005F6DF3">
        <w:tc>
          <w:tcPr>
            <w:tcW w:w="740" w:type="dxa"/>
          </w:tcPr>
          <w:p w:rsidR="005C4ABF" w:rsidRDefault="005C4ABF" w:rsidP="005C4ABF">
            <w:r>
              <w:t>DD1.5</w:t>
            </w:r>
          </w:p>
        </w:tc>
        <w:tc>
          <w:tcPr>
            <w:tcW w:w="2345" w:type="dxa"/>
          </w:tcPr>
          <w:p w:rsidR="005C4ABF" w:rsidRPr="008B63BB" w:rsidRDefault="005C4ABF" w:rsidP="005C4ABF">
            <w:pPr>
              <w:rPr>
                <w:b/>
              </w:rPr>
            </w:pPr>
            <w:proofErr w:type="spellStart"/>
            <w:r w:rsidRPr="008B63BB">
              <w:rPr>
                <w:b/>
              </w:rPr>
              <w:t>TestCheckForIntersect</w:t>
            </w:r>
            <w:proofErr w:type="spellEnd"/>
          </w:p>
          <w:p w:rsidR="005C4ABF" w:rsidRDefault="005C4ABF" w:rsidP="005C4ABF">
            <w:r>
              <w:t xml:space="preserve">Create a second brick with the same coordinates as brick one and test the brick one </w:t>
            </w:r>
            <w:proofErr w:type="spellStart"/>
            <w:r>
              <w:t>CheckForIntersect</w:t>
            </w:r>
            <w:proofErr w:type="spellEnd"/>
            <w:r>
              <w:t xml:space="preserve"> method against the other brick’s rectangle</w:t>
            </w:r>
          </w:p>
        </w:tc>
        <w:tc>
          <w:tcPr>
            <w:tcW w:w="2552" w:type="dxa"/>
          </w:tcPr>
          <w:p w:rsidR="005C4ABF" w:rsidRDefault="005C4ABF" w:rsidP="005C4ABF">
            <w:r>
              <w:t xml:space="preserve">Call to </w:t>
            </w:r>
            <w:proofErr w:type="spellStart"/>
            <w:r>
              <w:t>CheckForIntersect</w:t>
            </w:r>
            <w:proofErr w:type="spellEnd"/>
            <w:r>
              <w:t>(</w:t>
            </w:r>
            <w:proofErr w:type="spellStart"/>
            <w:r>
              <w:t>brickOther.GetRecPosition</w:t>
            </w:r>
            <w:proofErr w:type="spellEnd"/>
            <w:r>
              <w:t>())</w:t>
            </w:r>
          </w:p>
        </w:tc>
        <w:tc>
          <w:tcPr>
            <w:tcW w:w="2126" w:type="dxa"/>
          </w:tcPr>
          <w:p w:rsidR="005C4ABF" w:rsidRDefault="005C4ABF" w:rsidP="005C4ABF">
            <w:r>
              <w:t>True is returned</w:t>
            </w:r>
          </w:p>
        </w:tc>
        <w:tc>
          <w:tcPr>
            <w:tcW w:w="1479" w:type="dxa"/>
          </w:tcPr>
          <w:p w:rsidR="005C4ABF" w:rsidRDefault="005C4ABF" w:rsidP="005C4ABF">
            <w:r>
              <w:t>Y</w:t>
            </w:r>
          </w:p>
        </w:tc>
      </w:tr>
      <w:tr w:rsidR="005C4ABF" w:rsidTr="005F6DF3">
        <w:tc>
          <w:tcPr>
            <w:tcW w:w="740" w:type="dxa"/>
          </w:tcPr>
          <w:p w:rsidR="005C4ABF" w:rsidRDefault="005C4ABF" w:rsidP="005C4ABF">
            <w:r>
              <w:t>DD1.6</w:t>
            </w:r>
          </w:p>
        </w:tc>
        <w:tc>
          <w:tcPr>
            <w:tcW w:w="2345" w:type="dxa"/>
          </w:tcPr>
          <w:p w:rsidR="005C4ABF" w:rsidRPr="008B63BB" w:rsidRDefault="005C4ABF" w:rsidP="005C4ABF">
            <w:pPr>
              <w:rPr>
                <w:b/>
              </w:rPr>
            </w:pPr>
            <w:proofErr w:type="spellStart"/>
            <w:r w:rsidRPr="008B63BB">
              <w:rPr>
                <w:b/>
              </w:rPr>
              <w:t>TestFailedCheckForIntersect</w:t>
            </w:r>
            <w:proofErr w:type="spellEnd"/>
          </w:p>
          <w:p w:rsidR="005C4ABF" w:rsidRDefault="005C4ABF" w:rsidP="005C4ABF">
            <w:r>
              <w:t xml:space="preserve">Create another brick with different coordinates to brick one but same size (X = 0, Y = 0, width = 80, height = 20) and test the brick one </w:t>
            </w:r>
            <w:proofErr w:type="spellStart"/>
            <w:r>
              <w:t>CheckForIntersect</w:t>
            </w:r>
            <w:proofErr w:type="spellEnd"/>
            <w:r>
              <w:t xml:space="preserve"> method against the other brick’s rectangle</w:t>
            </w:r>
          </w:p>
        </w:tc>
        <w:tc>
          <w:tcPr>
            <w:tcW w:w="2552" w:type="dxa"/>
          </w:tcPr>
          <w:p w:rsidR="005C4ABF" w:rsidRDefault="005C4ABF" w:rsidP="005C4ABF">
            <w:r>
              <w:t xml:space="preserve">Call to </w:t>
            </w:r>
            <w:proofErr w:type="spellStart"/>
            <w:r>
              <w:t>CheckForIntersect</w:t>
            </w:r>
            <w:proofErr w:type="spellEnd"/>
            <w:r>
              <w:t>(</w:t>
            </w:r>
            <w:proofErr w:type="spellStart"/>
            <w:r>
              <w:t>brickOther.GetRecPosition</w:t>
            </w:r>
            <w:proofErr w:type="spellEnd"/>
            <w:r>
              <w:t>())</w:t>
            </w:r>
          </w:p>
          <w:p w:rsidR="005C4ABF" w:rsidRDefault="005C4ABF" w:rsidP="005C4ABF"/>
          <w:p w:rsidR="005C4ABF" w:rsidRDefault="005C4ABF" w:rsidP="005C4ABF"/>
          <w:p w:rsidR="005C4ABF" w:rsidRDefault="005C4ABF" w:rsidP="005C4ABF"/>
          <w:p w:rsidR="005C4ABF" w:rsidRDefault="005C4ABF" w:rsidP="005C4ABF"/>
        </w:tc>
        <w:tc>
          <w:tcPr>
            <w:tcW w:w="2126" w:type="dxa"/>
          </w:tcPr>
          <w:p w:rsidR="005C4ABF" w:rsidRDefault="005C4ABF" w:rsidP="005C4ABF">
            <w:r>
              <w:t>Returns False</w:t>
            </w:r>
            <w:r>
              <w:br/>
            </w:r>
            <w:r>
              <w:br/>
            </w:r>
            <w:r>
              <w:br/>
            </w:r>
            <w:r>
              <w:br/>
            </w:r>
            <w:r>
              <w:br/>
            </w:r>
          </w:p>
        </w:tc>
        <w:tc>
          <w:tcPr>
            <w:tcW w:w="1479" w:type="dxa"/>
          </w:tcPr>
          <w:p w:rsidR="005C4ABF" w:rsidRDefault="005C4ABF" w:rsidP="005C4ABF">
            <w:r>
              <w:t>Y</w:t>
            </w:r>
          </w:p>
        </w:tc>
      </w:tr>
      <w:tr w:rsidR="005C4ABF" w:rsidTr="005F6DF3">
        <w:tc>
          <w:tcPr>
            <w:tcW w:w="740" w:type="dxa"/>
          </w:tcPr>
          <w:p w:rsidR="005C4ABF" w:rsidRDefault="005C4ABF" w:rsidP="005C4ABF">
            <w:r>
              <w:t>DD1.7</w:t>
            </w:r>
          </w:p>
        </w:tc>
        <w:tc>
          <w:tcPr>
            <w:tcW w:w="2345" w:type="dxa"/>
          </w:tcPr>
          <w:p w:rsidR="005C4ABF" w:rsidRPr="008B63BB" w:rsidRDefault="005C4ABF" w:rsidP="005C4ABF">
            <w:pPr>
              <w:rPr>
                <w:b/>
              </w:rPr>
            </w:pPr>
            <w:proofErr w:type="spellStart"/>
            <w:r w:rsidRPr="008B63BB">
              <w:rPr>
                <w:b/>
              </w:rPr>
              <w:t>Test</w:t>
            </w:r>
            <w:r>
              <w:rPr>
                <w:b/>
              </w:rPr>
              <w:t>Borderline</w:t>
            </w:r>
            <w:r w:rsidRPr="008B63BB">
              <w:rPr>
                <w:b/>
              </w:rPr>
              <w:t>CheckForIntersect</w:t>
            </w:r>
            <w:proofErr w:type="spellEnd"/>
          </w:p>
          <w:p w:rsidR="005C4ABF" w:rsidRPr="008B63BB" w:rsidRDefault="005C4ABF" w:rsidP="005C4ABF">
            <w:pPr>
              <w:rPr>
                <w:b/>
              </w:rPr>
            </w:pPr>
            <w:r>
              <w:t xml:space="preserve">Create another brick with coordinates just overlapping brick one but same size (X = 120, Y = 119, width = 80, height = 20) and test the brick one </w:t>
            </w:r>
            <w:proofErr w:type="spellStart"/>
            <w:r>
              <w:t>CheckForIntersect</w:t>
            </w:r>
            <w:proofErr w:type="spellEnd"/>
            <w:r>
              <w:t xml:space="preserve"> method against the other brick’s rectangle</w:t>
            </w:r>
          </w:p>
        </w:tc>
        <w:tc>
          <w:tcPr>
            <w:tcW w:w="2552" w:type="dxa"/>
          </w:tcPr>
          <w:p w:rsidR="005C4ABF" w:rsidRDefault="005C4ABF" w:rsidP="005C4ABF">
            <w:r>
              <w:t xml:space="preserve">Call to </w:t>
            </w:r>
            <w:proofErr w:type="spellStart"/>
            <w:r>
              <w:t>CheckForIntersect</w:t>
            </w:r>
            <w:proofErr w:type="spellEnd"/>
            <w:r>
              <w:t>(</w:t>
            </w:r>
            <w:proofErr w:type="spellStart"/>
            <w:r>
              <w:t>brickOther.GetRecPosition</w:t>
            </w:r>
            <w:proofErr w:type="spellEnd"/>
            <w:r>
              <w:t>())</w:t>
            </w:r>
          </w:p>
        </w:tc>
        <w:tc>
          <w:tcPr>
            <w:tcW w:w="2126" w:type="dxa"/>
          </w:tcPr>
          <w:p w:rsidR="005C4ABF" w:rsidRDefault="005C4ABF" w:rsidP="005C4ABF">
            <w:r>
              <w:t>True is returned</w:t>
            </w:r>
          </w:p>
        </w:tc>
        <w:tc>
          <w:tcPr>
            <w:tcW w:w="1479" w:type="dxa"/>
          </w:tcPr>
          <w:p w:rsidR="005C4ABF" w:rsidRDefault="005C4ABF" w:rsidP="005C4ABF">
            <w:r>
              <w:t>Y</w:t>
            </w:r>
          </w:p>
        </w:tc>
      </w:tr>
    </w:tbl>
    <w:p w:rsidR="005F6DF3" w:rsidRDefault="005F6DF3" w:rsidP="005F6DF3"/>
    <w:p w:rsidR="005F6DF3" w:rsidRDefault="009E480E" w:rsidP="00507557">
      <w:pPr>
        <w:rPr>
          <w:b/>
          <w:i/>
        </w:rPr>
      </w:pPr>
      <w:r w:rsidRPr="005F6DF3">
        <w:rPr>
          <w:b/>
          <w:i/>
        </w:rPr>
        <w:t xml:space="preserve">Evidence of </w:t>
      </w:r>
      <w:r w:rsidR="005F6DF3" w:rsidRPr="005F6DF3">
        <w:rPr>
          <w:b/>
          <w:i/>
        </w:rPr>
        <w:t>during development testing</w:t>
      </w:r>
    </w:p>
    <w:p w:rsidR="005F6DF3" w:rsidRPr="005F6DF3" w:rsidRDefault="005F6DF3" w:rsidP="005F6DF3">
      <w:pPr>
        <w:spacing w:after="0"/>
        <w:rPr>
          <w:i/>
        </w:rPr>
      </w:pPr>
      <w:r>
        <w:rPr>
          <w:b/>
          <w:i/>
        </w:rPr>
        <w:t xml:space="preserve">Unit Test Code </w:t>
      </w:r>
      <w:r w:rsidR="00DC759F">
        <w:rPr>
          <w:i/>
        </w:rPr>
        <w:t>UnitTest1.cs</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Microsoft.VisualStudio.TestTools.UnitTesting</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BreakoutGameDemo</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NewBreakOutTests</w:t>
      </w:r>
      <w:proofErr w:type="spellEnd"/>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TestClass</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UnitTest1</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TestGetBlnIsVisible</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brick.GetBlnIsVisible</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rec = </w:t>
      </w:r>
      <w:proofErr w:type="spellStart"/>
      <w:proofErr w:type="gramStart"/>
      <w:r>
        <w:rPr>
          <w:rFonts w:ascii="Consolas" w:hAnsi="Consolas" w:cs="Consolas"/>
          <w:color w:val="000000"/>
          <w:sz w:val="19"/>
          <w:szCs w:val="19"/>
          <w:lang w:val="en-US"/>
        </w:rPr>
        <w:t>brick.GetRecPosition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41, 100, 80, 20);</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 xml:space="preserve">(rec,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TestBrushColour</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brick.GetDrawingBrushColour</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brick.SetDrawingBrushColour</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brick.GetDrawingBrushColour</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TestVisibility</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brick.MakeInvisible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brick.GetBlnIsVisible</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brick.MakeVisible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brick.GetBlnIsVisible</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TestCheckForIntersect</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brickOther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brick.CheckForIntersect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brickOther.GetRecPosition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TestFailedCheckForIntersect</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brickOther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0, 0, 80, 20,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brick.CheckForIntersect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brickOther.GetRecPosition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TestBorderlineCheckForIntersect</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brick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41, 100, 80, 20,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brickOther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120, 119, 80, 20,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Brushes</w:t>
      </w:r>
      <w:r>
        <w:rPr>
          <w:rFonts w:ascii="Consolas" w:hAnsi="Consolas" w:cs="Consolas"/>
          <w:color w:val="000000"/>
          <w:sz w:val="19"/>
          <w:szCs w:val="19"/>
          <w:lang w:val="en-US"/>
        </w:rPr>
        <w:t>.Red</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brick.CheckForIntersect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brickOther.GetRecPosition</w:t>
      </w:r>
      <w:proofErr w:type="spellEnd"/>
      <w:r>
        <w:rPr>
          <w:rFonts w:ascii="Consolas" w:hAnsi="Consolas" w:cs="Consolas"/>
          <w:color w:val="000000"/>
          <w:sz w:val="19"/>
          <w:szCs w:val="19"/>
          <w:lang w:val="en-US"/>
        </w:rPr>
        <w:t>()));</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759F" w:rsidRDefault="00DC759F" w:rsidP="00DC759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F6DF3" w:rsidRDefault="00DC759F" w:rsidP="00DC759F">
      <w:pPr>
        <w:rPr>
          <w:b/>
          <w:i/>
        </w:rPr>
      </w:pPr>
      <w:r>
        <w:rPr>
          <w:rFonts w:ascii="Consolas" w:hAnsi="Consolas" w:cs="Consolas"/>
          <w:color w:val="000000"/>
          <w:sz w:val="19"/>
          <w:szCs w:val="19"/>
          <w:lang w:val="en-US"/>
        </w:rPr>
        <w:t>}</w:t>
      </w:r>
    </w:p>
    <w:p w:rsidR="00DC759F" w:rsidRDefault="00DC759F">
      <w:pPr>
        <w:rPr>
          <w:b/>
          <w:i/>
        </w:rPr>
      </w:pPr>
      <w:r>
        <w:rPr>
          <w:b/>
          <w:i/>
        </w:rPr>
        <w:br w:type="page"/>
      </w:r>
    </w:p>
    <w:p w:rsidR="005871DA" w:rsidRDefault="005F6DF3" w:rsidP="00507557">
      <w:pPr>
        <w:rPr>
          <w:b/>
          <w:i/>
        </w:rPr>
      </w:pPr>
      <w:r>
        <w:rPr>
          <w:b/>
          <w:i/>
        </w:rPr>
        <w:lastRenderedPageBreak/>
        <w:t>Proof of Test Results</w:t>
      </w:r>
      <w:r w:rsidR="005871DA">
        <w:rPr>
          <w:b/>
          <w:i/>
        </w:rPr>
        <w:t xml:space="preserve"> including remedial actions and justification if any required</w:t>
      </w:r>
    </w:p>
    <w:p w:rsidR="005871DA" w:rsidRDefault="00DC759F" w:rsidP="00507557">
      <w:r>
        <w:rPr>
          <w:noProof/>
          <w:lang w:eastAsia="en-GB"/>
        </w:rPr>
        <w:drawing>
          <wp:inline distT="0" distB="0" distL="0" distR="0" wp14:anchorId="077ACC3E" wp14:editId="77313651">
            <wp:extent cx="6134395"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5528" b="57155"/>
                    <a:stretch/>
                  </pic:blipFill>
                  <pic:spPr bwMode="auto">
                    <a:xfrm>
                      <a:off x="0" y="0"/>
                      <a:ext cx="6143061" cy="3328921"/>
                    </a:xfrm>
                    <a:prstGeom prst="rect">
                      <a:avLst/>
                    </a:prstGeom>
                    <a:ln>
                      <a:noFill/>
                    </a:ln>
                    <a:extLst>
                      <a:ext uri="{53640926-AAD7-44D8-BBD7-CCE9431645EC}">
                        <a14:shadowObscured xmlns:a14="http://schemas.microsoft.com/office/drawing/2010/main"/>
                      </a:ext>
                    </a:extLst>
                  </pic:spPr>
                </pic:pic>
              </a:graphicData>
            </a:graphic>
          </wp:inline>
        </w:drawing>
      </w:r>
    </w:p>
    <w:p w:rsidR="005871DA" w:rsidRDefault="005871DA" w:rsidP="00507557">
      <w:r>
        <w:t xml:space="preserve">Evidence of remedial action for DD1.4 and justification </w:t>
      </w:r>
    </w:p>
    <w:p w:rsidR="005871DA" w:rsidRDefault="005871DA" w:rsidP="00507557">
      <w:r>
        <w:t xml:space="preserve">Initially the </w:t>
      </w:r>
      <w:proofErr w:type="spellStart"/>
      <w:r>
        <w:t>MakeVisible</w:t>
      </w:r>
      <w:proofErr w:type="spellEnd"/>
      <w:r>
        <w:t xml:space="preserve"> and </w:t>
      </w:r>
      <w:proofErr w:type="spellStart"/>
      <w:r>
        <w:t>MakeInVisible</w:t>
      </w:r>
      <w:proofErr w:type="spellEnd"/>
      <w:r>
        <w:t xml:space="preserve"> methods were coded as follows:</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MakeVisible</w:t>
      </w:r>
      <w:proofErr w:type="spell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MakeInvisible</w:t>
      </w:r>
      <w:proofErr w:type="spell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B23AB9" w:rsidRDefault="00B23AB9" w:rsidP="00B23AB9">
      <w:pPr>
        <w:rPr>
          <w:rFonts w:ascii="Consolas" w:hAnsi="Consolas" w:cs="Consolas"/>
          <w:color w:val="0000FF"/>
          <w:sz w:val="19"/>
          <w:szCs w:val="19"/>
        </w:rPr>
      </w:pPr>
      <w:r>
        <w:rPr>
          <w:rFonts w:ascii="Consolas" w:hAnsi="Consolas" w:cs="Consolas"/>
          <w:color w:val="000000"/>
          <w:sz w:val="19"/>
          <w:szCs w:val="19"/>
          <w:lang w:val="en-US"/>
        </w:rPr>
        <w:t xml:space="preserve">        }</w:t>
      </w:r>
    </w:p>
    <w:p w:rsidR="005871DA" w:rsidRDefault="005871DA" w:rsidP="005871DA">
      <w:r>
        <w:t xml:space="preserve">This is clearly a logic error. </w:t>
      </w:r>
      <w:proofErr w:type="spellStart"/>
      <w:r>
        <w:t>MakeVisible</w:t>
      </w:r>
      <w:proofErr w:type="spellEnd"/>
      <w:r>
        <w:t xml:space="preserve"> should set </w:t>
      </w:r>
      <w:proofErr w:type="spellStart"/>
      <w:r>
        <w:t>blnIsVisible</w:t>
      </w:r>
      <w:proofErr w:type="spellEnd"/>
      <w:r>
        <w:t xml:space="preserve"> to True (not False as it is) and vice versa for </w:t>
      </w:r>
      <w:proofErr w:type="spellStart"/>
      <w:r>
        <w:t>MakeInVisible</w:t>
      </w:r>
      <w:proofErr w:type="spellEnd"/>
      <w:r>
        <w:t>. Here is the corrected code below and proof the test passes.</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MakeVisible</w:t>
      </w:r>
      <w:proofErr w:type="spell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MakeInvisible</w:t>
      </w:r>
      <w:proofErr w:type="spellEnd"/>
      <w:r>
        <w:rPr>
          <w:rFonts w:ascii="Consolas" w:hAnsi="Consolas" w:cs="Consolas"/>
          <w:color w:val="000000"/>
          <w:sz w:val="19"/>
          <w:szCs w:val="19"/>
          <w:lang w:val="en-US"/>
        </w:rPr>
        <w:t>()</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23AB9" w:rsidRDefault="00B23AB9" w:rsidP="00B23AB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blnIsVisible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B23AB9" w:rsidRDefault="00B23AB9" w:rsidP="00B23AB9">
      <w:pPr>
        <w:rPr>
          <w:rFonts w:ascii="Consolas" w:hAnsi="Consolas" w:cs="Consolas"/>
          <w:color w:val="0000FF"/>
          <w:sz w:val="19"/>
          <w:szCs w:val="19"/>
        </w:rPr>
      </w:pPr>
      <w:r>
        <w:rPr>
          <w:rFonts w:ascii="Consolas" w:hAnsi="Consolas" w:cs="Consolas"/>
          <w:color w:val="000000"/>
          <w:sz w:val="19"/>
          <w:szCs w:val="19"/>
          <w:lang w:val="en-US"/>
        </w:rPr>
        <w:t xml:space="preserve">        }</w:t>
      </w:r>
    </w:p>
    <w:p w:rsidR="009E480E" w:rsidRDefault="00F4659C" w:rsidP="00507557">
      <w:r w:rsidRPr="00F4659C">
        <w:rPr>
          <w:b/>
          <w:i/>
        </w:rPr>
        <w:lastRenderedPageBreak/>
        <w:br/>
      </w:r>
      <w:r w:rsidR="00DC759F">
        <w:rPr>
          <w:noProof/>
          <w:lang w:eastAsia="en-GB"/>
        </w:rPr>
        <w:drawing>
          <wp:inline distT="0" distB="0" distL="0" distR="0" wp14:anchorId="10A92EE2" wp14:editId="714F7E4D">
            <wp:extent cx="6268331" cy="394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4299" b="48887"/>
                    <a:stretch/>
                  </pic:blipFill>
                  <pic:spPr bwMode="auto">
                    <a:xfrm>
                      <a:off x="0" y="0"/>
                      <a:ext cx="6274068" cy="3946959"/>
                    </a:xfrm>
                    <a:prstGeom prst="rect">
                      <a:avLst/>
                    </a:prstGeom>
                    <a:ln>
                      <a:noFill/>
                    </a:ln>
                    <a:extLst>
                      <a:ext uri="{53640926-AAD7-44D8-BBD7-CCE9431645EC}">
                        <a14:shadowObscured xmlns:a14="http://schemas.microsoft.com/office/drawing/2010/main"/>
                      </a:ext>
                    </a:extLst>
                  </pic:spPr>
                </pic:pic>
              </a:graphicData>
            </a:graphic>
          </wp:inline>
        </w:drawing>
      </w:r>
    </w:p>
    <w:p w:rsidR="00F53C2B" w:rsidRDefault="00F53C2B" w:rsidP="00F53C2B">
      <w:pPr>
        <w:pStyle w:val="Heading2"/>
      </w:pPr>
      <w:bookmarkStart w:id="16" w:name="_Toc454129887"/>
      <w:r>
        <w:t>Stakeholder review and sign-off of iteration</w:t>
      </w:r>
      <w:bookmarkEnd w:id="16"/>
    </w:p>
    <w:p w:rsidR="00F53C2B" w:rsidRDefault="00840305" w:rsidP="00F53C2B">
      <w:r>
        <w:t>The stakeholders were happy with the progress made this iteration and the work completed so far. They have allowed me to move on to the next iteration.</w:t>
      </w:r>
      <w:r w:rsidR="0079529C">
        <w:t xml:space="preserve"> They mentioned they’d like the ball to start actually on the paddle not just above as it is shown in the wireframe. I will consider this when working on the next iteration.</w:t>
      </w:r>
    </w:p>
    <w:p w:rsidR="00F53C2B" w:rsidRDefault="00F53C2B" w:rsidP="00507557"/>
    <w:p w:rsidR="00283BDF" w:rsidRPr="00283BDF" w:rsidRDefault="00283BDF" w:rsidP="00283BDF">
      <w:pPr>
        <w:rPr>
          <w:b/>
          <w:sz w:val="32"/>
          <w:u w:val="single"/>
        </w:rPr>
      </w:pPr>
      <w:r w:rsidRPr="00283BDF">
        <w:rPr>
          <w:b/>
          <w:sz w:val="32"/>
          <w:u w:val="single"/>
        </w:rPr>
        <w:t>END OF ITERATION 1</w:t>
      </w:r>
    </w:p>
    <w:p w:rsidR="007C65C8" w:rsidRDefault="005D4088" w:rsidP="007C65C8">
      <w:pPr>
        <w:pStyle w:val="Heading1"/>
      </w:pPr>
      <w:bookmarkStart w:id="17" w:name="_Toc454129888"/>
      <w:r>
        <w:t xml:space="preserve">Iteration </w:t>
      </w:r>
      <w:r w:rsidR="007C65C8">
        <w:t>2 – Moveable Game Object</w:t>
      </w:r>
      <w:bookmarkEnd w:id="17"/>
    </w:p>
    <w:p w:rsidR="00DB4B19" w:rsidRDefault="00DB4B19" w:rsidP="00DB4B19">
      <w:pPr>
        <w:pStyle w:val="Heading2"/>
      </w:pPr>
      <w:bookmarkStart w:id="18" w:name="_Toc454129889"/>
      <w:r>
        <w:t>Discussion with Stakeholders</w:t>
      </w:r>
      <w:bookmarkEnd w:id="18"/>
    </w:p>
    <w:p w:rsidR="00DB4B19" w:rsidRPr="00DB4B19" w:rsidRDefault="00DB4B19" w:rsidP="00DB4B19">
      <w:r>
        <w:t>The design aspects of the moveable game objects were discussed with Lisa and Jay. This included the design (colour, shape and size) and behaviour of these objects. In the end it was decided that the ball should be the same colour as the paddle and the paddle should only move left and right (not up and down).</w:t>
      </w:r>
    </w:p>
    <w:p w:rsidR="00283BDF" w:rsidRDefault="007C65C8" w:rsidP="007C65C8">
      <w:pPr>
        <w:pStyle w:val="Heading2"/>
      </w:pPr>
      <w:bookmarkStart w:id="19" w:name="_Toc454129890"/>
      <w:r w:rsidRPr="007C65C8">
        <w:t xml:space="preserve">Specify the proposed solution – </w:t>
      </w:r>
      <w:r>
        <w:t xml:space="preserve">Moveable </w:t>
      </w:r>
      <w:r w:rsidRPr="007C65C8">
        <w:t>Game Objects Detailed Requirements</w:t>
      </w:r>
      <w:bookmarkEnd w:id="19"/>
    </w:p>
    <w:p w:rsidR="007C65C8" w:rsidRDefault="007C65C8" w:rsidP="007C65C8">
      <w:pPr>
        <w:pStyle w:val="ListParagraph"/>
        <w:numPr>
          <w:ilvl w:val="0"/>
          <w:numId w:val="5"/>
        </w:numPr>
      </w:pPr>
      <w:r w:rsidRPr="00586B49">
        <w:t>There must be a paddle which can be moved left and right</w:t>
      </w:r>
      <w:r>
        <w:t xml:space="preserve"> using the mouse.</w:t>
      </w:r>
    </w:p>
    <w:p w:rsidR="007C65C8" w:rsidRDefault="007C65C8" w:rsidP="007C65C8">
      <w:pPr>
        <w:pStyle w:val="ListParagraph"/>
        <w:numPr>
          <w:ilvl w:val="0"/>
          <w:numId w:val="5"/>
        </w:numPr>
      </w:pPr>
      <w:r>
        <w:t xml:space="preserve">The paddle should be </w:t>
      </w:r>
      <w:r w:rsidR="00FA4B73">
        <w:t>pink</w:t>
      </w:r>
      <w:r>
        <w:t xml:space="preserve"> in colour and 80 pixels wide and 7 high.</w:t>
      </w:r>
    </w:p>
    <w:p w:rsidR="007C65C8" w:rsidRDefault="007C65C8" w:rsidP="007C65C8">
      <w:pPr>
        <w:pStyle w:val="ListParagraph"/>
        <w:numPr>
          <w:ilvl w:val="0"/>
          <w:numId w:val="5"/>
        </w:numPr>
      </w:pPr>
      <w:r>
        <w:t>The initial position of the paddle should be middle-bottom of screen.</w:t>
      </w:r>
    </w:p>
    <w:p w:rsidR="007C65C8" w:rsidRDefault="007C65C8" w:rsidP="007C65C8">
      <w:pPr>
        <w:pStyle w:val="ListParagraph"/>
        <w:numPr>
          <w:ilvl w:val="0"/>
          <w:numId w:val="5"/>
        </w:numPr>
      </w:pPr>
      <w:r>
        <w:t>The paddle should only move left and right within the bounds of the screen.</w:t>
      </w:r>
    </w:p>
    <w:p w:rsidR="007C65C8" w:rsidRDefault="007C65C8" w:rsidP="007C65C8">
      <w:pPr>
        <w:pStyle w:val="ListParagraph"/>
        <w:numPr>
          <w:ilvl w:val="0"/>
          <w:numId w:val="5"/>
        </w:numPr>
      </w:pPr>
      <w:r>
        <w:t xml:space="preserve">The ball should be 16 x 16 pixels and </w:t>
      </w:r>
      <w:r w:rsidR="00FA4B73">
        <w:t>yellow</w:t>
      </w:r>
      <w:r>
        <w:t xml:space="preserve"> in colour.</w:t>
      </w:r>
    </w:p>
    <w:p w:rsidR="007C65C8" w:rsidRDefault="007C65C8" w:rsidP="007C65C8">
      <w:pPr>
        <w:pStyle w:val="ListParagraph"/>
        <w:numPr>
          <w:ilvl w:val="0"/>
          <w:numId w:val="5"/>
        </w:numPr>
      </w:pPr>
      <w:r>
        <w:t>The initial position of the ball should be centred on the paddle.</w:t>
      </w:r>
    </w:p>
    <w:p w:rsidR="007C65C8" w:rsidRDefault="007C65C8" w:rsidP="007C65C8">
      <w:pPr>
        <w:pStyle w:val="ListParagraph"/>
        <w:numPr>
          <w:ilvl w:val="0"/>
          <w:numId w:val="5"/>
        </w:numPr>
      </w:pPr>
      <w:r>
        <w:lastRenderedPageBreak/>
        <w:t>The ball should be glued at the start of the game until launched and also at the end when the last brick is hit or lives lost.</w:t>
      </w:r>
    </w:p>
    <w:p w:rsidR="007C65C8" w:rsidRDefault="007C65C8" w:rsidP="007C65C8">
      <w:pPr>
        <w:pStyle w:val="ListParagraph"/>
        <w:numPr>
          <w:ilvl w:val="0"/>
          <w:numId w:val="5"/>
        </w:numPr>
      </w:pPr>
      <w:r>
        <w:t>The ball should be unglued throughout game play (after launch).</w:t>
      </w:r>
    </w:p>
    <w:p w:rsidR="007C65C8" w:rsidRDefault="007C65C8" w:rsidP="007C65C8">
      <w:pPr>
        <w:pStyle w:val="ListParagraph"/>
        <w:numPr>
          <w:ilvl w:val="0"/>
          <w:numId w:val="5"/>
        </w:numPr>
      </w:pPr>
      <w:r>
        <w:t>The ball can move in any direction on the game screen (left, right and up and down).</w:t>
      </w:r>
    </w:p>
    <w:p w:rsidR="000A4978" w:rsidRPr="006A5369" w:rsidRDefault="007C65C8" w:rsidP="006A5369">
      <w:pPr>
        <w:pStyle w:val="ListParagraph"/>
        <w:numPr>
          <w:ilvl w:val="0"/>
          <w:numId w:val="5"/>
        </w:numPr>
      </w:pPr>
      <w:r>
        <w:t>The ball will have an associated speed and X and Y v</w:t>
      </w:r>
      <w:r w:rsidR="006A5369">
        <w:t>elocity which affects movement.</w:t>
      </w:r>
    </w:p>
    <w:p w:rsidR="00606659" w:rsidRDefault="00606659" w:rsidP="007C65C8">
      <w:pPr>
        <w:pStyle w:val="Heading2"/>
      </w:pPr>
      <w:bookmarkStart w:id="20" w:name="_Toc454129891"/>
      <w:r>
        <w:t>Decompose the problem</w:t>
      </w:r>
      <w:bookmarkEnd w:id="20"/>
    </w:p>
    <w:p w:rsidR="0023391D" w:rsidRPr="0023391D" w:rsidRDefault="0023391D" w:rsidP="0023391D">
      <w:r>
        <w:t xml:space="preserve">I’ve added to the structure diagram to show the components of the solution to the ball and paddle (moveable game objects) and the game screen itself. </w:t>
      </w:r>
    </w:p>
    <w:p w:rsidR="00606659" w:rsidRPr="00606659" w:rsidRDefault="002132D6" w:rsidP="00606659">
      <w:r>
        <w:rPr>
          <w:rFonts w:asciiTheme="majorHAnsi" w:eastAsiaTheme="majorEastAsia" w:hAnsiTheme="majorHAnsi" w:cstheme="majorBidi"/>
          <w:b/>
          <w:bCs/>
          <w:noProof/>
          <w:color w:val="4F81BD" w:themeColor="accent1"/>
          <w:sz w:val="26"/>
          <w:szCs w:val="26"/>
          <w:lang w:eastAsia="en-GB"/>
        </w:rPr>
        <w:drawing>
          <wp:inline distT="0" distB="0" distL="0" distR="0" wp14:anchorId="51F11BFE" wp14:editId="29CBB5BE">
            <wp:extent cx="6381750" cy="419100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7C65C8" w:rsidRDefault="007C65C8" w:rsidP="007C65C8">
      <w:pPr>
        <w:pStyle w:val="Heading2"/>
      </w:pPr>
      <w:bookmarkStart w:id="21" w:name="_Toc454129892"/>
      <w:r>
        <w:t>Describe the Solution - Usability features</w:t>
      </w:r>
      <w:bookmarkEnd w:id="21"/>
    </w:p>
    <w:p w:rsidR="007C65C8" w:rsidRDefault="0023391D" w:rsidP="007C65C8">
      <w:r w:rsidRPr="0023391D">
        <w:t>When the mouse moves across the window the paddle will move into position according to the X coordinate of the mouse pointer. The stakeholders have preference for use of mouse rather than having to remember keys to press as they feel it will make for a more intuitive interface I happen to agree. In discussions with the stakeholders I identified another possible usability feature and that is the option to change the speed at which the paddle moves. I plan to design my solution so this feature can easily be implemented if desired.</w:t>
      </w:r>
    </w:p>
    <w:p w:rsidR="007C65C8" w:rsidRDefault="007C65C8" w:rsidP="007C65C8">
      <w:pPr>
        <w:pStyle w:val="Heading2"/>
      </w:pPr>
      <w:bookmarkStart w:id="22" w:name="_Toc454129893"/>
      <w:r>
        <w:t>Describe the approach to testing – Usability Testing Plan</w:t>
      </w:r>
      <w:bookmarkEnd w:id="22"/>
    </w:p>
    <w:tbl>
      <w:tblPr>
        <w:tblStyle w:val="TableGrid"/>
        <w:tblW w:w="0" w:type="auto"/>
        <w:tblLook w:val="04A0" w:firstRow="1" w:lastRow="0" w:firstColumn="1" w:lastColumn="0" w:noHBand="0" w:noVBand="1"/>
      </w:tblPr>
      <w:tblGrid>
        <w:gridCol w:w="920"/>
        <w:gridCol w:w="3346"/>
        <w:gridCol w:w="1408"/>
        <w:gridCol w:w="3568"/>
      </w:tblGrid>
      <w:tr w:rsidR="0023391D" w:rsidRPr="00806613" w:rsidTr="003D3EA4">
        <w:tc>
          <w:tcPr>
            <w:tcW w:w="920" w:type="dxa"/>
          </w:tcPr>
          <w:p w:rsidR="0023391D" w:rsidRPr="00806613" w:rsidRDefault="0023391D" w:rsidP="003D3EA4">
            <w:pPr>
              <w:rPr>
                <w:b/>
              </w:rPr>
            </w:pPr>
            <w:r>
              <w:rPr>
                <w:b/>
              </w:rPr>
              <w:t>Feature</w:t>
            </w:r>
            <w:r w:rsidRPr="00806613">
              <w:rPr>
                <w:b/>
              </w:rPr>
              <w:t xml:space="preserve"> No.</w:t>
            </w:r>
          </w:p>
        </w:tc>
        <w:tc>
          <w:tcPr>
            <w:tcW w:w="3346" w:type="dxa"/>
          </w:tcPr>
          <w:p w:rsidR="0023391D" w:rsidRPr="00806613" w:rsidRDefault="0023391D" w:rsidP="003D3EA4">
            <w:pPr>
              <w:rPr>
                <w:b/>
              </w:rPr>
            </w:pPr>
            <w:r>
              <w:rPr>
                <w:b/>
              </w:rPr>
              <w:t>Usability Test Description</w:t>
            </w:r>
          </w:p>
        </w:tc>
        <w:tc>
          <w:tcPr>
            <w:tcW w:w="1408" w:type="dxa"/>
          </w:tcPr>
          <w:p w:rsidR="0023391D" w:rsidRDefault="0023391D" w:rsidP="003D3EA4">
            <w:pPr>
              <w:rPr>
                <w:b/>
              </w:rPr>
            </w:pPr>
            <w:r>
              <w:rPr>
                <w:b/>
              </w:rPr>
              <w:t>Result</w:t>
            </w:r>
          </w:p>
        </w:tc>
        <w:tc>
          <w:tcPr>
            <w:tcW w:w="3568" w:type="dxa"/>
          </w:tcPr>
          <w:p w:rsidR="0023391D" w:rsidRPr="00806613" w:rsidRDefault="0023391D" w:rsidP="003D3EA4">
            <w:pPr>
              <w:rPr>
                <w:b/>
              </w:rPr>
            </w:pPr>
            <w:r>
              <w:rPr>
                <w:b/>
              </w:rPr>
              <w:t>User Comments</w:t>
            </w:r>
          </w:p>
        </w:tc>
      </w:tr>
      <w:tr w:rsidR="0023391D" w:rsidTr="003D3EA4">
        <w:tc>
          <w:tcPr>
            <w:tcW w:w="920" w:type="dxa"/>
          </w:tcPr>
          <w:p w:rsidR="0023391D" w:rsidRDefault="0023391D" w:rsidP="003D3EA4">
            <w:r>
              <w:t>U3</w:t>
            </w:r>
          </w:p>
        </w:tc>
        <w:tc>
          <w:tcPr>
            <w:tcW w:w="3346" w:type="dxa"/>
          </w:tcPr>
          <w:p w:rsidR="0023391D" w:rsidRDefault="0023391D" w:rsidP="0023391D">
            <w:r>
              <w:t>Does the paddle move left and right within the bounds of the screen with the mouse as you’</w:t>
            </w:r>
            <w:r w:rsidR="00484C8A">
              <w:t>d expect?</w:t>
            </w:r>
          </w:p>
        </w:tc>
        <w:tc>
          <w:tcPr>
            <w:tcW w:w="1408" w:type="dxa"/>
          </w:tcPr>
          <w:p w:rsidR="0023391D" w:rsidRDefault="0023391D" w:rsidP="003D3EA4"/>
        </w:tc>
        <w:tc>
          <w:tcPr>
            <w:tcW w:w="3568" w:type="dxa"/>
          </w:tcPr>
          <w:p w:rsidR="0023391D" w:rsidRDefault="0023391D" w:rsidP="003D3EA4"/>
        </w:tc>
      </w:tr>
      <w:tr w:rsidR="0023391D" w:rsidTr="003D3EA4">
        <w:tc>
          <w:tcPr>
            <w:tcW w:w="920" w:type="dxa"/>
          </w:tcPr>
          <w:p w:rsidR="0023391D" w:rsidRDefault="0023391D" w:rsidP="003D3EA4">
            <w:r>
              <w:t>U4</w:t>
            </w:r>
          </w:p>
        </w:tc>
        <w:tc>
          <w:tcPr>
            <w:tcW w:w="3346" w:type="dxa"/>
          </w:tcPr>
          <w:p w:rsidR="0023391D" w:rsidRDefault="0023391D" w:rsidP="00FA4B73">
            <w:r>
              <w:t xml:space="preserve">Is the design and positioning of the paddle correct? (A </w:t>
            </w:r>
            <w:r w:rsidR="00FA4B73">
              <w:t>pink</w:t>
            </w:r>
            <w:r>
              <w:t xml:space="preserve"> 80x7 pixel paddle with the initial </w:t>
            </w:r>
            <w:r>
              <w:lastRenderedPageBreak/>
              <w:t>position of middle-bottom was specified)</w:t>
            </w:r>
          </w:p>
        </w:tc>
        <w:tc>
          <w:tcPr>
            <w:tcW w:w="1408" w:type="dxa"/>
          </w:tcPr>
          <w:p w:rsidR="0023391D" w:rsidRDefault="0023391D" w:rsidP="003D3EA4"/>
        </w:tc>
        <w:tc>
          <w:tcPr>
            <w:tcW w:w="3568" w:type="dxa"/>
          </w:tcPr>
          <w:p w:rsidR="0023391D" w:rsidRDefault="0023391D" w:rsidP="003D3EA4"/>
        </w:tc>
      </w:tr>
      <w:tr w:rsidR="0023391D" w:rsidTr="003D3EA4">
        <w:tc>
          <w:tcPr>
            <w:tcW w:w="920" w:type="dxa"/>
          </w:tcPr>
          <w:p w:rsidR="0023391D" w:rsidRDefault="00484C8A" w:rsidP="003D3EA4">
            <w:r>
              <w:t>U5</w:t>
            </w:r>
          </w:p>
        </w:tc>
        <w:tc>
          <w:tcPr>
            <w:tcW w:w="3346" w:type="dxa"/>
          </w:tcPr>
          <w:p w:rsidR="0023391D" w:rsidRDefault="00484C8A" w:rsidP="00FA4B73">
            <w:r>
              <w:t xml:space="preserve">Are the design, size and initial positioning of the ball as you expect? (A </w:t>
            </w:r>
            <w:r w:rsidR="00FA4B73">
              <w:t>yellow</w:t>
            </w:r>
            <w:r>
              <w:t xml:space="preserve"> ball of 16x16 pixels with an initial position of centre-paddle was specified).</w:t>
            </w:r>
          </w:p>
        </w:tc>
        <w:tc>
          <w:tcPr>
            <w:tcW w:w="1408" w:type="dxa"/>
          </w:tcPr>
          <w:p w:rsidR="0023391D" w:rsidRDefault="0023391D" w:rsidP="003D3EA4"/>
        </w:tc>
        <w:tc>
          <w:tcPr>
            <w:tcW w:w="3568" w:type="dxa"/>
          </w:tcPr>
          <w:p w:rsidR="0023391D" w:rsidRDefault="0023391D" w:rsidP="003D3EA4"/>
        </w:tc>
      </w:tr>
      <w:tr w:rsidR="0023391D" w:rsidTr="003D3EA4">
        <w:tc>
          <w:tcPr>
            <w:tcW w:w="920" w:type="dxa"/>
          </w:tcPr>
          <w:p w:rsidR="0023391D" w:rsidRDefault="00484C8A" w:rsidP="003D3EA4">
            <w:r>
              <w:t>U6</w:t>
            </w:r>
          </w:p>
        </w:tc>
        <w:tc>
          <w:tcPr>
            <w:tcW w:w="3346" w:type="dxa"/>
          </w:tcPr>
          <w:p w:rsidR="0023391D" w:rsidRDefault="00484C8A" w:rsidP="0023391D">
            <w:r>
              <w:t>Does the behaviour of the ball seem sensible? (Ball should be unglued throughout game play after launch, it can move in any direction and has a speed and X and Y velocity).</w:t>
            </w:r>
          </w:p>
        </w:tc>
        <w:tc>
          <w:tcPr>
            <w:tcW w:w="1408" w:type="dxa"/>
          </w:tcPr>
          <w:p w:rsidR="0023391D" w:rsidRDefault="0023391D" w:rsidP="003D3EA4"/>
        </w:tc>
        <w:tc>
          <w:tcPr>
            <w:tcW w:w="3568" w:type="dxa"/>
          </w:tcPr>
          <w:p w:rsidR="0023391D" w:rsidRDefault="0023391D" w:rsidP="003D3EA4"/>
        </w:tc>
      </w:tr>
      <w:tr w:rsidR="0023391D" w:rsidTr="003D3EA4">
        <w:tc>
          <w:tcPr>
            <w:tcW w:w="9242" w:type="dxa"/>
            <w:gridSpan w:val="4"/>
          </w:tcPr>
          <w:p w:rsidR="0023391D" w:rsidRPr="00E82BCC" w:rsidRDefault="0023391D" w:rsidP="003D3EA4">
            <w:pPr>
              <w:rPr>
                <w:b/>
              </w:rPr>
            </w:pPr>
            <w:r w:rsidRPr="00E82BCC">
              <w:rPr>
                <w:b/>
              </w:rPr>
              <w:t xml:space="preserve">Feedback on any </w:t>
            </w:r>
            <w:r>
              <w:rPr>
                <w:b/>
              </w:rPr>
              <w:t>extra</w:t>
            </w:r>
            <w:r w:rsidRPr="00E82BCC">
              <w:rPr>
                <w:b/>
              </w:rPr>
              <w:t xml:space="preserve"> features that would be appreciated in any future version of game</w:t>
            </w:r>
          </w:p>
        </w:tc>
      </w:tr>
      <w:tr w:rsidR="0023391D" w:rsidTr="003D3EA4">
        <w:tc>
          <w:tcPr>
            <w:tcW w:w="9242" w:type="dxa"/>
            <w:gridSpan w:val="4"/>
          </w:tcPr>
          <w:p w:rsidR="0023391D" w:rsidRDefault="0023391D" w:rsidP="003D3EA4"/>
        </w:tc>
      </w:tr>
    </w:tbl>
    <w:p w:rsidR="007C65C8" w:rsidRDefault="007C65C8" w:rsidP="007C65C8">
      <w:pPr>
        <w:pStyle w:val="Heading2"/>
      </w:pPr>
      <w:bookmarkStart w:id="23" w:name="_Toc454129894"/>
      <w:r>
        <w:t>Describe the Solution</w:t>
      </w:r>
      <w:bookmarkEnd w:id="23"/>
    </w:p>
    <w:p w:rsidR="00EB7DF0" w:rsidRPr="00DC759F" w:rsidRDefault="0023391D" w:rsidP="0023391D">
      <w:r>
        <w:t xml:space="preserve">I’m going to use inheritance to customize the generic </w:t>
      </w:r>
      <w:proofErr w:type="spellStart"/>
      <w:r>
        <w:t>GameObject</w:t>
      </w:r>
      <w:proofErr w:type="spellEnd"/>
      <w:r>
        <w:t xml:space="preserve"> class to create a </w:t>
      </w:r>
      <w:proofErr w:type="spellStart"/>
      <w:r>
        <w:t>MoveableGameObject</w:t>
      </w:r>
      <w:proofErr w:type="spellEnd"/>
      <w:r>
        <w:t xml:space="preserve"> class that implements moveable game objects such as a paddle and ball. I’m going to need to change the position of the paddle and ball in different ways (the paddle can only have its X coordinate changed whereas the ball will usually have both X and Y changed). I can get around this by having two </w:t>
      </w:r>
      <w:proofErr w:type="spellStart"/>
      <w:r>
        <w:t>changePosition</w:t>
      </w:r>
      <w:proofErr w:type="spellEnd"/>
      <w:r>
        <w:t xml:space="preserve"> methods (called the same) one that takes in one parameter X and one that takes in two parameters X and Y.</w:t>
      </w:r>
    </w:p>
    <w:tbl>
      <w:tblPr>
        <w:tblStyle w:val="TableGrid"/>
        <w:tblW w:w="0" w:type="auto"/>
        <w:tblLook w:val="04A0" w:firstRow="1" w:lastRow="0" w:firstColumn="1" w:lastColumn="0" w:noHBand="0" w:noVBand="1"/>
      </w:tblPr>
      <w:tblGrid>
        <w:gridCol w:w="4428"/>
      </w:tblGrid>
      <w:tr w:rsidR="00EB675F" w:rsidTr="00EB675F">
        <w:tc>
          <w:tcPr>
            <w:tcW w:w="4428" w:type="dxa"/>
          </w:tcPr>
          <w:p w:rsidR="00EB675F" w:rsidRPr="00AA4526" w:rsidRDefault="00EB675F" w:rsidP="00EB675F">
            <w:pPr>
              <w:jc w:val="center"/>
              <w:rPr>
                <w:b/>
              </w:rPr>
            </w:pPr>
            <w:proofErr w:type="spellStart"/>
            <w:r w:rsidRPr="00AA4526">
              <w:rPr>
                <w:b/>
              </w:rPr>
              <w:t>GameObject</w:t>
            </w:r>
            <w:proofErr w:type="spellEnd"/>
          </w:p>
        </w:tc>
      </w:tr>
      <w:tr w:rsidR="00EB675F" w:rsidTr="00EB675F">
        <w:tc>
          <w:tcPr>
            <w:tcW w:w="4428" w:type="dxa"/>
          </w:tcPr>
          <w:p w:rsidR="00EB675F" w:rsidRPr="00EB7DF0" w:rsidRDefault="00EB675F" w:rsidP="00EB675F">
            <w:pPr>
              <w:rPr>
                <w:sz w:val="18"/>
              </w:rPr>
            </w:pPr>
            <w:proofErr w:type="spellStart"/>
            <w:r w:rsidRPr="00EB7DF0">
              <w:rPr>
                <w:sz w:val="18"/>
              </w:rPr>
              <w:t>blnIsVisible:bool</w:t>
            </w:r>
            <w:proofErr w:type="spellEnd"/>
          </w:p>
          <w:p w:rsidR="00EB675F" w:rsidRPr="00EB7DF0" w:rsidRDefault="00EB675F" w:rsidP="00EB675F">
            <w:pPr>
              <w:rPr>
                <w:sz w:val="18"/>
              </w:rPr>
            </w:pPr>
            <w:proofErr w:type="spellStart"/>
            <w:r w:rsidRPr="00EB7DF0">
              <w:rPr>
                <w:sz w:val="18"/>
              </w:rPr>
              <w:t>recPosition:Rectangle</w:t>
            </w:r>
            <w:proofErr w:type="spellEnd"/>
          </w:p>
          <w:p w:rsidR="00EB675F" w:rsidRPr="00EB7DF0" w:rsidRDefault="00EB675F" w:rsidP="00EB675F">
            <w:pPr>
              <w:rPr>
                <w:sz w:val="18"/>
              </w:rPr>
            </w:pPr>
            <w:proofErr w:type="spellStart"/>
            <w:r w:rsidRPr="00EB7DF0">
              <w:rPr>
                <w:sz w:val="18"/>
              </w:rPr>
              <w:t>drawingBrushColour</w:t>
            </w:r>
            <w:proofErr w:type="spellEnd"/>
            <w:r w:rsidRPr="00EB7DF0">
              <w:rPr>
                <w:sz w:val="18"/>
              </w:rPr>
              <w:t xml:space="preserve">: </w:t>
            </w:r>
            <w:proofErr w:type="spellStart"/>
            <w:r w:rsidRPr="00EB7DF0">
              <w:rPr>
                <w:sz w:val="18"/>
              </w:rPr>
              <w:t>System.Drawing.Brush</w:t>
            </w:r>
            <w:proofErr w:type="spellEnd"/>
          </w:p>
        </w:tc>
      </w:tr>
      <w:tr w:rsidR="00EB675F" w:rsidTr="00EB675F">
        <w:tc>
          <w:tcPr>
            <w:tcW w:w="4428" w:type="dxa"/>
          </w:tcPr>
          <w:p w:rsidR="00EB675F" w:rsidRPr="00EB7DF0" w:rsidRDefault="00EB675F" w:rsidP="00EB675F">
            <w:pPr>
              <w:rPr>
                <w:sz w:val="18"/>
              </w:rPr>
            </w:pPr>
            <w:proofErr w:type="spellStart"/>
            <w:r w:rsidRPr="00EB7DF0">
              <w:rPr>
                <w:sz w:val="18"/>
              </w:rPr>
              <w:t>GameObject</w:t>
            </w:r>
            <w:proofErr w:type="spellEnd"/>
            <w:r w:rsidRPr="00EB7DF0">
              <w:rPr>
                <w:sz w:val="18"/>
              </w:rPr>
              <w:t>(</w:t>
            </w:r>
            <w:proofErr w:type="spellStart"/>
            <w:r w:rsidRPr="00EB7DF0">
              <w:rPr>
                <w:sz w:val="18"/>
              </w:rPr>
              <w:t>int</w:t>
            </w:r>
            <w:proofErr w:type="spellEnd"/>
            <w:r w:rsidRPr="00EB7DF0">
              <w:rPr>
                <w:sz w:val="18"/>
              </w:rPr>
              <w:t xml:space="preserve"> x, </w:t>
            </w:r>
            <w:proofErr w:type="spellStart"/>
            <w:r w:rsidRPr="00EB7DF0">
              <w:rPr>
                <w:sz w:val="18"/>
              </w:rPr>
              <w:t>int</w:t>
            </w:r>
            <w:proofErr w:type="spellEnd"/>
            <w:r w:rsidRPr="00EB7DF0">
              <w:rPr>
                <w:sz w:val="18"/>
              </w:rPr>
              <w:t xml:space="preserve"> y, </w:t>
            </w:r>
            <w:proofErr w:type="spellStart"/>
            <w:r w:rsidRPr="00EB7DF0">
              <w:rPr>
                <w:sz w:val="18"/>
              </w:rPr>
              <w:t>int</w:t>
            </w:r>
            <w:proofErr w:type="spellEnd"/>
            <w:r w:rsidRPr="00EB7DF0">
              <w:rPr>
                <w:sz w:val="18"/>
              </w:rPr>
              <w:t xml:space="preserve"> width, </w:t>
            </w:r>
            <w:proofErr w:type="spellStart"/>
            <w:r w:rsidRPr="00EB7DF0">
              <w:rPr>
                <w:sz w:val="18"/>
              </w:rPr>
              <w:t>int</w:t>
            </w:r>
            <w:proofErr w:type="spellEnd"/>
            <w:r w:rsidRPr="00EB7DF0">
              <w:rPr>
                <w:sz w:val="18"/>
              </w:rPr>
              <w:t xml:space="preserve"> height, bool </w:t>
            </w:r>
            <w:proofErr w:type="spellStart"/>
            <w:r w:rsidRPr="00EB7DF0">
              <w:rPr>
                <w:sz w:val="18"/>
              </w:rPr>
              <w:t>blnIsVisible</w:t>
            </w:r>
            <w:proofErr w:type="spellEnd"/>
            <w:r w:rsidRPr="00EB7DF0">
              <w:rPr>
                <w:sz w:val="18"/>
              </w:rPr>
              <w:t xml:space="preserve">, Brush </w:t>
            </w:r>
            <w:proofErr w:type="spellStart"/>
            <w:r w:rsidRPr="00EB7DF0">
              <w:rPr>
                <w:sz w:val="18"/>
              </w:rPr>
              <w:t>drawingBrushColour</w:t>
            </w:r>
            <w:proofErr w:type="spellEnd"/>
            <w:r w:rsidRPr="00EB7DF0">
              <w:rPr>
                <w:sz w:val="18"/>
              </w:rPr>
              <w:t>)</w:t>
            </w:r>
          </w:p>
          <w:p w:rsidR="00EB675F" w:rsidRPr="00EB7DF0" w:rsidRDefault="00EB675F" w:rsidP="00EB675F">
            <w:pPr>
              <w:rPr>
                <w:sz w:val="18"/>
              </w:rPr>
            </w:pPr>
            <w:proofErr w:type="spellStart"/>
            <w:r w:rsidRPr="00EB7DF0">
              <w:rPr>
                <w:sz w:val="18"/>
              </w:rPr>
              <w:t>GetBlnIsVisible</w:t>
            </w:r>
            <w:proofErr w:type="spellEnd"/>
            <w:r w:rsidRPr="00EB7DF0">
              <w:rPr>
                <w:sz w:val="18"/>
              </w:rPr>
              <w:t>()</w:t>
            </w:r>
          </w:p>
          <w:p w:rsidR="00EB675F" w:rsidRPr="00EB7DF0" w:rsidRDefault="00EB675F" w:rsidP="00EB675F">
            <w:pPr>
              <w:rPr>
                <w:sz w:val="18"/>
              </w:rPr>
            </w:pPr>
            <w:proofErr w:type="spellStart"/>
            <w:r w:rsidRPr="00EB7DF0">
              <w:rPr>
                <w:sz w:val="18"/>
              </w:rPr>
              <w:t>GetRecPosition</w:t>
            </w:r>
            <w:proofErr w:type="spellEnd"/>
            <w:r w:rsidRPr="00EB7DF0">
              <w:rPr>
                <w:sz w:val="18"/>
              </w:rPr>
              <w:t>()</w:t>
            </w:r>
          </w:p>
          <w:p w:rsidR="00EB675F" w:rsidRPr="00EB7DF0" w:rsidRDefault="00EB675F" w:rsidP="00EB675F">
            <w:pPr>
              <w:rPr>
                <w:sz w:val="18"/>
              </w:rPr>
            </w:pPr>
            <w:proofErr w:type="spellStart"/>
            <w:r w:rsidRPr="00EB7DF0">
              <w:rPr>
                <w:sz w:val="18"/>
              </w:rPr>
              <w:t>GetDrawingBrushColour</w:t>
            </w:r>
            <w:proofErr w:type="spellEnd"/>
            <w:r w:rsidRPr="00EB7DF0">
              <w:rPr>
                <w:sz w:val="18"/>
              </w:rPr>
              <w:t>()</w:t>
            </w:r>
          </w:p>
          <w:p w:rsidR="00EB675F" w:rsidRPr="00EB7DF0" w:rsidRDefault="00EB675F" w:rsidP="00EB675F">
            <w:pPr>
              <w:rPr>
                <w:sz w:val="18"/>
              </w:rPr>
            </w:pPr>
            <w:proofErr w:type="spellStart"/>
            <w:r w:rsidRPr="00EB7DF0">
              <w:rPr>
                <w:sz w:val="18"/>
              </w:rPr>
              <w:t>SetBlnIsVisible</w:t>
            </w:r>
            <w:proofErr w:type="spellEnd"/>
            <w:r w:rsidRPr="00EB7DF0">
              <w:rPr>
                <w:sz w:val="18"/>
              </w:rPr>
              <w:t>(</w:t>
            </w:r>
            <w:proofErr w:type="spellStart"/>
            <w:r w:rsidRPr="00EB7DF0">
              <w:rPr>
                <w:sz w:val="18"/>
              </w:rPr>
              <w:t>isVisible:bool</w:t>
            </w:r>
            <w:proofErr w:type="spellEnd"/>
            <w:r w:rsidRPr="00EB7DF0">
              <w:rPr>
                <w:sz w:val="18"/>
              </w:rPr>
              <w:t>)</w:t>
            </w:r>
          </w:p>
          <w:p w:rsidR="00EB675F" w:rsidRPr="00EB7DF0" w:rsidRDefault="00EB675F" w:rsidP="00EB675F">
            <w:pPr>
              <w:rPr>
                <w:sz w:val="18"/>
              </w:rPr>
            </w:pPr>
            <w:proofErr w:type="spellStart"/>
            <w:r w:rsidRPr="00EB7DF0">
              <w:rPr>
                <w:sz w:val="18"/>
              </w:rPr>
              <w:t>SetRecPosition</w:t>
            </w:r>
            <w:proofErr w:type="spellEnd"/>
            <w:r w:rsidRPr="00EB7DF0">
              <w:rPr>
                <w:sz w:val="18"/>
              </w:rPr>
              <w:t>(</w:t>
            </w:r>
            <w:proofErr w:type="spellStart"/>
            <w:r w:rsidRPr="00EB7DF0">
              <w:rPr>
                <w:sz w:val="18"/>
              </w:rPr>
              <w:t>position:Rectangle</w:t>
            </w:r>
            <w:proofErr w:type="spellEnd"/>
            <w:r w:rsidRPr="00EB7DF0">
              <w:rPr>
                <w:sz w:val="18"/>
              </w:rPr>
              <w:t>)</w:t>
            </w:r>
          </w:p>
          <w:p w:rsidR="00EB675F" w:rsidRPr="00EB7DF0" w:rsidRDefault="00EB675F" w:rsidP="00EB675F">
            <w:pPr>
              <w:rPr>
                <w:sz w:val="18"/>
              </w:rPr>
            </w:pPr>
            <w:proofErr w:type="spellStart"/>
            <w:r w:rsidRPr="00EB7DF0">
              <w:rPr>
                <w:sz w:val="18"/>
              </w:rPr>
              <w:t>SetDrawingBrushColour</w:t>
            </w:r>
            <w:proofErr w:type="spellEnd"/>
            <w:r w:rsidRPr="00EB7DF0">
              <w:rPr>
                <w:sz w:val="18"/>
              </w:rPr>
              <w:t>(</w:t>
            </w:r>
            <w:proofErr w:type="spellStart"/>
            <w:r w:rsidRPr="00EB7DF0">
              <w:rPr>
                <w:sz w:val="18"/>
              </w:rPr>
              <w:t>brushColour:Brush</w:t>
            </w:r>
            <w:proofErr w:type="spellEnd"/>
            <w:r w:rsidRPr="00EB7DF0">
              <w:rPr>
                <w:sz w:val="18"/>
              </w:rPr>
              <w:t>)</w:t>
            </w:r>
          </w:p>
          <w:p w:rsidR="00EB675F" w:rsidRPr="00EB7DF0" w:rsidRDefault="00EB675F" w:rsidP="00EB675F">
            <w:pPr>
              <w:rPr>
                <w:sz w:val="18"/>
              </w:rPr>
            </w:pPr>
            <w:proofErr w:type="spellStart"/>
            <w:r w:rsidRPr="00EB7DF0">
              <w:rPr>
                <w:sz w:val="18"/>
              </w:rPr>
              <w:t>MakeVisible</w:t>
            </w:r>
            <w:proofErr w:type="spellEnd"/>
            <w:r w:rsidRPr="00EB7DF0">
              <w:rPr>
                <w:sz w:val="18"/>
              </w:rPr>
              <w:t>()</w:t>
            </w:r>
          </w:p>
          <w:p w:rsidR="00EB675F" w:rsidRPr="00EB7DF0" w:rsidRDefault="00EB675F" w:rsidP="00EB675F">
            <w:pPr>
              <w:rPr>
                <w:sz w:val="18"/>
              </w:rPr>
            </w:pPr>
            <w:proofErr w:type="spellStart"/>
            <w:r w:rsidRPr="00EB7DF0">
              <w:rPr>
                <w:sz w:val="18"/>
              </w:rPr>
              <w:t>MakeInvisible</w:t>
            </w:r>
            <w:proofErr w:type="spellEnd"/>
            <w:r w:rsidRPr="00EB7DF0">
              <w:rPr>
                <w:sz w:val="18"/>
              </w:rPr>
              <w:t>()</w:t>
            </w:r>
          </w:p>
          <w:p w:rsidR="00EB675F" w:rsidRPr="00EB7DF0" w:rsidRDefault="00EB7DF0" w:rsidP="00EB675F">
            <w:pPr>
              <w:rPr>
                <w:sz w:val="18"/>
              </w:rPr>
            </w:pPr>
            <w:r>
              <w:rPr>
                <w:noProof/>
                <w:sz w:val="18"/>
                <w:lang w:eastAsia="en-GB"/>
              </w:rPr>
              <mc:AlternateContent>
                <mc:Choice Requires="wps">
                  <w:drawing>
                    <wp:anchor distT="0" distB="0" distL="114300" distR="114300" simplePos="0" relativeHeight="251666432" behindDoc="0" locked="0" layoutInCell="1" allowOverlap="1">
                      <wp:simplePos x="0" y="0"/>
                      <wp:positionH relativeFrom="column">
                        <wp:posOffset>1285336</wp:posOffset>
                      </wp:positionH>
                      <wp:positionV relativeFrom="paragraph">
                        <wp:posOffset>135926</wp:posOffset>
                      </wp:positionV>
                      <wp:extent cx="0" cy="362309"/>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362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CBFE71" id="_x0000_t32" coordsize="21600,21600" o:spt="32" o:oned="t" path="m,l21600,21600e" filled="f">
                      <v:path arrowok="t" fillok="f" o:connecttype="none"/>
                      <o:lock v:ext="edit" shapetype="t"/>
                    </v:shapetype>
                    <v:shape id="Straight Arrow Connector 23" o:spid="_x0000_s1026" type="#_x0000_t32" style="position:absolute;margin-left:101.2pt;margin-top:10.7pt;width:0;height:28.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" strokecolor="black [3040]">
                      <v:stroke endarrow="block"/>
                    </v:shape>
                  </w:pict>
                </mc:Fallback>
              </mc:AlternateContent>
            </w:r>
            <w:proofErr w:type="spellStart"/>
            <w:r w:rsidR="00EB675F" w:rsidRPr="00EB7DF0">
              <w:rPr>
                <w:sz w:val="18"/>
              </w:rPr>
              <w:t>CheckForIntersect</w:t>
            </w:r>
            <w:proofErr w:type="spellEnd"/>
            <w:r w:rsidR="00EB675F" w:rsidRPr="00EB7DF0">
              <w:rPr>
                <w:sz w:val="18"/>
              </w:rPr>
              <w:t>(</w:t>
            </w:r>
            <w:proofErr w:type="spellStart"/>
            <w:r w:rsidR="00EB675F" w:rsidRPr="00EB7DF0">
              <w:rPr>
                <w:sz w:val="18"/>
              </w:rPr>
              <w:t>recOther:Rectangle</w:t>
            </w:r>
            <w:proofErr w:type="spellEnd"/>
            <w:r w:rsidR="00EB675F" w:rsidRPr="00EB7DF0">
              <w:rPr>
                <w:sz w:val="18"/>
              </w:rPr>
              <w:t>)</w:t>
            </w:r>
          </w:p>
        </w:tc>
      </w:tr>
    </w:tbl>
    <w:p w:rsidR="00EB675F" w:rsidRDefault="00EB7DF0" w:rsidP="0023391D">
      <w:pPr>
        <w:rPr>
          <w:rFonts w:asciiTheme="majorHAnsi" w:eastAsiaTheme="majorEastAsia" w:hAnsiTheme="majorHAnsi" w:cstheme="majorBidi"/>
          <w:b/>
          <w:bCs/>
          <w:color w:val="4F81BD" w:themeColor="accent1"/>
          <w:sz w:val="26"/>
          <w:szCs w:val="26"/>
        </w:rPr>
      </w:pPr>
      <w:r>
        <w:rPr>
          <w:noProof/>
          <w:lang w:eastAsia="en-GB"/>
        </w:rPr>
        <mc:AlternateContent>
          <mc:Choice Requires="wps">
            <w:drawing>
              <wp:anchor distT="0" distB="0" distL="114300" distR="114300" simplePos="0" relativeHeight="251657216" behindDoc="0" locked="0" layoutInCell="1" allowOverlap="1" wp14:anchorId="3FDD8293" wp14:editId="2FE70FB4">
                <wp:simplePos x="0" y="0"/>
                <wp:positionH relativeFrom="column">
                  <wp:posOffset>3416455</wp:posOffset>
                </wp:positionH>
                <wp:positionV relativeFrom="paragraph">
                  <wp:posOffset>-1877959</wp:posOffset>
                </wp:positionV>
                <wp:extent cx="2771775" cy="3866515"/>
                <wp:effectExtent l="0" t="0" r="28575" b="1968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3866515"/>
                        </a:xfrm>
                        <a:prstGeom prst="rect">
                          <a:avLst/>
                        </a:prstGeom>
                        <a:solidFill>
                          <a:srgbClr val="FFFFFF"/>
                        </a:solidFill>
                        <a:ln w="9525">
                          <a:solidFill>
                            <a:srgbClr val="000000"/>
                          </a:solidFill>
                          <a:miter lim="800000"/>
                          <a:headEnd/>
                          <a:tailEnd/>
                        </a:ln>
                      </wps:spPr>
                      <wps:txbx>
                        <w:txbxContent>
                          <w:p w:rsidR="005C4ABF" w:rsidRDefault="005C4ABF" w:rsidP="0089005B">
                            <w:r w:rsidRPr="00EB2E8C">
                              <w:rPr>
                                <w:b/>
                              </w:rPr>
                              <w:t>Justification of choices made</w:t>
                            </w:r>
                            <w:r>
                              <w:rPr>
                                <w:b/>
                              </w:rPr>
                              <w:t xml:space="preserve"> for </w:t>
                            </w:r>
                            <w:proofErr w:type="spellStart"/>
                            <w:r>
                              <w:rPr>
                                <w:b/>
                              </w:rPr>
                              <w:t>MoveableGameObject</w:t>
                            </w:r>
                            <w:proofErr w:type="spellEnd"/>
                          </w:p>
                          <w:p w:rsidR="005C4ABF" w:rsidRDefault="005C4ABF" w:rsidP="0089005B">
                            <w:r>
                              <w:t xml:space="preserve">I’ve decided to use a Boolean data type for the </w:t>
                            </w:r>
                            <w:proofErr w:type="spellStart"/>
                            <w:r>
                              <w:t>blnIsGlued</w:t>
                            </w:r>
                            <w:proofErr w:type="spellEnd"/>
                            <w:r>
                              <w:t xml:space="preserve"> property as it will always be one of two values.</w:t>
                            </w:r>
                          </w:p>
                          <w:p w:rsidR="005C4ABF" w:rsidRDefault="005C4ABF" w:rsidP="0089005B">
                            <w:proofErr w:type="spellStart"/>
                            <w:r>
                              <w:t>sngSpeed</w:t>
                            </w:r>
                            <w:proofErr w:type="spellEnd"/>
                            <w:r>
                              <w:t xml:space="preserve">, </w:t>
                            </w:r>
                            <w:proofErr w:type="spellStart"/>
                            <w:r>
                              <w:t>sngXVel</w:t>
                            </w:r>
                            <w:proofErr w:type="spellEnd"/>
                            <w:r>
                              <w:t xml:space="preserve"> and </w:t>
                            </w:r>
                            <w:proofErr w:type="spellStart"/>
                            <w:r>
                              <w:t>sngYVel</w:t>
                            </w:r>
                            <w:proofErr w:type="spellEnd"/>
                            <w:r>
                              <w:t xml:space="preserve"> are all float data types as these allow fractional numbers to be stored allowing more finite control over speed and velocity.</w:t>
                            </w:r>
                          </w:p>
                          <w:p w:rsidR="005C4ABF" w:rsidRPr="00EB2E8C" w:rsidRDefault="005C4ABF" w:rsidP="0089005B">
                            <w:r>
                              <w:t xml:space="preserve">There are two </w:t>
                            </w:r>
                            <w:proofErr w:type="spellStart"/>
                            <w:r>
                              <w:t>changePosition</w:t>
                            </w:r>
                            <w:proofErr w:type="spellEnd"/>
                            <w:r>
                              <w:t xml:space="preserve"> methods </w:t>
                            </w:r>
                            <w:proofErr w:type="gramStart"/>
                            <w:r>
                              <w:t>one  which</w:t>
                            </w:r>
                            <w:proofErr w:type="gramEnd"/>
                            <w:r>
                              <w:t xml:space="preserve"> allows both the horizontal and vertical (X and Y coordinates) to be changed and the other which only allows the horizontal (X coordinate) position to be changed. The paddle will only require the X coordinate to be changed whereas the ball will need both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D8293" id="_x0000_s1028" type="#_x0000_t202" style="position:absolute;margin-left:269pt;margin-top:-147.85pt;width:218.25pt;height:30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">
                <v:textbox>
                  <w:txbxContent>
                    <w:p w:rsidR="005C4ABF" w:rsidRDefault="005C4ABF" w:rsidP="0089005B">
                      <w:r w:rsidRPr="00EB2E8C">
                        <w:rPr>
                          <w:b/>
                        </w:rPr>
                        <w:t>Justification of choices made</w:t>
                      </w:r>
                      <w:r>
                        <w:rPr>
                          <w:b/>
                        </w:rPr>
                        <w:t xml:space="preserve"> for </w:t>
                      </w:r>
                      <w:proofErr w:type="spellStart"/>
                      <w:r>
                        <w:rPr>
                          <w:b/>
                        </w:rPr>
                        <w:t>MoveableGameObject</w:t>
                      </w:r>
                      <w:proofErr w:type="spellEnd"/>
                    </w:p>
                    <w:p w:rsidR="005C4ABF" w:rsidRDefault="005C4ABF" w:rsidP="0089005B">
                      <w:r>
                        <w:t xml:space="preserve">I’ve decided to use a Boolean data type for the </w:t>
                      </w:r>
                      <w:proofErr w:type="spellStart"/>
                      <w:r>
                        <w:t>blnIsGlued</w:t>
                      </w:r>
                      <w:proofErr w:type="spellEnd"/>
                      <w:r>
                        <w:t xml:space="preserve"> property as it will always be one of two values.</w:t>
                      </w:r>
                    </w:p>
                    <w:p w:rsidR="005C4ABF" w:rsidRDefault="005C4ABF" w:rsidP="0089005B">
                      <w:proofErr w:type="spellStart"/>
                      <w:r>
                        <w:t>sngSpeed</w:t>
                      </w:r>
                      <w:proofErr w:type="spellEnd"/>
                      <w:r>
                        <w:t xml:space="preserve">, </w:t>
                      </w:r>
                      <w:proofErr w:type="spellStart"/>
                      <w:r>
                        <w:t>sngXVel</w:t>
                      </w:r>
                      <w:proofErr w:type="spellEnd"/>
                      <w:r>
                        <w:t xml:space="preserve"> and </w:t>
                      </w:r>
                      <w:proofErr w:type="spellStart"/>
                      <w:r>
                        <w:t>sngYVel</w:t>
                      </w:r>
                      <w:proofErr w:type="spellEnd"/>
                      <w:r>
                        <w:t xml:space="preserve"> are all float data types as these allow fractional numbers to be stored allowing more finite control over speed and velocity.</w:t>
                      </w:r>
                    </w:p>
                    <w:p w:rsidR="005C4ABF" w:rsidRPr="00EB2E8C" w:rsidRDefault="005C4ABF" w:rsidP="0089005B">
                      <w:r>
                        <w:t xml:space="preserve">There are two </w:t>
                      </w:r>
                      <w:proofErr w:type="spellStart"/>
                      <w:r>
                        <w:t>changePosition</w:t>
                      </w:r>
                      <w:proofErr w:type="spellEnd"/>
                      <w:r>
                        <w:t xml:space="preserve"> methods </w:t>
                      </w:r>
                      <w:proofErr w:type="gramStart"/>
                      <w:r>
                        <w:t>one  which</w:t>
                      </w:r>
                      <w:proofErr w:type="gramEnd"/>
                      <w:r>
                        <w:t xml:space="preserve"> allows both the horizontal and vertical (X and Y coordinates) to be changed and the other which only allows the horizontal (X coordinate) position to be changed. The paddle will only require the X coordinate to be changed whereas the ball will need both changed.</w:t>
                      </w:r>
                    </w:p>
                  </w:txbxContent>
                </v:textbox>
              </v:shape>
            </w:pict>
          </mc:Fallback>
        </mc:AlternateContent>
      </w:r>
    </w:p>
    <w:tbl>
      <w:tblPr>
        <w:tblStyle w:val="TableGrid"/>
        <w:tblW w:w="0" w:type="auto"/>
        <w:tblLook w:val="04A0" w:firstRow="1" w:lastRow="0" w:firstColumn="1" w:lastColumn="0" w:noHBand="0" w:noVBand="1"/>
      </w:tblPr>
      <w:tblGrid>
        <w:gridCol w:w="4428"/>
      </w:tblGrid>
      <w:tr w:rsidR="00EB675F" w:rsidTr="00EB675F">
        <w:tc>
          <w:tcPr>
            <w:tcW w:w="4428" w:type="dxa"/>
          </w:tcPr>
          <w:p w:rsidR="00EB675F" w:rsidRPr="00AA4526" w:rsidRDefault="00EB675F" w:rsidP="00EB675F">
            <w:pPr>
              <w:jc w:val="center"/>
              <w:rPr>
                <w:b/>
              </w:rPr>
            </w:pPr>
            <w:proofErr w:type="spellStart"/>
            <w:r>
              <w:rPr>
                <w:b/>
              </w:rPr>
              <w:t>Moveable</w:t>
            </w:r>
            <w:r w:rsidRPr="00AA4526">
              <w:rPr>
                <w:b/>
              </w:rPr>
              <w:t>GameObject</w:t>
            </w:r>
            <w:proofErr w:type="spellEnd"/>
          </w:p>
        </w:tc>
      </w:tr>
      <w:tr w:rsidR="00EB675F" w:rsidTr="00EB675F">
        <w:tc>
          <w:tcPr>
            <w:tcW w:w="4428" w:type="dxa"/>
          </w:tcPr>
          <w:p w:rsidR="00EB675F" w:rsidRPr="00EB7DF0" w:rsidRDefault="00EB675F" w:rsidP="00EB675F">
            <w:pPr>
              <w:rPr>
                <w:sz w:val="18"/>
              </w:rPr>
            </w:pPr>
            <w:proofErr w:type="spellStart"/>
            <w:r w:rsidRPr="00EB7DF0">
              <w:rPr>
                <w:sz w:val="18"/>
              </w:rPr>
              <w:t>fltSpeed,fltXVel,fltYVel</w:t>
            </w:r>
            <w:proofErr w:type="spellEnd"/>
            <w:r w:rsidRPr="00EB7DF0">
              <w:rPr>
                <w:sz w:val="18"/>
              </w:rPr>
              <w:t xml:space="preserve"> : float</w:t>
            </w:r>
          </w:p>
          <w:p w:rsidR="00EB675F" w:rsidRPr="00EB7DF0" w:rsidRDefault="00EB675F" w:rsidP="00EB675F">
            <w:pPr>
              <w:rPr>
                <w:sz w:val="18"/>
              </w:rPr>
            </w:pPr>
            <w:proofErr w:type="spellStart"/>
            <w:r w:rsidRPr="00EB7DF0">
              <w:rPr>
                <w:sz w:val="18"/>
              </w:rPr>
              <w:t>blnIsGlued</w:t>
            </w:r>
            <w:proofErr w:type="spellEnd"/>
            <w:r w:rsidRPr="00EB7DF0">
              <w:rPr>
                <w:sz w:val="18"/>
              </w:rPr>
              <w:t xml:space="preserve"> : bool</w:t>
            </w:r>
          </w:p>
        </w:tc>
      </w:tr>
      <w:tr w:rsidR="00EB675F" w:rsidTr="00EB675F">
        <w:tc>
          <w:tcPr>
            <w:tcW w:w="4428" w:type="dxa"/>
          </w:tcPr>
          <w:p w:rsidR="00EB675F" w:rsidRPr="00EB7DF0" w:rsidRDefault="00EB675F" w:rsidP="00EB675F">
            <w:pPr>
              <w:rPr>
                <w:sz w:val="18"/>
              </w:rPr>
            </w:pPr>
            <w:proofErr w:type="spellStart"/>
            <w:r w:rsidRPr="00EB7DF0">
              <w:rPr>
                <w:sz w:val="18"/>
              </w:rPr>
              <w:t>MoveableGameObject</w:t>
            </w:r>
            <w:proofErr w:type="spellEnd"/>
            <w:r w:rsidRPr="00EB7DF0">
              <w:rPr>
                <w:sz w:val="18"/>
              </w:rPr>
              <w:t>(</w:t>
            </w:r>
            <w:proofErr w:type="spellStart"/>
            <w:r w:rsidR="00EB7DF0" w:rsidRPr="00EB7DF0">
              <w:rPr>
                <w:sz w:val="18"/>
              </w:rPr>
              <w:t>int</w:t>
            </w:r>
            <w:proofErr w:type="spellEnd"/>
            <w:r w:rsidR="00EB7DF0" w:rsidRPr="00EB7DF0">
              <w:rPr>
                <w:sz w:val="18"/>
              </w:rPr>
              <w:t xml:space="preserve"> x, </w:t>
            </w:r>
            <w:proofErr w:type="spellStart"/>
            <w:r w:rsidR="00EB7DF0" w:rsidRPr="00EB7DF0">
              <w:rPr>
                <w:sz w:val="18"/>
              </w:rPr>
              <w:t>int</w:t>
            </w:r>
            <w:proofErr w:type="spellEnd"/>
            <w:r w:rsidR="00EB7DF0" w:rsidRPr="00EB7DF0">
              <w:rPr>
                <w:sz w:val="18"/>
              </w:rPr>
              <w:t xml:space="preserve"> y, </w:t>
            </w:r>
            <w:proofErr w:type="spellStart"/>
            <w:r w:rsidR="00EB7DF0" w:rsidRPr="00EB7DF0">
              <w:rPr>
                <w:sz w:val="18"/>
              </w:rPr>
              <w:t>int</w:t>
            </w:r>
            <w:proofErr w:type="spellEnd"/>
            <w:r w:rsidR="00EB7DF0" w:rsidRPr="00EB7DF0">
              <w:rPr>
                <w:sz w:val="18"/>
              </w:rPr>
              <w:t xml:space="preserve"> width, </w:t>
            </w:r>
            <w:proofErr w:type="spellStart"/>
            <w:r w:rsidR="00EB7DF0" w:rsidRPr="00EB7DF0">
              <w:rPr>
                <w:sz w:val="18"/>
              </w:rPr>
              <w:t>int</w:t>
            </w:r>
            <w:proofErr w:type="spellEnd"/>
            <w:r w:rsidR="00EB7DF0" w:rsidRPr="00EB7DF0">
              <w:rPr>
                <w:sz w:val="18"/>
              </w:rPr>
              <w:t xml:space="preserve"> height, bool </w:t>
            </w:r>
            <w:proofErr w:type="spellStart"/>
            <w:r w:rsidR="00EB7DF0" w:rsidRPr="00EB7DF0">
              <w:rPr>
                <w:sz w:val="18"/>
              </w:rPr>
              <w:t>blnIsVisible</w:t>
            </w:r>
            <w:proofErr w:type="spellEnd"/>
            <w:r w:rsidR="00EB7DF0" w:rsidRPr="00EB7DF0">
              <w:rPr>
                <w:sz w:val="18"/>
              </w:rPr>
              <w:t xml:space="preserve">, float </w:t>
            </w:r>
            <w:proofErr w:type="spellStart"/>
            <w:r w:rsidR="00EB7DF0" w:rsidRPr="00EB7DF0">
              <w:rPr>
                <w:sz w:val="18"/>
              </w:rPr>
              <w:t>fltSpeed</w:t>
            </w:r>
            <w:proofErr w:type="spellEnd"/>
            <w:r w:rsidR="00EB7DF0" w:rsidRPr="00EB7DF0">
              <w:rPr>
                <w:sz w:val="18"/>
              </w:rPr>
              <w:t xml:space="preserve">, float </w:t>
            </w:r>
            <w:proofErr w:type="spellStart"/>
            <w:r w:rsidR="00EB7DF0" w:rsidRPr="00EB7DF0">
              <w:rPr>
                <w:sz w:val="18"/>
              </w:rPr>
              <w:t>fltXVel</w:t>
            </w:r>
            <w:proofErr w:type="spellEnd"/>
            <w:r w:rsidR="00EB7DF0" w:rsidRPr="00EB7DF0">
              <w:rPr>
                <w:sz w:val="18"/>
              </w:rPr>
              <w:t xml:space="preserve">, float </w:t>
            </w:r>
            <w:proofErr w:type="spellStart"/>
            <w:r w:rsidR="00EB7DF0" w:rsidRPr="00EB7DF0">
              <w:rPr>
                <w:sz w:val="18"/>
              </w:rPr>
              <w:t>fltYVel</w:t>
            </w:r>
            <w:proofErr w:type="spellEnd"/>
            <w:r w:rsidR="00EB7DF0" w:rsidRPr="00EB7DF0">
              <w:rPr>
                <w:sz w:val="18"/>
              </w:rPr>
              <w:t xml:space="preserve">, bool </w:t>
            </w:r>
            <w:proofErr w:type="spellStart"/>
            <w:r w:rsidR="00EB7DF0" w:rsidRPr="00EB7DF0">
              <w:rPr>
                <w:sz w:val="18"/>
              </w:rPr>
              <w:t>blnIsGlued</w:t>
            </w:r>
            <w:proofErr w:type="spellEnd"/>
            <w:r w:rsidR="00EB7DF0" w:rsidRPr="00EB7DF0">
              <w:rPr>
                <w:sz w:val="18"/>
              </w:rPr>
              <w:t xml:space="preserve">, Brush </w:t>
            </w:r>
            <w:proofErr w:type="spellStart"/>
            <w:r w:rsidR="00EB7DF0" w:rsidRPr="00EB7DF0">
              <w:rPr>
                <w:sz w:val="18"/>
              </w:rPr>
              <w:t>drawingBrushColour</w:t>
            </w:r>
            <w:proofErr w:type="spellEnd"/>
            <w:r w:rsidRPr="00EB7DF0">
              <w:rPr>
                <w:sz w:val="18"/>
              </w:rPr>
              <w:t>)</w:t>
            </w:r>
          </w:p>
          <w:p w:rsidR="00EB7DF0" w:rsidRPr="00EB7DF0" w:rsidRDefault="00EB7DF0" w:rsidP="00EB675F">
            <w:pPr>
              <w:rPr>
                <w:sz w:val="18"/>
              </w:rPr>
            </w:pPr>
            <w:proofErr w:type="spellStart"/>
            <w:r w:rsidRPr="00EB7DF0">
              <w:rPr>
                <w:sz w:val="18"/>
              </w:rPr>
              <w:t>getFltSpeed</w:t>
            </w:r>
            <w:proofErr w:type="spellEnd"/>
            <w:r w:rsidRPr="00EB7DF0">
              <w:rPr>
                <w:sz w:val="18"/>
              </w:rPr>
              <w:t>()</w:t>
            </w:r>
          </w:p>
          <w:p w:rsidR="00EB7DF0" w:rsidRPr="00EB7DF0" w:rsidRDefault="00EB7DF0" w:rsidP="00EB675F">
            <w:pPr>
              <w:rPr>
                <w:sz w:val="18"/>
              </w:rPr>
            </w:pPr>
            <w:proofErr w:type="spellStart"/>
            <w:r w:rsidRPr="00EB7DF0">
              <w:rPr>
                <w:sz w:val="18"/>
              </w:rPr>
              <w:t>getfltXVel</w:t>
            </w:r>
            <w:proofErr w:type="spellEnd"/>
            <w:r w:rsidRPr="00EB7DF0">
              <w:rPr>
                <w:sz w:val="18"/>
              </w:rPr>
              <w:t>()</w:t>
            </w:r>
          </w:p>
          <w:p w:rsidR="00EB7DF0" w:rsidRPr="00EB7DF0" w:rsidRDefault="00EB7DF0" w:rsidP="00EB675F">
            <w:pPr>
              <w:rPr>
                <w:sz w:val="18"/>
              </w:rPr>
            </w:pPr>
            <w:proofErr w:type="spellStart"/>
            <w:r w:rsidRPr="00EB7DF0">
              <w:rPr>
                <w:sz w:val="18"/>
              </w:rPr>
              <w:t>getfltYVel</w:t>
            </w:r>
            <w:proofErr w:type="spellEnd"/>
            <w:r w:rsidRPr="00EB7DF0">
              <w:rPr>
                <w:sz w:val="18"/>
              </w:rPr>
              <w:t>()</w:t>
            </w:r>
          </w:p>
          <w:p w:rsidR="00EB7DF0" w:rsidRPr="00EB7DF0" w:rsidRDefault="00EB7DF0" w:rsidP="00EB675F">
            <w:pPr>
              <w:rPr>
                <w:sz w:val="18"/>
              </w:rPr>
            </w:pPr>
            <w:proofErr w:type="spellStart"/>
            <w:r w:rsidRPr="00EB7DF0">
              <w:rPr>
                <w:sz w:val="18"/>
              </w:rPr>
              <w:t>getBlnIsGlued</w:t>
            </w:r>
            <w:proofErr w:type="spellEnd"/>
            <w:r w:rsidRPr="00EB7DF0">
              <w:rPr>
                <w:sz w:val="18"/>
              </w:rPr>
              <w:t>()</w:t>
            </w:r>
          </w:p>
          <w:p w:rsidR="00EB7DF0" w:rsidRPr="00EB7DF0" w:rsidRDefault="00EB7DF0" w:rsidP="00EB675F">
            <w:pPr>
              <w:rPr>
                <w:sz w:val="18"/>
              </w:rPr>
            </w:pPr>
            <w:proofErr w:type="spellStart"/>
            <w:r w:rsidRPr="00EB7DF0">
              <w:rPr>
                <w:sz w:val="18"/>
              </w:rPr>
              <w:t>setFltSpeed</w:t>
            </w:r>
            <w:proofErr w:type="spellEnd"/>
            <w:r w:rsidRPr="00EB7DF0">
              <w:rPr>
                <w:sz w:val="18"/>
              </w:rPr>
              <w:t>(float speed)</w:t>
            </w:r>
          </w:p>
          <w:p w:rsidR="00EB7DF0" w:rsidRPr="00EB7DF0" w:rsidRDefault="00EB7DF0" w:rsidP="00EB675F">
            <w:pPr>
              <w:rPr>
                <w:sz w:val="18"/>
              </w:rPr>
            </w:pPr>
            <w:proofErr w:type="spellStart"/>
            <w:r w:rsidRPr="00EB7DF0">
              <w:rPr>
                <w:sz w:val="18"/>
              </w:rPr>
              <w:t>setFltXVel</w:t>
            </w:r>
            <w:proofErr w:type="spellEnd"/>
            <w:r w:rsidRPr="00EB7DF0">
              <w:rPr>
                <w:sz w:val="18"/>
              </w:rPr>
              <w:t xml:space="preserve">(float </w:t>
            </w:r>
            <w:proofErr w:type="spellStart"/>
            <w:r w:rsidRPr="00EB7DF0">
              <w:rPr>
                <w:sz w:val="18"/>
              </w:rPr>
              <w:t>xVel</w:t>
            </w:r>
            <w:proofErr w:type="spellEnd"/>
            <w:r w:rsidRPr="00EB7DF0">
              <w:rPr>
                <w:sz w:val="18"/>
              </w:rPr>
              <w:t>)</w:t>
            </w:r>
          </w:p>
          <w:p w:rsidR="00EB7DF0" w:rsidRPr="00EB7DF0" w:rsidRDefault="00EB7DF0" w:rsidP="00EB675F">
            <w:pPr>
              <w:rPr>
                <w:sz w:val="18"/>
              </w:rPr>
            </w:pPr>
            <w:proofErr w:type="spellStart"/>
            <w:r w:rsidRPr="00EB7DF0">
              <w:rPr>
                <w:sz w:val="18"/>
              </w:rPr>
              <w:t>setFltYVel</w:t>
            </w:r>
            <w:proofErr w:type="spellEnd"/>
            <w:r w:rsidRPr="00EB7DF0">
              <w:rPr>
                <w:sz w:val="18"/>
              </w:rPr>
              <w:t xml:space="preserve">(float </w:t>
            </w:r>
            <w:proofErr w:type="spellStart"/>
            <w:r w:rsidRPr="00EB7DF0">
              <w:rPr>
                <w:sz w:val="18"/>
              </w:rPr>
              <w:t>yVel</w:t>
            </w:r>
            <w:proofErr w:type="spellEnd"/>
            <w:r w:rsidRPr="00EB7DF0">
              <w:rPr>
                <w:sz w:val="18"/>
              </w:rPr>
              <w:t>)</w:t>
            </w:r>
          </w:p>
          <w:p w:rsidR="00EB7DF0" w:rsidRPr="00EB7DF0" w:rsidRDefault="00EB7DF0" w:rsidP="00EB675F">
            <w:pPr>
              <w:rPr>
                <w:sz w:val="18"/>
              </w:rPr>
            </w:pPr>
            <w:r w:rsidRPr="00EB7DF0">
              <w:rPr>
                <w:sz w:val="18"/>
              </w:rPr>
              <w:t>Glue()</w:t>
            </w:r>
          </w:p>
          <w:p w:rsidR="00EB7DF0" w:rsidRPr="00EB7DF0" w:rsidRDefault="00EB7DF0" w:rsidP="00EB675F">
            <w:pPr>
              <w:rPr>
                <w:sz w:val="18"/>
              </w:rPr>
            </w:pPr>
            <w:proofErr w:type="spellStart"/>
            <w:r w:rsidRPr="00EB7DF0">
              <w:rPr>
                <w:sz w:val="18"/>
              </w:rPr>
              <w:t>UnGlue</w:t>
            </w:r>
            <w:proofErr w:type="spellEnd"/>
            <w:r w:rsidRPr="00EB7DF0">
              <w:rPr>
                <w:sz w:val="18"/>
              </w:rPr>
              <w:t>()</w:t>
            </w:r>
          </w:p>
          <w:p w:rsidR="00EB7DF0" w:rsidRPr="00EB7DF0" w:rsidRDefault="00EB7DF0" w:rsidP="00EB675F">
            <w:pPr>
              <w:rPr>
                <w:sz w:val="18"/>
              </w:rPr>
            </w:pPr>
            <w:proofErr w:type="spellStart"/>
            <w:r w:rsidRPr="00EB7DF0">
              <w:rPr>
                <w:sz w:val="18"/>
              </w:rPr>
              <w:t>ChangePosition</w:t>
            </w:r>
            <w:proofErr w:type="spellEnd"/>
            <w:r w:rsidRPr="00EB7DF0">
              <w:rPr>
                <w:sz w:val="18"/>
              </w:rPr>
              <w:t>(</w:t>
            </w:r>
            <w:proofErr w:type="spellStart"/>
            <w:r w:rsidRPr="00EB7DF0">
              <w:rPr>
                <w:sz w:val="18"/>
              </w:rPr>
              <w:t>int</w:t>
            </w:r>
            <w:proofErr w:type="spellEnd"/>
            <w:r w:rsidRPr="00EB7DF0">
              <w:rPr>
                <w:sz w:val="18"/>
              </w:rPr>
              <w:t xml:space="preserve"> x, </w:t>
            </w:r>
            <w:proofErr w:type="spellStart"/>
            <w:r w:rsidRPr="00EB7DF0">
              <w:rPr>
                <w:sz w:val="18"/>
              </w:rPr>
              <w:t>int</w:t>
            </w:r>
            <w:proofErr w:type="spellEnd"/>
            <w:r w:rsidRPr="00EB7DF0">
              <w:rPr>
                <w:sz w:val="18"/>
              </w:rPr>
              <w:t xml:space="preserve"> y)</w:t>
            </w:r>
          </w:p>
          <w:p w:rsidR="00EB675F" w:rsidRPr="00EB7DF0" w:rsidRDefault="00EB7DF0" w:rsidP="00EB675F">
            <w:pPr>
              <w:rPr>
                <w:sz w:val="18"/>
              </w:rPr>
            </w:pPr>
            <w:proofErr w:type="spellStart"/>
            <w:r w:rsidRPr="00EB7DF0">
              <w:rPr>
                <w:sz w:val="18"/>
              </w:rPr>
              <w:t>ChangePosition</w:t>
            </w:r>
            <w:proofErr w:type="spellEnd"/>
            <w:r w:rsidRPr="00EB7DF0">
              <w:rPr>
                <w:sz w:val="18"/>
              </w:rPr>
              <w:t>(</w:t>
            </w:r>
            <w:proofErr w:type="spellStart"/>
            <w:r w:rsidRPr="00EB7DF0">
              <w:rPr>
                <w:sz w:val="18"/>
              </w:rPr>
              <w:t>int</w:t>
            </w:r>
            <w:proofErr w:type="spellEnd"/>
            <w:r w:rsidRPr="00EB7DF0">
              <w:rPr>
                <w:sz w:val="18"/>
              </w:rPr>
              <w:t xml:space="preserve"> x)</w:t>
            </w:r>
          </w:p>
        </w:tc>
      </w:tr>
    </w:tbl>
    <w:p w:rsidR="0089005B" w:rsidRPr="00011E4A" w:rsidRDefault="0089005B" w:rsidP="0023391D">
      <w:pPr>
        <w:rPr>
          <w:rFonts w:asciiTheme="majorHAnsi" w:eastAsiaTheme="majorEastAsia" w:hAnsiTheme="majorHAnsi" w:cstheme="majorBidi"/>
          <w:b/>
          <w:bCs/>
          <w:color w:val="4F81BD" w:themeColor="accent1"/>
          <w:sz w:val="26"/>
          <w:szCs w:val="26"/>
        </w:rPr>
      </w:pPr>
    </w:p>
    <w:p w:rsidR="000A4978" w:rsidRDefault="007C65C8" w:rsidP="000A4978">
      <w:pPr>
        <w:pStyle w:val="Heading2"/>
      </w:pPr>
      <w:bookmarkStart w:id="24" w:name="_Toc454129895"/>
      <w:r>
        <w:lastRenderedPageBreak/>
        <w:t>Describe the approach to testing</w:t>
      </w:r>
      <w:bookmarkEnd w:id="24"/>
    </w:p>
    <w:p w:rsidR="000C6DFD" w:rsidRPr="00283BDF" w:rsidRDefault="000C6DFD" w:rsidP="000C6DFD">
      <w:pPr>
        <w:rPr>
          <w:rStyle w:val="Heading3Char"/>
        </w:rPr>
      </w:pPr>
      <w:bookmarkStart w:id="25" w:name="_Toc454129896"/>
      <w:r w:rsidRPr="00283BDF">
        <w:rPr>
          <w:rStyle w:val="Heading3Char"/>
        </w:rPr>
        <w:t>During Development Testing Plan</w:t>
      </w:r>
      <w:bookmarkEnd w:id="25"/>
    </w:p>
    <w:p w:rsidR="000C6DFD" w:rsidRPr="005F6DF3" w:rsidRDefault="005F6DF3" w:rsidP="000C6DFD">
      <w:pPr>
        <w:rPr>
          <w:b/>
        </w:rPr>
      </w:pPr>
      <w:r>
        <w:t xml:space="preserve">I will test the </w:t>
      </w:r>
      <w:proofErr w:type="spellStart"/>
      <w:r>
        <w:t>MoveableGameObject</w:t>
      </w:r>
      <w:proofErr w:type="spellEnd"/>
      <w:r>
        <w:t xml:space="preserve"> class by writing unit tests to test the various methods. In the unit tests a new instance of </w:t>
      </w:r>
      <w:proofErr w:type="spellStart"/>
      <w:r>
        <w:t>MoveableGameObject</w:t>
      </w:r>
      <w:proofErr w:type="spellEnd"/>
      <w:r>
        <w:t xml:space="preserve"> will be created in order to carry out the tests. The tests are detailed in the table below.</w:t>
      </w:r>
      <w:r>
        <w:br/>
      </w:r>
      <w:r>
        <w:br/>
      </w:r>
      <w:r w:rsidRPr="003C124D">
        <w:rPr>
          <w:b/>
        </w:rPr>
        <w:t>Note on test data</w:t>
      </w:r>
      <w:r>
        <w:rPr>
          <w:b/>
        </w:rPr>
        <w:br/>
      </w:r>
      <w:r>
        <w:t xml:space="preserve">All the following tests are based on the following </w:t>
      </w:r>
      <w:proofErr w:type="spellStart"/>
      <w:r>
        <w:t>MoveableGameObject</w:t>
      </w:r>
      <w:proofErr w:type="spellEnd"/>
      <w:r>
        <w:t xml:space="preserve">. Object name: ball, X = 298, Y = 414, width = 20, height = 20, </w:t>
      </w:r>
      <w:proofErr w:type="spellStart"/>
      <w:r>
        <w:t>isVisible</w:t>
      </w:r>
      <w:proofErr w:type="spellEnd"/>
      <w:r>
        <w:t xml:space="preserve"> = True, speed = 20, </w:t>
      </w:r>
      <w:proofErr w:type="spellStart"/>
      <w:r>
        <w:t>XVel</w:t>
      </w:r>
      <w:proofErr w:type="spellEnd"/>
      <w:r>
        <w:t xml:space="preserve"> = 8.161641, </w:t>
      </w:r>
      <w:proofErr w:type="spellStart"/>
      <w:r>
        <w:t>YVel</w:t>
      </w:r>
      <w:proofErr w:type="spellEnd"/>
      <w:r>
        <w:t xml:space="preserve"> = 8.161641, </w:t>
      </w:r>
      <w:proofErr w:type="spellStart"/>
      <w:r>
        <w:t>isGlued</w:t>
      </w:r>
      <w:proofErr w:type="spellEnd"/>
      <w:r>
        <w:t xml:space="preserve"> = True, </w:t>
      </w:r>
      <w:proofErr w:type="spellStart"/>
      <w:r>
        <w:t>Brushes.Yellow</w:t>
      </w:r>
      <w:proofErr w:type="spellEnd"/>
      <w:r>
        <w:t>.</w:t>
      </w:r>
    </w:p>
    <w:tbl>
      <w:tblPr>
        <w:tblStyle w:val="TableGrid"/>
        <w:tblW w:w="0" w:type="auto"/>
        <w:tblLook w:val="04A0" w:firstRow="1" w:lastRow="0" w:firstColumn="1" w:lastColumn="0" w:noHBand="0" w:noVBand="1"/>
      </w:tblPr>
      <w:tblGrid>
        <w:gridCol w:w="996"/>
        <w:gridCol w:w="2798"/>
        <w:gridCol w:w="2835"/>
        <w:gridCol w:w="2613"/>
      </w:tblGrid>
      <w:tr w:rsidR="000C6DFD" w:rsidRPr="00806613" w:rsidTr="003D3EA4">
        <w:tc>
          <w:tcPr>
            <w:tcW w:w="996" w:type="dxa"/>
          </w:tcPr>
          <w:p w:rsidR="000C6DFD" w:rsidRPr="00806613" w:rsidRDefault="000C6DFD" w:rsidP="003D3EA4">
            <w:pPr>
              <w:rPr>
                <w:b/>
              </w:rPr>
            </w:pPr>
            <w:r w:rsidRPr="00806613">
              <w:rPr>
                <w:b/>
              </w:rPr>
              <w:t>Test No.</w:t>
            </w:r>
          </w:p>
        </w:tc>
        <w:tc>
          <w:tcPr>
            <w:tcW w:w="2798" w:type="dxa"/>
          </w:tcPr>
          <w:p w:rsidR="000C6DFD" w:rsidRPr="00806613" w:rsidRDefault="000C6DFD" w:rsidP="003D3EA4">
            <w:pPr>
              <w:rPr>
                <w:b/>
              </w:rPr>
            </w:pPr>
            <w:r w:rsidRPr="00806613">
              <w:rPr>
                <w:b/>
              </w:rPr>
              <w:t>Description of Test</w:t>
            </w:r>
          </w:p>
        </w:tc>
        <w:tc>
          <w:tcPr>
            <w:tcW w:w="2835" w:type="dxa"/>
          </w:tcPr>
          <w:p w:rsidR="000C6DFD" w:rsidRPr="00806613" w:rsidRDefault="000C6DFD" w:rsidP="003D3EA4">
            <w:pPr>
              <w:rPr>
                <w:b/>
              </w:rPr>
            </w:pPr>
            <w:r w:rsidRPr="00806613">
              <w:rPr>
                <w:b/>
              </w:rPr>
              <w:t>Test Data</w:t>
            </w:r>
          </w:p>
        </w:tc>
        <w:tc>
          <w:tcPr>
            <w:tcW w:w="2613" w:type="dxa"/>
          </w:tcPr>
          <w:p w:rsidR="000C6DFD" w:rsidRPr="00806613" w:rsidRDefault="000C6DFD" w:rsidP="003D3EA4">
            <w:pPr>
              <w:rPr>
                <w:b/>
              </w:rPr>
            </w:pPr>
            <w:r w:rsidRPr="00806613">
              <w:rPr>
                <w:b/>
              </w:rPr>
              <w:t>Expected Result</w:t>
            </w:r>
          </w:p>
        </w:tc>
      </w:tr>
      <w:tr w:rsidR="000C6DFD" w:rsidTr="003D3EA4">
        <w:tc>
          <w:tcPr>
            <w:tcW w:w="996" w:type="dxa"/>
          </w:tcPr>
          <w:p w:rsidR="000C6DFD" w:rsidRDefault="000C6DFD" w:rsidP="006A5369">
            <w:r>
              <w:t>DD</w:t>
            </w:r>
            <w:r w:rsidR="006A5369">
              <w:t>2</w:t>
            </w:r>
            <w:r w:rsidR="00F56E53">
              <w:t>.1</w:t>
            </w:r>
          </w:p>
        </w:tc>
        <w:tc>
          <w:tcPr>
            <w:tcW w:w="2798" w:type="dxa"/>
          </w:tcPr>
          <w:p w:rsidR="000C6DFD" w:rsidRDefault="000C6DFD" w:rsidP="006A5369">
            <w:r>
              <w:t xml:space="preserve">Check </w:t>
            </w:r>
            <w:proofErr w:type="spellStart"/>
            <w:r w:rsidR="00DC759F">
              <w:t>getBln</w:t>
            </w:r>
            <w:r>
              <w:t>Is</w:t>
            </w:r>
            <w:r w:rsidR="006A5369">
              <w:t>Glued</w:t>
            </w:r>
            <w:proofErr w:type="spellEnd"/>
            <w:r>
              <w:t>() returns True</w:t>
            </w:r>
          </w:p>
        </w:tc>
        <w:tc>
          <w:tcPr>
            <w:tcW w:w="2835" w:type="dxa"/>
          </w:tcPr>
          <w:p w:rsidR="000C6DFD" w:rsidRDefault="000C6DFD" w:rsidP="00197D35">
            <w:r>
              <w:t xml:space="preserve">call to </w:t>
            </w:r>
            <w:proofErr w:type="spellStart"/>
            <w:r w:rsidR="00DC759F">
              <w:t>getBln</w:t>
            </w:r>
            <w:r>
              <w:t>Is</w:t>
            </w:r>
            <w:r w:rsidR="00197D35">
              <w:t>Glued</w:t>
            </w:r>
            <w:proofErr w:type="spellEnd"/>
            <w:r>
              <w:t>()</w:t>
            </w:r>
          </w:p>
        </w:tc>
        <w:tc>
          <w:tcPr>
            <w:tcW w:w="2613" w:type="dxa"/>
          </w:tcPr>
          <w:p w:rsidR="000C6DFD" w:rsidRDefault="000C6DFD" w:rsidP="003D3EA4">
            <w:r>
              <w:t>True is returned</w:t>
            </w:r>
          </w:p>
        </w:tc>
      </w:tr>
      <w:tr w:rsidR="000C6DFD" w:rsidTr="003D3EA4">
        <w:tc>
          <w:tcPr>
            <w:tcW w:w="996" w:type="dxa"/>
          </w:tcPr>
          <w:p w:rsidR="000C6DFD" w:rsidRDefault="000C6DFD" w:rsidP="006A5369">
            <w:r>
              <w:t>DD</w:t>
            </w:r>
            <w:r w:rsidR="006A5369">
              <w:t>2</w:t>
            </w:r>
            <w:r w:rsidR="00F56E53">
              <w:t>.2</w:t>
            </w:r>
          </w:p>
        </w:tc>
        <w:tc>
          <w:tcPr>
            <w:tcW w:w="2798" w:type="dxa"/>
          </w:tcPr>
          <w:p w:rsidR="000C6DFD" w:rsidRDefault="000C6DFD" w:rsidP="003D3EA4">
            <w:r>
              <w:t xml:space="preserve">Check </w:t>
            </w:r>
            <w:proofErr w:type="spellStart"/>
            <w:r w:rsidR="00DC759F">
              <w:t>GetRec</w:t>
            </w:r>
            <w:r>
              <w:t>Position</w:t>
            </w:r>
            <w:proofErr w:type="spellEnd"/>
            <w:r w:rsidR="00197D35">
              <w:t xml:space="preserve"> returns a Rectangle with X = 298, Y = 414, width = 20</w:t>
            </w:r>
            <w:r>
              <w:t>, height = 20</w:t>
            </w:r>
          </w:p>
        </w:tc>
        <w:tc>
          <w:tcPr>
            <w:tcW w:w="2835" w:type="dxa"/>
          </w:tcPr>
          <w:p w:rsidR="000C6DFD" w:rsidRDefault="000C6DFD" w:rsidP="003D3EA4">
            <w:r>
              <w:t xml:space="preserve">Call to </w:t>
            </w:r>
            <w:proofErr w:type="spellStart"/>
            <w:r w:rsidR="00DC759F">
              <w:t>GetRec</w:t>
            </w:r>
            <w:r>
              <w:t>Position</w:t>
            </w:r>
            <w:proofErr w:type="spellEnd"/>
            <w:r>
              <w:t>()</w:t>
            </w:r>
          </w:p>
        </w:tc>
        <w:tc>
          <w:tcPr>
            <w:tcW w:w="2613" w:type="dxa"/>
          </w:tcPr>
          <w:p w:rsidR="000C6DFD" w:rsidRDefault="000C6DFD" w:rsidP="003D3EA4">
            <w:r>
              <w:t>Rectangl</w:t>
            </w:r>
            <w:r w:rsidR="00197D35">
              <w:t>e is returned with values X = 298, Y = 414, width = 2</w:t>
            </w:r>
            <w:r>
              <w:t>0, height = 20</w:t>
            </w:r>
          </w:p>
        </w:tc>
      </w:tr>
      <w:tr w:rsidR="00067606" w:rsidTr="003D3EA4">
        <w:tc>
          <w:tcPr>
            <w:tcW w:w="996" w:type="dxa"/>
          </w:tcPr>
          <w:p w:rsidR="00067606" w:rsidRDefault="00F56E53" w:rsidP="006A5369">
            <w:r>
              <w:t>DD2.3</w:t>
            </w:r>
          </w:p>
        </w:tc>
        <w:tc>
          <w:tcPr>
            <w:tcW w:w="2798" w:type="dxa"/>
          </w:tcPr>
          <w:p w:rsidR="00067606" w:rsidRDefault="00067606" w:rsidP="00067606">
            <w:r>
              <w:t xml:space="preserve">Check whether methods to change </w:t>
            </w:r>
            <w:proofErr w:type="spellStart"/>
            <w:r>
              <w:t>GameObject</w:t>
            </w:r>
            <w:proofErr w:type="spellEnd"/>
            <w:r>
              <w:t xml:space="preserve"> </w:t>
            </w:r>
            <w:proofErr w:type="spellStart"/>
            <w:r>
              <w:t>blnIsGlued</w:t>
            </w:r>
            <w:proofErr w:type="spellEnd"/>
            <w:r>
              <w:t xml:space="preserve"> property work</w:t>
            </w:r>
          </w:p>
        </w:tc>
        <w:tc>
          <w:tcPr>
            <w:tcW w:w="2835" w:type="dxa"/>
          </w:tcPr>
          <w:p w:rsidR="00067606" w:rsidRDefault="00067606" w:rsidP="003D3EA4">
            <w:r>
              <w:t xml:space="preserve">Call to </w:t>
            </w:r>
            <w:proofErr w:type="spellStart"/>
            <w:r>
              <w:t>UnGlue</w:t>
            </w:r>
            <w:proofErr w:type="spellEnd"/>
            <w:r>
              <w:t>()</w:t>
            </w:r>
            <w:r>
              <w:br/>
              <w:t xml:space="preserve">Call to </w:t>
            </w:r>
            <w:proofErr w:type="spellStart"/>
            <w:r>
              <w:t>IsGlued</w:t>
            </w:r>
            <w:proofErr w:type="spellEnd"/>
            <w:r>
              <w:t>()</w:t>
            </w:r>
            <w:r>
              <w:br/>
            </w:r>
          </w:p>
          <w:p w:rsidR="00450E34" w:rsidRDefault="00067606" w:rsidP="00067606">
            <w:r>
              <w:t>Call to Glue()</w:t>
            </w:r>
          </w:p>
          <w:p w:rsidR="00067606" w:rsidRDefault="00450E34" w:rsidP="00067606">
            <w:r>
              <w:t xml:space="preserve">Call to </w:t>
            </w:r>
            <w:proofErr w:type="spellStart"/>
            <w:r>
              <w:t>IsGlued</w:t>
            </w:r>
            <w:proofErr w:type="spellEnd"/>
            <w:r>
              <w:t>()</w:t>
            </w:r>
            <w:r>
              <w:br/>
            </w:r>
            <w:r w:rsidR="00067606">
              <w:br/>
            </w:r>
          </w:p>
        </w:tc>
        <w:tc>
          <w:tcPr>
            <w:tcW w:w="2613" w:type="dxa"/>
          </w:tcPr>
          <w:p w:rsidR="00067606" w:rsidRDefault="00067606" w:rsidP="003D3EA4">
            <w:r>
              <w:t xml:space="preserve">Changes </w:t>
            </w:r>
            <w:proofErr w:type="spellStart"/>
            <w:r>
              <w:t>blnIsGlued</w:t>
            </w:r>
            <w:proofErr w:type="spellEnd"/>
            <w:r>
              <w:t xml:space="preserve"> property to False (call to </w:t>
            </w:r>
            <w:proofErr w:type="spellStart"/>
            <w:proofErr w:type="gramStart"/>
            <w:r>
              <w:t>IsGlued</w:t>
            </w:r>
            <w:proofErr w:type="spellEnd"/>
            <w:r>
              <w:t>(</w:t>
            </w:r>
            <w:proofErr w:type="gramEnd"/>
            <w:r>
              <w:t>) should return False).</w:t>
            </w:r>
          </w:p>
          <w:p w:rsidR="00067606" w:rsidRDefault="00067606" w:rsidP="00067606">
            <w:r>
              <w:t xml:space="preserve">Changes </w:t>
            </w:r>
            <w:proofErr w:type="spellStart"/>
            <w:r>
              <w:t>blnIsGlued</w:t>
            </w:r>
            <w:proofErr w:type="spellEnd"/>
            <w:r>
              <w:t xml:space="preserve"> property to True (call to </w:t>
            </w:r>
            <w:proofErr w:type="spellStart"/>
            <w:r>
              <w:t>IsGlued</w:t>
            </w:r>
            <w:proofErr w:type="spellEnd"/>
            <w:r>
              <w:t>() should return True)</w:t>
            </w:r>
          </w:p>
        </w:tc>
      </w:tr>
      <w:tr w:rsidR="00067606" w:rsidTr="003D3EA4">
        <w:tc>
          <w:tcPr>
            <w:tcW w:w="996" w:type="dxa"/>
          </w:tcPr>
          <w:p w:rsidR="00067606" w:rsidRDefault="00F56E53" w:rsidP="006A5369">
            <w:r>
              <w:t>DD2.4</w:t>
            </w:r>
          </w:p>
        </w:tc>
        <w:tc>
          <w:tcPr>
            <w:tcW w:w="2798" w:type="dxa"/>
          </w:tcPr>
          <w:p w:rsidR="00067606" w:rsidRDefault="00976D00" w:rsidP="00976D00">
            <w:r>
              <w:t>Check that methods to change the objects position work</w:t>
            </w:r>
          </w:p>
        </w:tc>
        <w:tc>
          <w:tcPr>
            <w:tcW w:w="2835" w:type="dxa"/>
          </w:tcPr>
          <w:p w:rsidR="00976D00" w:rsidRDefault="00976D00" w:rsidP="003D3EA4">
            <w:r>
              <w:t xml:space="preserve">Call to </w:t>
            </w:r>
            <w:proofErr w:type="spellStart"/>
            <w:r w:rsidR="00DC759F">
              <w:t>C</w:t>
            </w:r>
            <w:r>
              <w:t>hangePosition</w:t>
            </w:r>
            <w:proofErr w:type="spellEnd"/>
            <w:r>
              <w:t>(100,100)</w:t>
            </w:r>
          </w:p>
          <w:p w:rsidR="00976D00" w:rsidRDefault="00976D00" w:rsidP="00976D00">
            <w:r>
              <w:t xml:space="preserve">Call to </w:t>
            </w:r>
            <w:proofErr w:type="spellStart"/>
            <w:r w:rsidR="00DC759F">
              <w:t>GetRec</w:t>
            </w:r>
            <w:r>
              <w:t>Position</w:t>
            </w:r>
            <w:proofErr w:type="spellEnd"/>
            <w:r>
              <w:t>()</w:t>
            </w:r>
          </w:p>
          <w:p w:rsidR="00976D00" w:rsidRDefault="00976D00" w:rsidP="00976D00"/>
          <w:p w:rsidR="00976D00" w:rsidRDefault="00976D00" w:rsidP="00976D00">
            <w:r>
              <w:t xml:space="preserve">Call to </w:t>
            </w:r>
            <w:proofErr w:type="spellStart"/>
            <w:r w:rsidR="00DC759F">
              <w:t>C</w:t>
            </w:r>
            <w:r>
              <w:t>hangePosition</w:t>
            </w:r>
            <w:proofErr w:type="spellEnd"/>
            <w:r>
              <w:t>(200)</w:t>
            </w:r>
          </w:p>
          <w:p w:rsidR="00976D00" w:rsidRDefault="00976D00" w:rsidP="003D3EA4">
            <w:r>
              <w:t xml:space="preserve">Call to </w:t>
            </w:r>
            <w:proofErr w:type="spellStart"/>
            <w:r w:rsidR="00DC759F">
              <w:t>GetRec</w:t>
            </w:r>
            <w:r>
              <w:t>Position</w:t>
            </w:r>
            <w:proofErr w:type="spellEnd"/>
            <w:r>
              <w:t>()</w:t>
            </w:r>
          </w:p>
        </w:tc>
        <w:tc>
          <w:tcPr>
            <w:tcW w:w="2613" w:type="dxa"/>
          </w:tcPr>
          <w:p w:rsidR="00450E34" w:rsidRDefault="00976D00" w:rsidP="00976D00">
            <w:r>
              <w:t>Rectangle is returned with X = 100, Y = 100.</w:t>
            </w:r>
            <w:r>
              <w:br/>
            </w:r>
          </w:p>
          <w:p w:rsidR="00067606" w:rsidRDefault="00976D00" w:rsidP="00976D00">
            <w:r>
              <w:br/>
              <w:t>Rectangle is returned with X = 200, Y = 100.</w:t>
            </w:r>
          </w:p>
        </w:tc>
      </w:tr>
    </w:tbl>
    <w:p w:rsidR="007C65C8" w:rsidRDefault="007C65C8" w:rsidP="000A4978"/>
    <w:p w:rsidR="007C65C8" w:rsidRDefault="007C65C8" w:rsidP="000A4978">
      <w:pPr>
        <w:pStyle w:val="Heading3"/>
      </w:pPr>
      <w:bookmarkStart w:id="26" w:name="_Toc454129897"/>
      <w:r>
        <w:t>Post Development System Testing for Function and Robustness Plan</w:t>
      </w:r>
      <w:bookmarkEnd w:id="26"/>
    </w:p>
    <w:tbl>
      <w:tblPr>
        <w:tblStyle w:val="TableGrid"/>
        <w:tblW w:w="0" w:type="auto"/>
        <w:tblLook w:val="04A0" w:firstRow="1" w:lastRow="0" w:firstColumn="1" w:lastColumn="0" w:noHBand="0" w:noVBand="1"/>
      </w:tblPr>
      <w:tblGrid>
        <w:gridCol w:w="996"/>
        <w:gridCol w:w="2798"/>
        <w:gridCol w:w="2835"/>
        <w:gridCol w:w="2613"/>
      </w:tblGrid>
      <w:tr w:rsidR="003D234E" w:rsidRPr="003D234E" w:rsidTr="003D3EA4">
        <w:tc>
          <w:tcPr>
            <w:tcW w:w="996" w:type="dxa"/>
          </w:tcPr>
          <w:p w:rsidR="003D234E" w:rsidRPr="003D234E" w:rsidRDefault="003D234E" w:rsidP="003D234E">
            <w:pPr>
              <w:spacing w:after="200" w:line="276" w:lineRule="auto"/>
              <w:rPr>
                <w:b/>
              </w:rPr>
            </w:pPr>
            <w:r w:rsidRPr="003D234E">
              <w:rPr>
                <w:b/>
              </w:rPr>
              <w:t>Test No.</w:t>
            </w:r>
          </w:p>
        </w:tc>
        <w:tc>
          <w:tcPr>
            <w:tcW w:w="2798" w:type="dxa"/>
          </w:tcPr>
          <w:p w:rsidR="003D234E" w:rsidRPr="003D234E" w:rsidRDefault="003D234E" w:rsidP="003D234E">
            <w:pPr>
              <w:spacing w:after="200" w:line="276" w:lineRule="auto"/>
              <w:rPr>
                <w:b/>
              </w:rPr>
            </w:pPr>
            <w:r w:rsidRPr="003D234E">
              <w:rPr>
                <w:b/>
              </w:rPr>
              <w:t>Description of Test</w:t>
            </w:r>
          </w:p>
        </w:tc>
        <w:tc>
          <w:tcPr>
            <w:tcW w:w="2835" w:type="dxa"/>
          </w:tcPr>
          <w:p w:rsidR="003D234E" w:rsidRPr="003D234E" w:rsidRDefault="003D234E" w:rsidP="003D234E">
            <w:pPr>
              <w:spacing w:after="200" w:line="276" w:lineRule="auto"/>
              <w:rPr>
                <w:b/>
              </w:rPr>
            </w:pPr>
            <w:r w:rsidRPr="003D234E">
              <w:rPr>
                <w:b/>
              </w:rPr>
              <w:t>Test Data</w:t>
            </w:r>
          </w:p>
        </w:tc>
        <w:tc>
          <w:tcPr>
            <w:tcW w:w="2613" w:type="dxa"/>
          </w:tcPr>
          <w:p w:rsidR="003D234E" w:rsidRPr="003D234E" w:rsidRDefault="003D234E" w:rsidP="003D234E">
            <w:pPr>
              <w:spacing w:after="200" w:line="276" w:lineRule="auto"/>
              <w:rPr>
                <w:b/>
              </w:rPr>
            </w:pPr>
            <w:r w:rsidRPr="003D234E">
              <w:rPr>
                <w:b/>
              </w:rPr>
              <w:t>Expected Result</w:t>
            </w:r>
          </w:p>
        </w:tc>
      </w:tr>
      <w:tr w:rsidR="003D234E" w:rsidRPr="003D234E" w:rsidTr="003D3EA4">
        <w:tc>
          <w:tcPr>
            <w:tcW w:w="996" w:type="dxa"/>
          </w:tcPr>
          <w:p w:rsidR="003D234E" w:rsidRPr="003D234E" w:rsidRDefault="003D234E" w:rsidP="003D234E">
            <w:pPr>
              <w:spacing w:after="200" w:line="276" w:lineRule="auto"/>
            </w:pPr>
            <w:r w:rsidRPr="003D234E">
              <w:t>PD1</w:t>
            </w:r>
          </w:p>
        </w:tc>
        <w:tc>
          <w:tcPr>
            <w:tcW w:w="2798" w:type="dxa"/>
          </w:tcPr>
          <w:p w:rsidR="003D234E" w:rsidRPr="003D234E" w:rsidRDefault="003D3EA4" w:rsidP="003D3EA4">
            <w:pPr>
              <w:spacing w:after="200" w:line="276" w:lineRule="auto"/>
            </w:pPr>
            <w:r>
              <w:t>Ball</w:t>
            </w:r>
            <w:r w:rsidR="003D234E" w:rsidRPr="003D234E">
              <w:t xml:space="preserve"> appears </w:t>
            </w:r>
            <w:r>
              <w:t>glued on the middle of the paddle at start of game. Paddle is positioned middle-bottom initially</w:t>
            </w:r>
            <w:r w:rsidR="008A7122">
              <w:t>.</w:t>
            </w:r>
          </w:p>
        </w:tc>
        <w:tc>
          <w:tcPr>
            <w:tcW w:w="2835" w:type="dxa"/>
          </w:tcPr>
          <w:p w:rsidR="003D234E" w:rsidRPr="003D234E" w:rsidRDefault="003D234E" w:rsidP="003D234E">
            <w:pPr>
              <w:spacing w:after="200" w:line="276" w:lineRule="auto"/>
            </w:pPr>
            <w:r w:rsidRPr="003D234E">
              <w:t>Click start game</w:t>
            </w:r>
          </w:p>
        </w:tc>
        <w:tc>
          <w:tcPr>
            <w:tcW w:w="2613" w:type="dxa"/>
          </w:tcPr>
          <w:p w:rsidR="003D234E" w:rsidRPr="003D234E" w:rsidRDefault="003D234E" w:rsidP="008A7122">
            <w:pPr>
              <w:spacing w:after="200" w:line="276" w:lineRule="auto"/>
            </w:pPr>
            <w:r w:rsidRPr="003D234E">
              <w:t xml:space="preserve">Game starts with </w:t>
            </w:r>
            <w:r w:rsidR="003D3EA4">
              <w:t xml:space="preserve">20x20 pixel ball </w:t>
            </w:r>
            <w:r w:rsidR="008A7122">
              <w:t xml:space="preserve">(yellow) </w:t>
            </w:r>
            <w:r w:rsidR="003D3EA4">
              <w:t xml:space="preserve">glued to the middle of the paddle. </w:t>
            </w:r>
            <w:r w:rsidR="008A7122">
              <w:t>80x7 pixel paddle (pink</w:t>
            </w:r>
            <w:r w:rsidR="003D3EA4">
              <w:t>) is positioned middle-bottom initially (but moves with mouse).</w:t>
            </w:r>
          </w:p>
        </w:tc>
      </w:tr>
      <w:tr w:rsidR="003D234E" w:rsidRPr="003D234E" w:rsidTr="003D3EA4">
        <w:tc>
          <w:tcPr>
            <w:tcW w:w="996" w:type="dxa"/>
          </w:tcPr>
          <w:p w:rsidR="003D234E" w:rsidRPr="003D234E" w:rsidRDefault="003D234E" w:rsidP="003D234E">
            <w:pPr>
              <w:spacing w:after="200" w:line="276" w:lineRule="auto"/>
            </w:pPr>
            <w:r w:rsidRPr="003D234E">
              <w:t>PD2</w:t>
            </w:r>
          </w:p>
        </w:tc>
        <w:tc>
          <w:tcPr>
            <w:tcW w:w="2798" w:type="dxa"/>
          </w:tcPr>
          <w:p w:rsidR="003D234E" w:rsidRPr="003D234E" w:rsidRDefault="003D3EA4" w:rsidP="003D3EA4">
            <w:pPr>
              <w:spacing w:after="200" w:line="276" w:lineRule="auto"/>
            </w:pPr>
            <w:r>
              <w:t>Ball stays without bounds of screen except when missing the paddle and falling through the bottom of the game screen.</w:t>
            </w:r>
          </w:p>
        </w:tc>
        <w:tc>
          <w:tcPr>
            <w:tcW w:w="2835" w:type="dxa"/>
          </w:tcPr>
          <w:p w:rsidR="003D234E" w:rsidRPr="003D234E" w:rsidRDefault="003D3EA4" w:rsidP="003D3EA4">
            <w:pPr>
              <w:spacing w:after="200" w:line="276" w:lineRule="auto"/>
            </w:pPr>
            <w:r>
              <w:t>Using mouse to control paddle bounce ball against all sides of game screen and allow ball to miss paddle.</w:t>
            </w:r>
          </w:p>
        </w:tc>
        <w:tc>
          <w:tcPr>
            <w:tcW w:w="2613" w:type="dxa"/>
          </w:tcPr>
          <w:p w:rsidR="003D234E" w:rsidRPr="003D234E" w:rsidRDefault="003D3EA4" w:rsidP="003D3EA4">
            <w:pPr>
              <w:spacing w:after="200" w:line="276" w:lineRule="auto"/>
            </w:pPr>
            <w:r>
              <w:t>Ball bounces off left, right and top walls but falls past bottom of game screen (and life is lost).</w:t>
            </w:r>
          </w:p>
        </w:tc>
      </w:tr>
      <w:tr w:rsidR="003D234E" w:rsidRPr="003D234E" w:rsidTr="003D3EA4">
        <w:tc>
          <w:tcPr>
            <w:tcW w:w="996" w:type="dxa"/>
          </w:tcPr>
          <w:p w:rsidR="003D234E" w:rsidRPr="003D234E" w:rsidRDefault="003D234E" w:rsidP="003D234E">
            <w:pPr>
              <w:spacing w:after="200" w:line="276" w:lineRule="auto"/>
            </w:pPr>
            <w:r w:rsidRPr="003D234E">
              <w:lastRenderedPageBreak/>
              <w:t>PD3</w:t>
            </w:r>
          </w:p>
        </w:tc>
        <w:tc>
          <w:tcPr>
            <w:tcW w:w="2798" w:type="dxa"/>
          </w:tcPr>
          <w:p w:rsidR="003D234E" w:rsidRPr="003D234E" w:rsidRDefault="003D3EA4" w:rsidP="003D3EA4">
            <w:pPr>
              <w:spacing w:after="200" w:line="276" w:lineRule="auto"/>
            </w:pPr>
            <w:r>
              <w:t>Check paddle can only move left and right (not up and down). Ensure paddle stays within bounds of screen.</w:t>
            </w:r>
          </w:p>
        </w:tc>
        <w:tc>
          <w:tcPr>
            <w:tcW w:w="2835" w:type="dxa"/>
          </w:tcPr>
          <w:p w:rsidR="003D234E" w:rsidRPr="003D234E" w:rsidRDefault="003D3EA4" w:rsidP="003D234E">
            <w:pPr>
              <w:spacing w:after="200" w:line="276" w:lineRule="auto"/>
            </w:pPr>
            <w:r>
              <w:t>Move mouse in all directions to ensure paddle is only moving left and right. Attempt to move paddle past left and right edge of game screen.</w:t>
            </w:r>
          </w:p>
        </w:tc>
        <w:tc>
          <w:tcPr>
            <w:tcW w:w="2613" w:type="dxa"/>
          </w:tcPr>
          <w:p w:rsidR="003D234E" w:rsidRPr="003D234E" w:rsidRDefault="003D3EA4" w:rsidP="003D234E">
            <w:pPr>
              <w:spacing w:after="200" w:line="276" w:lineRule="auto"/>
            </w:pPr>
            <w:r>
              <w:t>Paddle moves left and right in response to mouse movement and won’t go beyond the bounds of the screen. The paddle will not move up and down.</w:t>
            </w:r>
          </w:p>
        </w:tc>
      </w:tr>
      <w:tr w:rsidR="003D234E" w:rsidRPr="003D234E" w:rsidTr="003D3EA4">
        <w:tc>
          <w:tcPr>
            <w:tcW w:w="996" w:type="dxa"/>
          </w:tcPr>
          <w:p w:rsidR="003D234E" w:rsidRPr="003D234E" w:rsidRDefault="003D234E" w:rsidP="003D234E">
            <w:pPr>
              <w:spacing w:after="200" w:line="276" w:lineRule="auto"/>
            </w:pPr>
            <w:r w:rsidRPr="003D234E">
              <w:t>PD4</w:t>
            </w:r>
          </w:p>
        </w:tc>
        <w:tc>
          <w:tcPr>
            <w:tcW w:w="2798" w:type="dxa"/>
          </w:tcPr>
          <w:p w:rsidR="003D234E" w:rsidRPr="003D234E" w:rsidRDefault="008A7122" w:rsidP="003D234E">
            <w:pPr>
              <w:spacing w:after="200" w:line="276" w:lineRule="auto"/>
            </w:pPr>
            <w:r>
              <w:t>Check ball is released in response to launch</w:t>
            </w:r>
          </w:p>
        </w:tc>
        <w:tc>
          <w:tcPr>
            <w:tcW w:w="2835" w:type="dxa"/>
          </w:tcPr>
          <w:p w:rsidR="003D234E" w:rsidRPr="003D234E" w:rsidRDefault="008A7122" w:rsidP="003D234E">
            <w:pPr>
              <w:spacing w:after="200" w:line="276" w:lineRule="auto"/>
            </w:pPr>
            <w:r>
              <w:t>Click mouse at start of game</w:t>
            </w:r>
          </w:p>
        </w:tc>
        <w:tc>
          <w:tcPr>
            <w:tcW w:w="2613" w:type="dxa"/>
          </w:tcPr>
          <w:p w:rsidR="003D234E" w:rsidRPr="003D234E" w:rsidRDefault="008A7122" w:rsidP="003D234E">
            <w:pPr>
              <w:spacing w:after="200" w:line="276" w:lineRule="auto"/>
            </w:pPr>
            <w:r>
              <w:t>Ball should be launched from paddle and move upwards.</w:t>
            </w:r>
          </w:p>
        </w:tc>
      </w:tr>
      <w:tr w:rsidR="003D234E" w:rsidRPr="003D234E" w:rsidTr="003D3EA4">
        <w:tc>
          <w:tcPr>
            <w:tcW w:w="996" w:type="dxa"/>
          </w:tcPr>
          <w:p w:rsidR="003D234E" w:rsidRPr="003D234E" w:rsidRDefault="003D234E" w:rsidP="003D234E">
            <w:pPr>
              <w:spacing w:after="200" w:line="276" w:lineRule="auto"/>
            </w:pPr>
            <w:r w:rsidRPr="003D234E">
              <w:t xml:space="preserve">PD5 </w:t>
            </w:r>
          </w:p>
        </w:tc>
        <w:tc>
          <w:tcPr>
            <w:tcW w:w="2798" w:type="dxa"/>
          </w:tcPr>
          <w:p w:rsidR="003D234E" w:rsidRPr="003D234E" w:rsidRDefault="008A7122" w:rsidP="003D234E">
            <w:pPr>
              <w:spacing w:after="200" w:line="276" w:lineRule="auto"/>
            </w:pPr>
            <w:r>
              <w:t>Check ball is glued after last life lost or last brick hit.</w:t>
            </w:r>
          </w:p>
        </w:tc>
        <w:tc>
          <w:tcPr>
            <w:tcW w:w="2835" w:type="dxa"/>
          </w:tcPr>
          <w:p w:rsidR="008A7122" w:rsidRPr="003D234E" w:rsidRDefault="008A7122" w:rsidP="003D234E">
            <w:pPr>
              <w:spacing w:after="200" w:line="276" w:lineRule="auto"/>
            </w:pPr>
            <w:r>
              <w:t>Play game and lose all lives.</w:t>
            </w:r>
            <w:r>
              <w:br/>
              <w:t>Play game and hit all bricks.</w:t>
            </w:r>
          </w:p>
        </w:tc>
        <w:tc>
          <w:tcPr>
            <w:tcW w:w="2613" w:type="dxa"/>
          </w:tcPr>
          <w:p w:rsidR="003D234E" w:rsidRPr="003D234E" w:rsidRDefault="008A7122" w:rsidP="003D234E">
            <w:pPr>
              <w:spacing w:after="200" w:line="276" w:lineRule="auto"/>
            </w:pPr>
            <w:r>
              <w:t>Ball is glued on loss of last life or last brick being hit.</w:t>
            </w:r>
          </w:p>
        </w:tc>
      </w:tr>
      <w:tr w:rsidR="003D234E" w:rsidRPr="003D234E" w:rsidTr="003D3EA4">
        <w:tc>
          <w:tcPr>
            <w:tcW w:w="996" w:type="dxa"/>
          </w:tcPr>
          <w:p w:rsidR="003D234E" w:rsidRPr="003D234E" w:rsidRDefault="003D234E" w:rsidP="003D234E">
            <w:pPr>
              <w:spacing w:after="200" w:line="276" w:lineRule="auto"/>
            </w:pPr>
            <w:r w:rsidRPr="003D234E">
              <w:t>PD6</w:t>
            </w:r>
          </w:p>
        </w:tc>
        <w:tc>
          <w:tcPr>
            <w:tcW w:w="2798" w:type="dxa"/>
          </w:tcPr>
          <w:p w:rsidR="003D234E" w:rsidRPr="003D234E" w:rsidRDefault="008A7122" w:rsidP="003D234E">
            <w:pPr>
              <w:spacing w:after="200" w:line="276" w:lineRule="auto"/>
            </w:pPr>
            <w:r>
              <w:t>Check ball can move in any direction on the game screen.</w:t>
            </w:r>
          </w:p>
        </w:tc>
        <w:tc>
          <w:tcPr>
            <w:tcW w:w="2835" w:type="dxa"/>
          </w:tcPr>
          <w:p w:rsidR="003D234E" w:rsidRPr="003D234E" w:rsidRDefault="008A7122" w:rsidP="003D234E">
            <w:pPr>
              <w:spacing w:after="200" w:line="276" w:lineRule="auto"/>
            </w:pPr>
            <w:r>
              <w:t>Play game using mouse to bounce ball and check it can move in all directions.</w:t>
            </w:r>
          </w:p>
        </w:tc>
        <w:tc>
          <w:tcPr>
            <w:tcW w:w="2613" w:type="dxa"/>
          </w:tcPr>
          <w:p w:rsidR="003D234E" w:rsidRPr="003D234E" w:rsidRDefault="008A7122" w:rsidP="003D234E">
            <w:pPr>
              <w:spacing w:after="200" w:line="276" w:lineRule="auto"/>
            </w:pPr>
            <w:r>
              <w:t>Ball able to move in all directions.</w:t>
            </w:r>
          </w:p>
        </w:tc>
      </w:tr>
    </w:tbl>
    <w:p w:rsidR="007C65C8" w:rsidRDefault="007C65C8" w:rsidP="007C65C8"/>
    <w:p w:rsidR="0022080D" w:rsidRDefault="0022080D" w:rsidP="007C65C8">
      <w:pPr>
        <w:pStyle w:val="Heading2"/>
      </w:pPr>
      <w:bookmarkStart w:id="27" w:name="_Toc454129898"/>
    </w:p>
    <w:p w:rsidR="007C65C8" w:rsidRDefault="007C65C8" w:rsidP="007C65C8">
      <w:pPr>
        <w:pStyle w:val="Heading2"/>
      </w:pPr>
      <w:r>
        <w:t>Describe the solution – Pseudo code algorithms and justification</w:t>
      </w:r>
      <w:bookmarkEnd w:id="27"/>
      <w:r>
        <w:tab/>
      </w:r>
    </w:p>
    <w:p w:rsidR="00AF1014" w:rsidRDefault="004A3C6D" w:rsidP="00AF1014">
      <w:pPr>
        <w:spacing w:after="0"/>
      </w:pPr>
      <w:r>
        <w:t xml:space="preserve">Public </w:t>
      </w:r>
      <w:r w:rsidR="00AF1014">
        <w:t xml:space="preserve">Class </w:t>
      </w:r>
      <w:proofErr w:type="spellStart"/>
      <w:r w:rsidR="00AF1014">
        <w:t>MoveableGameObject</w:t>
      </w:r>
      <w:proofErr w:type="spellEnd"/>
    </w:p>
    <w:p w:rsidR="00AF1014" w:rsidRDefault="00AF1014" w:rsidP="00AF1014">
      <w:pPr>
        <w:spacing w:after="0"/>
      </w:pPr>
      <w:r>
        <w:t xml:space="preserve">    Inherits </w:t>
      </w:r>
      <w:proofErr w:type="spellStart"/>
      <w:r>
        <w:t>GameObject</w:t>
      </w:r>
      <w:proofErr w:type="spellEnd"/>
    </w:p>
    <w:p w:rsidR="0022080D" w:rsidRDefault="0022080D" w:rsidP="0022080D">
      <w:pPr>
        <w:spacing w:after="0"/>
      </w:pPr>
    </w:p>
    <w:p w:rsidR="00AF1014" w:rsidRDefault="0022080D" w:rsidP="0022080D">
      <w:pPr>
        <w:spacing w:after="0"/>
      </w:pPr>
      <w:r>
        <w:t xml:space="preserve">    bool </w:t>
      </w:r>
      <w:proofErr w:type="spellStart"/>
      <w:r w:rsidR="00AF1014">
        <w:t>blnIsGlued</w:t>
      </w:r>
      <w:proofErr w:type="spellEnd"/>
      <w:r w:rsidR="00AF1014">
        <w:t xml:space="preserve"> </w:t>
      </w:r>
    </w:p>
    <w:p w:rsidR="0022080D" w:rsidRDefault="00AF1014" w:rsidP="0022080D">
      <w:pPr>
        <w:spacing w:after="0"/>
        <w:ind w:left="180" w:hanging="180"/>
      </w:pPr>
      <w:r>
        <w:t xml:space="preserve">    </w:t>
      </w:r>
      <w:r w:rsidR="0022080D">
        <w:t xml:space="preserve">float </w:t>
      </w:r>
      <w:proofErr w:type="spellStart"/>
      <w:r w:rsidR="0022080D">
        <w:t>flt</w:t>
      </w:r>
      <w:r>
        <w:t>Speed</w:t>
      </w:r>
      <w:proofErr w:type="spellEnd"/>
      <w:r>
        <w:t xml:space="preserve">, </w:t>
      </w:r>
      <w:proofErr w:type="spellStart"/>
      <w:r w:rsidR="0022080D">
        <w:t>flt</w:t>
      </w:r>
      <w:r>
        <w:t>XVel</w:t>
      </w:r>
      <w:proofErr w:type="spellEnd"/>
      <w:r>
        <w:t xml:space="preserve">, </w:t>
      </w:r>
      <w:proofErr w:type="spellStart"/>
      <w:r w:rsidR="0022080D">
        <w:t>flt</w:t>
      </w:r>
      <w:r>
        <w:t>YVel</w:t>
      </w:r>
      <w:proofErr w:type="spellEnd"/>
      <w:r w:rsidR="0022080D">
        <w:br/>
        <w:t xml:space="preserve">  MoveableGameObject</w:t>
      </w:r>
      <w:r w:rsidR="0080407F">
        <w:t>(</w:t>
      </w:r>
      <w:r w:rsidR="0022080D">
        <w:t>x,y,width,height,blnIsVisible,fltSpeed,fltXVel,fltYVel,blnIsGlued,drawingBrushColour)</w:t>
      </w:r>
    </w:p>
    <w:p w:rsidR="0022080D" w:rsidRDefault="0022080D" w:rsidP="0022080D">
      <w:pPr>
        <w:spacing w:after="0"/>
      </w:pPr>
      <w:r>
        <w:t xml:space="preserve">       : </w:t>
      </w:r>
      <w:proofErr w:type="gramStart"/>
      <w:r>
        <w:t>base(</w:t>
      </w:r>
      <w:proofErr w:type="spellStart"/>
      <w:proofErr w:type="gramEnd"/>
      <w:r>
        <w:t>x,y,width,height,blnIsVisible,drawingBrushColour</w:t>
      </w:r>
      <w:proofErr w:type="spellEnd"/>
      <w:r>
        <w:t>)</w:t>
      </w:r>
    </w:p>
    <w:p w:rsidR="0022080D" w:rsidRDefault="0022080D" w:rsidP="0022080D">
      <w:pPr>
        <w:spacing w:after="0"/>
      </w:pPr>
      <w:r>
        <w:t xml:space="preserve">            </w:t>
      </w:r>
      <w:proofErr w:type="spellStart"/>
      <w:r>
        <w:t>this.fltSpeed</w:t>
      </w:r>
      <w:proofErr w:type="spellEnd"/>
      <w:r>
        <w:t xml:space="preserve"> = </w:t>
      </w:r>
      <w:proofErr w:type="spellStart"/>
      <w:r>
        <w:t>fltSpeed</w:t>
      </w:r>
      <w:proofErr w:type="spellEnd"/>
      <w:r>
        <w:t>;</w:t>
      </w:r>
    </w:p>
    <w:p w:rsidR="0022080D" w:rsidRDefault="0022080D" w:rsidP="0022080D">
      <w:pPr>
        <w:spacing w:after="0"/>
      </w:pPr>
      <w:r>
        <w:t xml:space="preserve">            </w:t>
      </w:r>
      <w:proofErr w:type="spellStart"/>
      <w:r>
        <w:t>this.fltXVel</w:t>
      </w:r>
      <w:proofErr w:type="spellEnd"/>
      <w:r>
        <w:t xml:space="preserve"> = </w:t>
      </w:r>
      <w:proofErr w:type="spellStart"/>
      <w:r>
        <w:t>fltXVel</w:t>
      </w:r>
      <w:proofErr w:type="spellEnd"/>
      <w:r>
        <w:t>;</w:t>
      </w:r>
    </w:p>
    <w:p w:rsidR="0022080D" w:rsidRDefault="0022080D" w:rsidP="0022080D">
      <w:pPr>
        <w:spacing w:after="0"/>
      </w:pPr>
      <w:r>
        <w:t xml:space="preserve">            </w:t>
      </w:r>
      <w:proofErr w:type="spellStart"/>
      <w:r>
        <w:t>this.fltYVel</w:t>
      </w:r>
      <w:proofErr w:type="spellEnd"/>
      <w:r>
        <w:t xml:space="preserve"> = </w:t>
      </w:r>
      <w:proofErr w:type="spellStart"/>
      <w:r>
        <w:t>fltYVel</w:t>
      </w:r>
      <w:proofErr w:type="spellEnd"/>
      <w:r>
        <w:t>;</w:t>
      </w:r>
    </w:p>
    <w:p w:rsidR="0022080D" w:rsidRDefault="0022080D" w:rsidP="0022080D">
      <w:pPr>
        <w:spacing w:after="0"/>
      </w:pPr>
      <w:r>
        <w:t xml:space="preserve">            </w:t>
      </w:r>
      <w:proofErr w:type="spellStart"/>
      <w:r>
        <w:t>this.blnIsGlued</w:t>
      </w:r>
      <w:proofErr w:type="spellEnd"/>
      <w:r>
        <w:t xml:space="preserve"> = </w:t>
      </w:r>
      <w:proofErr w:type="spellStart"/>
      <w:r>
        <w:t>blnIsGlued</w:t>
      </w:r>
      <w:proofErr w:type="spellEnd"/>
      <w:r>
        <w:t>;</w:t>
      </w:r>
    </w:p>
    <w:p w:rsidR="0080407F" w:rsidRDefault="0022080D" w:rsidP="0022080D">
      <w:pPr>
        <w:spacing w:after="0"/>
      </w:pPr>
      <w:r>
        <w:t xml:space="preserve">    </w:t>
      </w:r>
      <w:r w:rsidR="0080407F">
        <w:t xml:space="preserve">End </w:t>
      </w:r>
      <w:r>
        <w:t>Constructor</w:t>
      </w:r>
    </w:p>
    <w:p w:rsidR="00AF1014" w:rsidRDefault="00AF1014" w:rsidP="00AF1014">
      <w:pPr>
        <w:spacing w:after="0"/>
      </w:pPr>
    </w:p>
    <w:p w:rsidR="00AF1014" w:rsidRDefault="00AF1014" w:rsidP="00AF1014">
      <w:pPr>
        <w:spacing w:after="0"/>
      </w:pPr>
      <w:r>
        <w:t xml:space="preserve">    </w:t>
      </w:r>
      <w:r w:rsidR="0080407F">
        <w:t xml:space="preserve">Function </w:t>
      </w:r>
      <w:proofErr w:type="spellStart"/>
      <w:proofErr w:type="gramStart"/>
      <w:r w:rsidR="0080407F">
        <w:t>Get</w:t>
      </w:r>
      <w:r w:rsidR="0022080D">
        <w:t>Flt</w:t>
      </w:r>
      <w:r>
        <w:t>Speed</w:t>
      </w:r>
      <w:proofErr w:type="spellEnd"/>
      <w:r>
        <w:t>()</w:t>
      </w:r>
      <w:proofErr w:type="gramEnd"/>
    </w:p>
    <w:p w:rsidR="00AF1014" w:rsidRDefault="00AF1014" w:rsidP="00AF1014">
      <w:pPr>
        <w:spacing w:after="0"/>
      </w:pPr>
      <w:r>
        <w:t xml:space="preserve">            Return </w:t>
      </w:r>
      <w:proofErr w:type="spellStart"/>
      <w:r w:rsidR="0022080D">
        <w:t>flt</w:t>
      </w:r>
      <w:r>
        <w:t>Speed</w:t>
      </w:r>
      <w:proofErr w:type="spellEnd"/>
    </w:p>
    <w:p w:rsidR="0080407F" w:rsidRDefault="0080407F" w:rsidP="00AF1014">
      <w:pPr>
        <w:spacing w:after="0"/>
      </w:pPr>
      <w:r>
        <w:t xml:space="preserve">    End Function</w:t>
      </w:r>
    </w:p>
    <w:p w:rsidR="0080407F" w:rsidRDefault="0080407F" w:rsidP="00AF1014">
      <w:pPr>
        <w:spacing w:after="0"/>
      </w:pPr>
    </w:p>
    <w:p w:rsidR="00AF1014" w:rsidRDefault="00AF1014" w:rsidP="00AF1014">
      <w:pPr>
        <w:spacing w:after="0"/>
      </w:pPr>
      <w:r>
        <w:t xml:space="preserve">    </w:t>
      </w:r>
      <w:r w:rsidR="006D3606">
        <w:t>Function</w:t>
      </w:r>
      <w:r>
        <w:t xml:space="preserve"> </w:t>
      </w:r>
      <w:proofErr w:type="spellStart"/>
      <w:proofErr w:type="gramStart"/>
      <w:r w:rsidR="006D3606">
        <w:t>Get</w:t>
      </w:r>
      <w:r w:rsidR="0022080D">
        <w:t>Flt</w:t>
      </w:r>
      <w:r>
        <w:t>XVel</w:t>
      </w:r>
      <w:proofErr w:type="spellEnd"/>
      <w:r>
        <w:t>()</w:t>
      </w:r>
      <w:proofErr w:type="gramEnd"/>
      <w:r>
        <w:t xml:space="preserve"> </w:t>
      </w:r>
    </w:p>
    <w:p w:rsidR="00AF1014" w:rsidRDefault="00AF1014" w:rsidP="00AF1014">
      <w:pPr>
        <w:spacing w:after="0"/>
      </w:pPr>
      <w:r>
        <w:t xml:space="preserve">        Return </w:t>
      </w:r>
      <w:proofErr w:type="spellStart"/>
      <w:r w:rsidR="0022080D">
        <w:t>flt</w:t>
      </w:r>
      <w:r>
        <w:t>XVel</w:t>
      </w:r>
      <w:proofErr w:type="spellEnd"/>
    </w:p>
    <w:p w:rsidR="00AF1014" w:rsidRDefault="006D3606" w:rsidP="00AF1014">
      <w:pPr>
        <w:spacing w:after="0"/>
      </w:pPr>
      <w:r>
        <w:t xml:space="preserve">    </w:t>
      </w:r>
      <w:r w:rsidR="00AF1014">
        <w:t xml:space="preserve">End </w:t>
      </w:r>
      <w:r>
        <w:t>Function</w:t>
      </w:r>
    </w:p>
    <w:p w:rsidR="0022080D" w:rsidRDefault="0022080D" w:rsidP="00AF1014">
      <w:pPr>
        <w:spacing w:after="0"/>
      </w:pPr>
    </w:p>
    <w:p w:rsidR="006D3606" w:rsidRDefault="006D3606" w:rsidP="006D3606">
      <w:pPr>
        <w:spacing w:after="0"/>
      </w:pPr>
      <w:r>
        <w:t xml:space="preserve">    Function </w:t>
      </w:r>
      <w:proofErr w:type="spellStart"/>
      <w:proofErr w:type="gramStart"/>
      <w:r>
        <w:t>Get</w:t>
      </w:r>
      <w:r w:rsidR="0022080D">
        <w:t>Flt</w:t>
      </w:r>
      <w:r>
        <w:t>YVel</w:t>
      </w:r>
      <w:proofErr w:type="spellEnd"/>
      <w:r>
        <w:t>()</w:t>
      </w:r>
      <w:proofErr w:type="gramEnd"/>
      <w:r>
        <w:t xml:space="preserve"> </w:t>
      </w:r>
    </w:p>
    <w:p w:rsidR="006D3606" w:rsidRDefault="006D3606" w:rsidP="006D3606">
      <w:pPr>
        <w:spacing w:after="0"/>
      </w:pPr>
      <w:r>
        <w:t xml:space="preserve">        Return </w:t>
      </w:r>
      <w:proofErr w:type="spellStart"/>
      <w:r w:rsidR="0022080D">
        <w:t>flt</w:t>
      </w:r>
      <w:r>
        <w:t>YVel</w:t>
      </w:r>
      <w:proofErr w:type="spellEnd"/>
    </w:p>
    <w:p w:rsidR="006D3606" w:rsidRDefault="006D3606" w:rsidP="006D3606">
      <w:pPr>
        <w:spacing w:after="0"/>
      </w:pPr>
      <w:r>
        <w:t xml:space="preserve">    End Function</w:t>
      </w:r>
    </w:p>
    <w:p w:rsidR="0022080D" w:rsidRDefault="0022080D" w:rsidP="006D3606">
      <w:pPr>
        <w:spacing w:after="0"/>
      </w:pPr>
    </w:p>
    <w:p w:rsidR="0022080D" w:rsidRDefault="0022080D" w:rsidP="0022080D">
      <w:pPr>
        <w:spacing w:after="0"/>
      </w:pPr>
      <w:r>
        <w:lastRenderedPageBreak/>
        <w:t xml:space="preserve">    Function </w:t>
      </w:r>
      <w:proofErr w:type="spellStart"/>
      <w:proofErr w:type="gramStart"/>
      <w:r>
        <w:t>GetBlnIsGlued</w:t>
      </w:r>
      <w:proofErr w:type="spellEnd"/>
      <w:r>
        <w:t>()</w:t>
      </w:r>
      <w:proofErr w:type="gramEnd"/>
      <w:r>
        <w:t xml:space="preserve"> </w:t>
      </w:r>
    </w:p>
    <w:p w:rsidR="0022080D" w:rsidRDefault="0022080D" w:rsidP="0022080D">
      <w:pPr>
        <w:spacing w:after="0"/>
      </w:pPr>
      <w:r>
        <w:t xml:space="preserve">        Return </w:t>
      </w:r>
      <w:proofErr w:type="spellStart"/>
      <w:r>
        <w:t>blnIsGlued</w:t>
      </w:r>
      <w:proofErr w:type="spellEnd"/>
    </w:p>
    <w:p w:rsidR="0022080D" w:rsidRDefault="0022080D" w:rsidP="0022080D">
      <w:pPr>
        <w:spacing w:after="0"/>
      </w:pPr>
      <w:r>
        <w:t xml:space="preserve">    End Function</w:t>
      </w:r>
    </w:p>
    <w:p w:rsidR="0022080D" w:rsidRDefault="0022080D" w:rsidP="006D3606">
      <w:pPr>
        <w:spacing w:after="0"/>
      </w:pPr>
    </w:p>
    <w:p w:rsidR="0022080D" w:rsidRDefault="0022080D" w:rsidP="0022080D">
      <w:pPr>
        <w:spacing w:after="0"/>
      </w:pPr>
      <w:r>
        <w:t xml:space="preserve">    Procedure </w:t>
      </w:r>
      <w:proofErr w:type="spellStart"/>
      <w:r>
        <w:t>SetFltSpeed</w:t>
      </w:r>
      <w:proofErr w:type="spellEnd"/>
      <w:r>
        <w:t>(</w:t>
      </w:r>
      <w:r w:rsidR="001477A7">
        <w:t>speed</w:t>
      </w:r>
      <w:r>
        <w:t>)</w:t>
      </w:r>
    </w:p>
    <w:p w:rsidR="0022080D" w:rsidRDefault="0022080D" w:rsidP="0022080D">
      <w:pPr>
        <w:spacing w:after="0"/>
      </w:pPr>
      <w:r>
        <w:t xml:space="preserve">            </w:t>
      </w:r>
      <w:proofErr w:type="spellStart"/>
      <w:r w:rsidR="001477A7">
        <w:t>flt</w:t>
      </w:r>
      <w:r>
        <w:t>Speed</w:t>
      </w:r>
      <w:proofErr w:type="spellEnd"/>
      <w:r>
        <w:t xml:space="preserve"> = </w:t>
      </w:r>
      <w:r w:rsidR="001477A7">
        <w:t>speed</w:t>
      </w:r>
    </w:p>
    <w:p w:rsidR="0022080D" w:rsidRDefault="0022080D" w:rsidP="0022080D">
      <w:pPr>
        <w:spacing w:after="0"/>
      </w:pPr>
      <w:r>
        <w:t xml:space="preserve">    End Procedure</w:t>
      </w:r>
    </w:p>
    <w:p w:rsidR="0022080D" w:rsidRDefault="0022080D" w:rsidP="0022080D">
      <w:pPr>
        <w:spacing w:after="0"/>
      </w:pPr>
      <w:r>
        <w:t xml:space="preserve">    </w:t>
      </w:r>
    </w:p>
    <w:p w:rsidR="0022080D" w:rsidRDefault="0022080D" w:rsidP="0022080D">
      <w:pPr>
        <w:spacing w:after="0"/>
      </w:pPr>
      <w:r>
        <w:t xml:space="preserve">    Procedure </w:t>
      </w:r>
      <w:proofErr w:type="spellStart"/>
      <w:r>
        <w:t>Set</w:t>
      </w:r>
      <w:r w:rsidR="001477A7">
        <w:t>Flt</w:t>
      </w:r>
      <w:r>
        <w:t>XVel</w:t>
      </w:r>
      <w:proofErr w:type="spellEnd"/>
      <w:r>
        <w:t>(</w:t>
      </w:r>
      <w:proofErr w:type="spellStart"/>
      <w:r w:rsidR="001477A7">
        <w:t>xVel</w:t>
      </w:r>
      <w:proofErr w:type="spellEnd"/>
      <w:r>
        <w:t>)</w:t>
      </w:r>
    </w:p>
    <w:p w:rsidR="0022080D" w:rsidRDefault="0022080D" w:rsidP="0022080D">
      <w:pPr>
        <w:spacing w:after="0"/>
      </w:pPr>
      <w:r>
        <w:t xml:space="preserve">            </w:t>
      </w:r>
      <w:proofErr w:type="spellStart"/>
      <w:r w:rsidR="001477A7">
        <w:t>flt</w:t>
      </w:r>
      <w:r>
        <w:t>XVel</w:t>
      </w:r>
      <w:proofErr w:type="spellEnd"/>
      <w:r>
        <w:t xml:space="preserve"> = </w:t>
      </w:r>
      <w:proofErr w:type="spellStart"/>
      <w:r w:rsidR="001477A7">
        <w:t>xVel</w:t>
      </w:r>
      <w:proofErr w:type="spellEnd"/>
    </w:p>
    <w:p w:rsidR="0022080D" w:rsidRDefault="0022080D" w:rsidP="0022080D">
      <w:pPr>
        <w:spacing w:after="0"/>
      </w:pPr>
      <w:r>
        <w:t xml:space="preserve">    End Procedure</w:t>
      </w:r>
    </w:p>
    <w:p w:rsidR="0022080D" w:rsidRDefault="0022080D" w:rsidP="0022080D">
      <w:pPr>
        <w:spacing w:after="0"/>
      </w:pPr>
    </w:p>
    <w:p w:rsidR="006D3606" w:rsidRDefault="006D3606" w:rsidP="006D3606">
      <w:pPr>
        <w:spacing w:after="0"/>
      </w:pPr>
      <w:r>
        <w:t xml:space="preserve">    </w:t>
      </w:r>
    </w:p>
    <w:p w:rsidR="006D3606" w:rsidRDefault="006D3606" w:rsidP="006D3606">
      <w:pPr>
        <w:spacing w:after="0"/>
      </w:pPr>
      <w:r>
        <w:t xml:space="preserve">    Procedure </w:t>
      </w:r>
      <w:proofErr w:type="spellStart"/>
      <w:r>
        <w:t>Set</w:t>
      </w:r>
      <w:r w:rsidR="001477A7">
        <w:t>Flt</w:t>
      </w:r>
      <w:r>
        <w:t>YVel</w:t>
      </w:r>
      <w:proofErr w:type="spellEnd"/>
      <w:r>
        <w:t>(</w:t>
      </w:r>
      <w:proofErr w:type="spellStart"/>
      <w:r w:rsidR="001477A7">
        <w:t>yVel</w:t>
      </w:r>
      <w:proofErr w:type="spellEnd"/>
      <w:r>
        <w:t>)</w:t>
      </w:r>
    </w:p>
    <w:p w:rsidR="006D3606" w:rsidRDefault="006D3606" w:rsidP="006D3606">
      <w:pPr>
        <w:spacing w:after="0"/>
      </w:pPr>
      <w:r>
        <w:t xml:space="preserve">            </w:t>
      </w:r>
      <w:proofErr w:type="spellStart"/>
      <w:r w:rsidR="001477A7">
        <w:t>flt</w:t>
      </w:r>
      <w:r>
        <w:t>YVel</w:t>
      </w:r>
      <w:proofErr w:type="spellEnd"/>
      <w:r>
        <w:t xml:space="preserve"> = </w:t>
      </w:r>
      <w:proofErr w:type="spellStart"/>
      <w:r w:rsidR="001477A7">
        <w:t>yVel</w:t>
      </w:r>
      <w:proofErr w:type="spellEnd"/>
    </w:p>
    <w:p w:rsidR="006D3606" w:rsidRDefault="006D3606" w:rsidP="006D3606">
      <w:pPr>
        <w:spacing w:after="0"/>
      </w:pPr>
      <w:r>
        <w:t xml:space="preserve">    End Procedure</w:t>
      </w:r>
    </w:p>
    <w:p w:rsidR="00AF1014" w:rsidRDefault="00AF1014" w:rsidP="00AF1014">
      <w:pPr>
        <w:spacing w:after="0"/>
      </w:pPr>
    </w:p>
    <w:p w:rsidR="00AF1014" w:rsidRDefault="00AF1014" w:rsidP="00AF1014">
      <w:pPr>
        <w:spacing w:after="0"/>
      </w:pPr>
      <w:r>
        <w:t xml:space="preserve">    </w:t>
      </w:r>
      <w:r w:rsidR="006D3606">
        <w:t>Procedure</w:t>
      </w:r>
      <w:r>
        <w:t xml:space="preserve"> </w:t>
      </w:r>
      <w:proofErr w:type="gramStart"/>
      <w:r>
        <w:t>Glue()</w:t>
      </w:r>
      <w:proofErr w:type="gramEnd"/>
    </w:p>
    <w:p w:rsidR="00AF1014" w:rsidRDefault="00AF1014" w:rsidP="00AF1014">
      <w:pPr>
        <w:spacing w:after="0"/>
      </w:pPr>
      <w:r>
        <w:t xml:space="preserve">        </w:t>
      </w:r>
      <w:proofErr w:type="spellStart"/>
      <w:r>
        <w:t>blnIsGlued</w:t>
      </w:r>
      <w:proofErr w:type="spellEnd"/>
      <w:r>
        <w:t xml:space="preserve"> = True</w:t>
      </w:r>
    </w:p>
    <w:p w:rsidR="00AF1014" w:rsidRDefault="006D3606" w:rsidP="00AF1014">
      <w:pPr>
        <w:spacing w:after="0"/>
      </w:pPr>
      <w:r>
        <w:t xml:space="preserve">    End Procedure</w:t>
      </w:r>
    </w:p>
    <w:p w:rsidR="00AF1014" w:rsidRDefault="00AF1014" w:rsidP="00AF1014">
      <w:pPr>
        <w:spacing w:after="0"/>
      </w:pPr>
    </w:p>
    <w:p w:rsidR="00AF1014" w:rsidRDefault="00AF1014" w:rsidP="00AF1014">
      <w:pPr>
        <w:spacing w:after="0"/>
      </w:pPr>
      <w:r>
        <w:t xml:space="preserve">    </w:t>
      </w:r>
      <w:r w:rsidR="006D3606">
        <w:t>Procedure</w:t>
      </w:r>
      <w:r>
        <w:t xml:space="preserve"> </w:t>
      </w:r>
      <w:proofErr w:type="spellStart"/>
      <w:proofErr w:type="gramStart"/>
      <w:r>
        <w:t>UnGlue</w:t>
      </w:r>
      <w:proofErr w:type="spellEnd"/>
      <w:r>
        <w:t>()</w:t>
      </w:r>
      <w:proofErr w:type="gramEnd"/>
    </w:p>
    <w:p w:rsidR="00AF1014" w:rsidRDefault="00AF1014" w:rsidP="00AF1014">
      <w:pPr>
        <w:spacing w:after="0"/>
      </w:pPr>
      <w:r>
        <w:t xml:space="preserve">        </w:t>
      </w:r>
      <w:proofErr w:type="spellStart"/>
      <w:r>
        <w:t>blnIsGlued</w:t>
      </w:r>
      <w:proofErr w:type="spellEnd"/>
      <w:r>
        <w:t xml:space="preserve"> = False</w:t>
      </w:r>
    </w:p>
    <w:p w:rsidR="00AF1014" w:rsidRDefault="006D3606" w:rsidP="00AF1014">
      <w:pPr>
        <w:spacing w:after="0"/>
      </w:pPr>
      <w:r>
        <w:t xml:space="preserve">    End Procedure</w:t>
      </w:r>
    </w:p>
    <w:p w:rsidR="00AF1014" w:rsidRDefault="00AF1014" w:rsidP="00AF1014">
      <w:pPr>
        <w:spacing w:after="0"/>
      </w:pPr>
    </w:p>
    <w:p w:rsidR="00AF1014" w:rsidRDefault="00AF1014" w:rsidP="00AF1014">
      <w:pPr>
        <w:spacing w:after="0"/>
      </w:pPr>
      <w:r>
        <w:t xml:space="preserve">    </w:t>
      </w:r>
      <w:r w:rsidR="006D3606">
        <w:t xml:space="preserve">Procedure </w:t>
      </w:r>
      <w:proofErr w:type="spellStart"/>
      <w:r w:rsidR="006D3606">
        <w:t>C</w:t>
      </w:r>
      <w:r>
        <w:t>hangePosition</w:t>
      </w:r>
      <w:proofErr w:type="spellEnd"/>
      <w:r>
        <w:t>(</w:t>
      </w:r>
      <w:r w:rsidR="001477A7">
        <w:t>x, y</w:t>
      </w:r>
      <w:r>
        <w:t>)</w:t>
      </w:r>
    </w:p>
    <w:p w:rsidR="00AF1014" w:rsidRDefault="00AF1014" w:rsidP="00AF1014">
      <w:pPr>
        <w:spacing w:after="0"/>
      </w:pPr>
      <w:r>
        <w:t xml:space="preserve">        </w:t>
      </w:r>
      <w:proofErr w:type="spellStart"/>
      <w:r>
        <w:t>recPosition.Location</w:t>
      </w:r>
      <w:proofErr w:type="spellEnd"/>
      <w:r>
        <w:t xml:space="preserve"> = </w:t>
      </w:r>
      <w:r w:rsidR="001477A7">
        <w:t>n</w:t>
      </w:r>
      <w:r>
        <w:t>ew Point(</w:t>
      </w:r>
      <w:r w:rsidR="001477A7">
        <w:t>x</w:t>
      </w:r>
      <w:r>
        <w:t xml:space="preserve">, </w:t>
      </w:r>
      <w:r w:rsidR="001477A7">
        <w:t>y</w:t>
      </w:r>
      <w:r>
        <w:t>)</w:t>
      </w:r>
    </w:p>
    <w:p w:rsidR="00AF1014" w:rsidRDefault="006D3606" w:rsidP="00AF1014">
      <w:pPr>
        <w:spacing w:after="0"/>
      </w:pPr>
      <w:r>
        <w:t xml:space="preserve">    End Procedure</w:t>
      </w:r>
    </w:p>
    <w:p w:rsidR="00AF1014" w:rsidRDefault="00AF1014" w:rsidP="00AF1014">
      <w:pPr>
        <w:spacing w:after="0"/>
      </w:pPr>
    </w:p>
    <w:p w:rsidR="00AF1014" w:rsidRDefault="00AF1014" w:rsidP="00AF1014">
      <w:pPr>
        <w:spacing w:after="0"/>
      </w:pPr>
      <w:r>
        <w:t xml:space="preserve">    P</w:t>
      </w:r>
      <w:r w:rsidR="006D3606">
        <w:t xml:space="preserve">rocedure </w:t>
      </w:r>
      <w:proofErr w:type="spellStart"/>
      <w:r w:rsidR="006D3606">
        <w:t>C</w:t>
      </w:r>
      <w:r>
        <w:t>hangePosition</w:t>
      </w:r>
      <w:proofErr w:type="spellEnd"/>
      <w:r>
        <w:t>(</w:t>
      </w:r>
      <w:r w:rsidR="001477A7">
        <w:t>x</w:t>
      </w:r>
      <w:r>
        <w:t>)</w:t>
      </w:r>
    </w:p>
    <w:p w:rsidR="00AF1014" w:rsidRDefault="00AF1014" w:rsidP="00AF1014">
      <w:pPr>
        <w:spacing w:after="0"/>
      </w:pPr>
      <w:r>
        <w:t xml:space="preserve">        </w:t>
      </w:r>
      <w:proofErr w:type="spellStart"/>
      <w:r>
        <w:t>recPosition.Location</w:t>
      </w:r>
      <w:proofErr w:type="spellEnd"/>
      <w:r>
        <w:t xml:space="preserve"> = </w:t>
      </w:r>
      <w:r w:rsidR="001477A7">
        <w:t>n</w:t>
      </w:r>
      <w:r>
        <w:t>ew Point(</w:t>
      </w:r>
      <w:r w:rsidR="001477A7">
        <w:t>x</w:t>
      </w:r>
      <w:r>
        <w:t xml:space="preserve">, </w:t>
      </w:r>
      <w:proofErr w:type="gramStart"/>
      <w:r>
        <w:t>Position(</w:t>
      </w:r>
      <w:proofErr w:type="gramEnd"/>
      <w:r>
        <w:t>).Y)</w:t>
      </w:r>
    </w:p>
    <w:p w:rsidR="00AF1014" w:rsidRDefault="006D3606" w:rsidP="00AF1014">
      <w:pPr>
        <w:spacing w:after="0"/>
      </w:pPr>
      <w:r>
        <w:t xml:space="preserve">    End Procedure</w:t>
      </w:r>
    </w:p>
    <w:p w:rsidR="007C65C8" w:rsidRDefault="00AF1014" w:rsidP="00AF1014">
      <w:pPr>
        <w:spacing w:after="0"/>
      </w:pPr>
      <w:r>
        <w:t>End Class</w:t>
      </w:r>
    </w:p>
    <w:p w:rsidR="007C65C8" w:rsidRDefault="007C65C8" w:rsidP="007C65C8"/>
    <w:p w:rsidR="007C65C8" w:rsidRDefault="007C65C8" w:rsidP="007C65C8">
      <w:pPr>
        <w:pStyle w:val="Heading2"/>
      </w:pPr>
      <w:bookmarkStart w:id="28" w:name="_Toc454129899"/>
      <w:r>
        <w:lastRenderedPageBreak/>
        <w:t>Developing the solution – Coding</w:t>
      </w:r>
      <w:bookmarkEnd w:id="28"/>
    </w:p>
    <w:p w:rsidR="008C2443" w:rsidRPr="008C2443" w:rsidRDefault="00885FFB" w:rsidP="008C2443">
      <w:r>
        <w:rPr>
          <w:noProof/>
          <w:lang w:eastAsia="en-GB"/>
        </w:rPr>
        <w:drawing>
          <wp:inline distT="0" distB="0" distL="0" distR="0" wp14:anchorId="04955503" wp14:editId="49B72277">
            <wp:extent cx="5304806" cy="4524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965" t="11523" r="45823" b="24473"/>
                    <a:stretch/>
                  </pic:blipFill>
                  <pic:spPr bwMode="auto">
                    <a:xfrm>
                      <a:off x="0" y="0"/>
                      <a:ext cx="5312660" cy="4531073"/>
                    </a:xfrm>
                    <a:prstGeom prst="rect">
                      <a:avLst/>
                    </a:prstGeom>
                    <a:ln>
                      <a:noFill/>
                    </a:ln>
                    <a:extLst>
                      <a:ext uri="{53640926-AAD7-44D8-BBD7-CCE9431645EC}">
                        <a14:shadowObscured xmlns:a14="http://schemas.microsoft.com/office/drawing/2010/main"/>
                      </a:ext>
                    </a:extLst>
                  </pic:spPr>
                </pic:pic>
              </a:graphicData>
            </a:graphic>
          </wp:inline>
        </w:drawing>
      </w:r>
    </w:p>
    <w:p w:rsidR="008C2443" w:rsidRDefault="00720DB1" w:rsidP="00720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2443" w:rsidRDefault="008C2443" w:rsidP="00720DB1">
      <w:pPr>
        <w:autoSpaceDE w:val="0"/>
        <w:autoSpaceDN w:val="0"/>
        <w:adjustRightInd w:val="0"/>
        <w:spacing w:after="0" w:line="240" w:lineRule="auto"/>
        <w:rPr>
          <w:rFonts w:ascii="Consolas" w:hAnsi="Consolas" w:cs="Consolas"/>
          <w:color w:val="000000"/>
          <w:sz w:val="19"/>
          <w:szCs w:val="19"/>
          <w:highlight w:val="white"/>
        </w:rPr>
      </w:pPr>
    </w:p>
    <w:p w:rsidR="008C2443" w:rsidRDefault="00A15FD9" w:rsidP="00720DB1">
      <w:pPr>
        <w:autoSpaceDE w:val="0"/>
        <w:autoSpaceDN w:val="0"/>
        <w:adjustRightInd w:val="0"/>
        <w:spacing w:after="0" w:line="240" w:lineRule="auto"/>
        <w:rPr>
          <w:rFonts w:ascii="Consolas" w:hAnsi="Consolas" w:cs="Consolas"/>
          <w:color w:val="000000"/>
          <w:sz w:val="19"/>
          <w:szCs w:val="19"/>
          <w:highlight w:val="white"/>
        </w:rPr>
      </w:pPr>
      <w:r>
        <w:rPr>
          <w:noProof/>
          <w:lang w:eastAsia="en-GB"/>
        </w:rPr>
        <w:drawing>
          <wp:inline distT="0" distB="0" distL="0" distR="0" wp14:anchorId="036A6D97" wp14:editId="3B9D6F88">
            <wp:extent cx="3310890" cy="392501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644" t="14440" r="59965" b="27833"/>
                    <a:stretch/>
                  </pic:blipFill>
                  <pic:spPr bwMode="auto">
                    <a:xfrm>
                      <a:off x="0" y="0"/>
                      <a:ext cx="3333506" cy="3951830"/>
                    </a:xfrm>
                    <a:prstGeom prst="rect">
                      <a:avLst/>
                    </a:prstGeom>
                    <a:ln>
                      <a:noFill/>
                    </a:ln>
                    <a:extLst>
                      <a:ext uri="{53640926-AAD7-44D8-BBD7-CCE9431645EC}">
                        <a14:shadowObscured xmlns:a14="http://schemas.microsoft.com/office/drawing/2010/main"/>
                      </a:ext>
                    </a:extLst>
                  </pic:spPr>
                </pic:pic>
              </a:graphicData>
            </a:graphic>
          </wp:inline>
        </w:drawing>
      </w:r>
    </w:p>
    <w:p w:rsidR="008C2443" w:rsidRDefault="008C2443" w:rsidP="00720DB1">
      <w:pPr>
        <w:autoSpaceDE w:val="0"/>
        <w:autoSpaceDN w:val="0"/>
        <w:adjustRightInd w:val="0"/>
        <w:spacing w:after="0" w:line="240" w:lineRule="auto"/>
        <w:rPr>
          <w:rFonts w:ascii="Consolas" w:hAnsi="Consolas" w:cs="Consolas"/>
          <w:color w:val="000000"/>
          <w:sz w:val="19"/>
          <w:szCs w:val="19"/>
          <w:highlight w:val="white"/>
        </w:rPr>
      </w:pPr>
    </w:p>
    <w:p w:rsidR="00720DB1" w:rsidRDefault="00720DB1" w:rsidP="008C24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00A15FD9">
        <w:rPr>
          <w:noProof/>
          <w:lang w:eastAsia="en-GB"/>
        </w:rPr>
        <w:drawing>
          <wp:inline distT="0" distB="0" distL="0" distR="0" wp14:anchorId="1890DC12" wp14:editId="6251B409">
            <wp:extent cx="3473459" cy="1017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50" t="37475" r="60115" b="48336"/>
                    <a:stretch/>
                  </pic:blipFill>
                  <pic:spPr bwMode="auto">
                    <a:xfrm>
                      <a:off x="0" y="0"/>
                      <a:ext cx="3515916" cy="1030359"/>
                    </a:xfrm>
                    <a:prstGeom prst="rect">
                      <a:avLst/>
                    </a:prstGeom>
                    <a:ln>
                      <a:noFill/>
                    </a:ln>
                    <a:extLst>
                      <a:ext uri="{53640926-AAD7-44D8-BBD7-CCE9431645EC}">
                        <a14:shadowObscured xmlns:a14="http://schemas.microsoft.com/office/drawing/2010/main"/>
                      </a:ext>
                    </a:extLst>
                  </pic:spPr>
                </pic:pic>
              </a:graphicData>
            </a:graphic>
          </wp:inline>
        </w:drawing>
      </w:r>
    </w:p>
    <w:p w:rsidR="00F4659C" w:rsidRPr="00450E34" w:rsidRDefault="002740BD" w:rsidP="00450E34">
      <w:pPr>
        <w:pStyle w:val="Heading2"/>
      </w:pPr>
      <w:bookmarkStart w:id="29" w:name="_Toc454129900"/>
      <w:r>
        <w:t>Testing to inform development</w:t>
      </w:r>
      <w:bookmarkEnd w:id="29"/>
    </w:p>
    <w:tbl>
      <w:tblPr>
        <w:tblStyle w:val="TableGrid"/>
        <w:tblW w:w="0" w:type="auto"/>
        <w:tblLook w:val="04A0" w:firstRow="1" w:lastRow="0" w:firstColumn="1" w:lastColumn="0" w:noHBand="0" w:noVBand="1"/>
      </w:tblPr>
      <w:tblGrid>
        <w:gridCol w:w="895"/>
        <w:gridCol w:w="2153"/>
        <w:gridCol w:w="2660"/>
        <w:gridCol w:w="1976"/>
        <w:gridCol w:w="1558"/>
      </w:tblGrid>
      <w:tr w:rsidR="00DC759F" w:rsidRPr="00806613" w:rsidTr="00450E34">
        <w:tc>
          <w:tcPr>
            <w:tcW w:w="895" w:type="dxa"/>
          </w:tcPr>
          <w:p w:rsidR="00DC759F" w:rsidRPr="00806613" w:rsidRDefault="00DC759F" w:rsidP="00DC759F">
            <w:pPr>
              <w:rPr>
                <w:b/>
              </w:rPr>
            </w:pPr>
            <w:r w:rsidRPr="00806613">
              <w:rPr>
                <w:b/>
              </w:rPr>
              <w:t>Test No.</w:t>
            </w:r>
          </w:p>
        </w:tc>
        <w:tc>
          <w:tcPr>
            <w:tcW w:w="2153" w:type="dxa"/>
          </w:tcPr>
          <w:p w:rsidR="00DC759F" w:rsidRPr="00806613" w:rsidRDefault="00DC759F" w:rsidP="00DC759F">
            <w:pPr>
              <w:rPr>
                <w:b/>
              </w:rPr>
            </w:pPr>
            <w:r w:rsidRPr="00806613">
              <w:rPr>
                <w:b/>
              </w:rPr>
              <w:t>Description of Test</w:t>
            </w:r>
          </w:p>
        </w:tc>
        <w:tc>
          <w:tcPr>
            <w:tcW w:w="2660" w:type="dxa"/>
          </w:tcPr>
          <w:p w:rsidR="00DC759F" w:rsidRPr="00806613" w:rsidRDefault="00DC759F" w:rsidP="00DC759F">
            <w:pPr>
              <w:rPr>
                <w:b/>
              </w:rPr>
            </w:pPr>
            <w:r w:rsidRPr="00806613">
              <w:rPr>
                <w:b/>
              </w:rPr>
              <w:t>Test Data</w:t>
            </w:r>
          </w:p>
        </w:tc>
        <w:tc>
          <w:tcPr>
            <w:tcW w:w="1976" w:type="dxa"/>
          </w:tcPr>
          <w:p w:rsidR="00DC759F" w:rsidRPr="00806613" w:rsidRDefault="00DC759F" w:rsidP="00DC759F">
            <w:pPr>
              <w:rPr>
                <w:b/>
              </w:rPr>
            </w:pPr>
            <w:r w:rsidRPr="00806613">
              <w:rPr>
                <w:b/>
              </w:rPr>
              <w:t>Expected Result</w:t>
            </w:r>
          </w:p>
        </w:tc>
        <w:tc>
          <w:tcPr>
            <w:tcW w:w="1558" w:type="dxa"/>
          </w:tcPr>
          <w:p w:rsidR="00DC759F" w:rsidRPr="00806613" w:rsidRDefault="00DC759F" w:rsidP="00DC759F">
            <w:pPr>
              <w:rPr>
                <w:b/>
              </w:rPr>
            </w:pPr>
            <w:r>
              <w:rPr>
                <w:b/>
              </w:rPr>
              <w:t>As expected? Comment if necessary</w:t>
            </w:r>
          </w:p>
        </w:tc>
      </w:tr>
      <w:tr w:rsidR="00DC759F" w:rsidTr="00450E34">
        <w:tc>
          <w:tcPr>
            <w:tcW w:w="895" w:type="dxa"/>
          </w:tcPr>
          <w:p w:rsidR="00DC759F" w:rsidRDefault="00DC759F" w:rsidP="00DC759F">
            <w:r>
              <w:t>DD2.1</w:t>
            </w:r>
          </w:p>
        </w:tc>
        <w:tc>
          <w:tcPr>
            <w:tcW w:w="2153" w:type="dxa"/>
          </w:tcPr>
          <w:p w:rsidR="00DC759F" w:rsidRDefault="00DC759F" w:rsidP="00DC759F">
            <w:r>
              <w:t xml:space="preserve">Check </w:t>
            </w:r>
            <w:proofErr w:type="spellStart"/>
            <w:r>
              <w:t>getBlnIsGlued</w:t>
            </w:r>
            <w:proofErr w:type="spellEnd"/>
            <w:r>
              <w:t>() returns True</w:t>
            </w:r>
          </w:p>
        </w:tc>
        <w:tc>
          <w:tcPr>
            <w:tcW w:w="2660" w:type="dxa"/>
          </w:tcPr>
          <w:p w:rsidR="00DC759F" w:rsidRDefault="00DC759F" w:rsidP="00DC759F">
            <w:r>
              <w:t xml:space="preserve">call to </w:t>
            </w:r>
            <w:proofErr w:type="spellStart"/>
            <w:r>
              <w:t>getBlnIsGlued</w:t>
            </w:r>
            <w:proofErr w:type="spellEnd"/>
            <w:r>
              <w:t>()</w:t>
            </w:r>
          </w:p>
        </w:tc>
        <w:tc>
          <w:tcPr>
            <w:tcW w:w="1976" w:type="dxa"/>
          </w:tcPr>
          <w:p w:rsidR="00DC759F" w:rsidRDefault="00DC759F" w:rsidP="00DC759F">
            <w:r>
              <w:t>True is returned</w:t>
            </w:r>
          </w:p>
        </w:tc>
        <w:tc>
          <w:tcPr>
            <w:tcW w:w="1558" w:type="dxa"/>
          </w:tcPr>
          <w:p w:rsidR="00DC759F" w:rsidRDefault="00DC759F" w:rsidP="00DC759F">
            <w:r>
              <w:t>Y</w:t>
            </w:r>
          </w:p>
        </w:tc>
      </w:tr>
      <w:tr w:rsidR="00DC759F" w:rsidTr="00450E34">
        <w:tc>
          <w:tcPr>
            <w:tcW w:w="895" w:type="dxa"/>
          </w:tcPr>
          <w:p w:rsidR="00DC759F" w:rsidRDefault="00DC759F" w:rsidP="00DC759F">
            <w:r>
              <w:t>DD2.2</w:t>
            </w:r>
          </w:p>
        </w:tc>
        <w:tc>
          <w:tcPr>
            <w:tcW w:w="2153" w:type="dxa"/>
          </w:tcPr>
          <w:p w:rsidR="00DC759F" w:rsidRDefault="00DC759F" w:rsidP="00DC759F">
            <w:r>
              <w:t xml:space="preserve">Check </w:t>
            </w:r>
            <w:proofErr w:type="spellStart"/>
            <w:r>
              <w:t>GetRecPosition</w:t>
            </w:r>
            <w:proofErr w:type="spellEnd"/>
            <w:r>
              <w:t xml:space="preserve"> returns a Rectangle with X = 298, Y = 414, width = 20, height = 20</w:t>
            </w:r>
          </w:p>
        </w:tc>
        <w:tc>
          <w:tcPr>
            <w:tcW w:w="2660" w:type="dxa"/>
          </w:tcPr>
          <w:p w:rsidR="00DC759F" w:rsidRDefault="00DC759F" w:rsidP="00DC759F">
            <w:r>
              <w:t xml:space="preserve">Call to </w:t>
            </w:r>
            <w:proofErr w:type="spellStart"/>
            <w:r>
              <w:t>GetRecPosition</w:t>
            </w:r>
            <w:proofErr w:type="spellEnd"/>
            <w:r>
              <w:t>()</w:t>
            </w:r>
          </w:p>
        </w:tc>
        <w:tc>
          <w:tcPr>
            <w:tcW w:w="1976" w:type="dxa"/>
          </w:tcPr>
          <w:p w:rsidR="00DC759F" w:rsidRDefault="00DC759F" w:rsidP="00DC759F">
            <w:r>
              <w:t>Rectangle is returned with values X = 298, Y = 414, width = 20, height = 20</w:t>
            </w:r>
          </w:p>
        </w:tc>
        <w:tc>
          <w:tcPr>
            <w:tcW w:w="1558" w:type="dxa"/>
          </w:tcPr>
          <w:p w:rsidR="00DC759F" w:rsidRDefault="00DC759F" w:rsidP="00DC759F">
            <w:r>
              <w:t>Y</w:t>
            </w:r>
          </w:p>
        </w:tc>
      </w:tr>
      <w:tr w:rsidR="00DC759F" w:rsidTr="00450E34">
        <w:tc>
          <w:tcPr>
            <w:tcW w:w="895" w:type="dxa"/>
          </w:tcPr>
          <w:p w:rsidR="00DC759F" w:rsidRDefault="00DC759F" w:rsidP="00DC759F">
            <w:r>
              <w:t>DD2.3</w:t>
            </w:r>
          </w:p>
        </w:tc>
        <w:tc>
          <w:tcPr>
            <w:tcW w:w="2153" w:type="dxa"/>
          </w:tcPr>
          <w:p w:rsidR="00DC759F" w:rsidRDefault="00DC759F" w:rsidP="00DC759F">
            <w:r>
              <w:t xml:space="preserve">Check whether methods to change </w:t>
            </w:r>
            <w:proofErr w:type="spellStart"/>
            <w:r>
              <w:t>GameObject</w:t>
            </w:r>
            <w:proofErr w:type="spellEnd"/>
            <w:r>
              <w:t xml:space="preserve"> </w:t>
            </w:r>
            <w:proofErr w:type="spellStart"/>
            <w:r>
              <w:t>blnIsGlued</w:t>
            </w:r>
            <w:proofErr w:type="spellEnd"/>
            <w:r>
              <w:t xml:space="preserve"> property work</w:t>
            </w:r>
          </w:p>
        </w:tc>
        <w:tc>
          <w:tcPr>
            <w:tcW w:w="2660" w:type="dxa"/>
          </w:tcPr>
          <w:p w:rsidR="00DC759F" w:rsidRDefault="00DC759F" w:rsidP="00DC759F">
            <w:r>
              <w:t xml:space="preserve">Call to </w:t>
            </w:r>
            <w:proofErr w:type="spellStart"/>
            <w:r>
              <w:t>UnGlue</w:t>
            </w:r>
            <w:proofErr w:type="spellEnd"/>
            <w:r>
              <w:t>()</w:t>
            </w:r>
            <w:r>
              <w:br/>
              <w:t xml:space="preserve">Call to </w:t>
            </w:r>
            <w:proofErr w:type="spellStart"/>
            <w:r>
              <w:t>IsGlued</w:t>
            </w:r>
            <w:proofErr w:type="spellEnd"/>
            <w:r>
              <w:t>()</w:t>
            </w:r>
            <w:r>
              <w:br/>
            </w:r>
          </w:p>
          <w:p w:rsidR="00DC759F" w:rsidRDefault="00DC759F" w:rsidP="00DC759F">
            <w:r>
              <w:t>Call to Glue()</w:t>
            </w:r>
          </w:p>
          <w:p w:rsidR="00DC759F" w:rsidRDefault="00DC759F" w:rsidP="00DC759F">
            <w:r>
              <w:t xml:space="preserve">Call to </w:t>
            </w:r>
            <w:proofErr w:type="spellStart"/>
            <w:r>
              <w:t>IsGlued</w:t>
            </w:r>
            <w:proofErr w:type="spellEnd"/>
            <w:r>
              <w:t>()</w:t>
            </w:r>
            <w:r>
              <w:br/>
            </w:r>
            <w:r>
              <w:br/>
            </w:r>
          </w:p>
        </w:tc>
        <w:tc>
          <w:tcPr>
            <w:tcW w:w="1976" w:type="dxa"/>
          </w:tcPr>
          <w:p w:rsidR="00DC759F" w:rsidRDefault="00DC759F" w:rsidP="00DC759F">
            <w:r>
              <w:t xml:space="preserve">Changes </w:t>
            </w:r>
            <w:proofErr w:type="spellStart"/>
            <w:r>
              <w:t>blnIsGlued</w:t>
            </w:r>
            <w:proofErr w:type="spellEnd"/>
            <w:r>
              <w:t xml:space="preserve"> property to False (call to </w:t>
            </w:r>
            <w:proofErr w:type="spellStart"/>
            <w:proofErr w:type="gramStart"/>
            <w:r>
              <w:t>IsGlued</w:t>
            </w:r>
            <w:proofErr w:type="spellEnd"/>
            <w:r>
              <w:t>(</w:t>
            </w:r>
            <w:proofErr w:type="gramEnd"/>
            <w:r>
              <w:t>) should return False).</w:t>
            </w:r>
          </w:p>
          <w:p w:rsidR="00DC759F" w:rsidRDefault="00DC759F" w:rsidP="00DC759F">
            <w:r>
              <w:t xml:space="preserve">Changes </w:t>
            </w:r>
            <w:proofErr w:type="spellStart"/>
            <w:r>
              <w:t>blnIsGlued</w:t>
            </w:r>
            <w:proofErr w:type="spellEnd"/>
            <w:r>
              <w:t xml:space="preserve"> property to True (call to </w:t>
            </w:r>
            <w:proofErr w:type="spellStart"/>
            <w:r>
              <w:t>IsGlued</w:t>
            </w:r>
            <w:proofErr w:type="spellEnd"/>
            <w:r>
              <w:t>() should return True)</w:t>
            </w:r>
          </w:p>
        </w:tc>
        <w:tc>
          <w:tcPr>
            <w:tcW w:w="1558" w:type="dxa"/>
          </w:tcPr>
          <w:p w:rsidR="00DC759F" w:rsidRDefault="00DC759F" w:rsidP="00DC759F">
            <w:r>
              <w:t>Y</w:t>
            </w:r>
          </w:p>
        </w:tc>
      </w:tr>
      <w:tr w:rsidR="00DC759F" w:rsidTr="00450E34">
        <w:tc>
          <w:tcPr>
            <w:tcW w:w="895" w:type="dxa"/>
          </w:tcPr>
          <w:p w:rsidR="00DC759F" w:rsidRDefault="00DC759F" w:rsidP="00DC759F">
            <w:r>
              <w:t>DD2.4</w:t>
            </w:r>
          </w:p>
        </w:tc>
        <w:tc>
          <w:tcPr>
            <w:tcW w:w="2153" w:type="dxa"/>
          </w:tcPr>
          <w:p w:rsidR="00DC759F" w:rsidRDefault="00DC759F" w:rsidP="00DC759F">
            <w:r>
              <w:t>Check that methods to change the objects position work</w:t>
            </w:r>
          </w:p>
        </w:tc>
        <w:tc>
          <w:tcPr>
            <w:tcW w:w="2660" w:type="dxa"/>
          </w:tcPr>
          <w:p w:rsidR="00DC759F" w:rsidRDefault="00DC759F" w:rsidP="00DC759F">
            <w:r>
              <w:t xml:space="preserve">Call to </w:t>
            </w:r>
            <w:proofErr w:type="spellStart"/>
            <w:r>
              <w:t>ChangePosition</w:t>
            </w:r>
            <w:proofErr w:type="spellEnd"/>
            <w:r>
              <w:t>(100,100)</w:t>
            </w:r>
          </w:p>
          <w:p w:rsidR="00DC759F" w:rsidRDefault="00DC759F" w:rsidP="00DC759F">
            <w:r>
              <w:t xml:space="preserve">Call to </w:t>
            </w:r>
            <w:proofErr w:type="spellStart"/>
            <w:r>
              <w:t>GetRecPosition</w:t>
            </w:r>
            <w:proofErr w:type="spellEnd"/>
            <w:r>
              <w:t>()</w:t>
            </w:r>
          </w:p>
          <w:p w:rsidR="00DC759F" w:rsidRDefault="00DC759F" w:rsidP="00DC759F"/>
          <w:p w:rsidR="00DC759F" w:rsidRDefault="00DC759F" w:rsidP="00DC759F">
            <w:r>
              <w:t xml:space="preserve">Call to </w:t>
            </w:r>
            <w:proofErr w:type="spellStart"/>
            <w:r>
              <w:t>ChangePosition</w:t>
            </w:r>
            <w:proofErr w:type="spellEnd"/>
            <w:r>
              <w:t>(200)</w:t>
            </w:r>
          </w:p>
          <w:p w:rsidR="00DC759F" w:rsidRDefault="00DC759F" w:rsidP="00DC759F">
            <w:r>
              <w:t xml:space="preserve">Call to </w:t>
            </w:r>
            <w:proofErr w:type="spellStart"/>
            <w:r>
              <w:t>GetRecPosition</w:t>
            </w:r>
            <w:proofErr w:type="spellEnd"/>
            <w:r>
              <w:t>()</w:t>
            </w:r>
          </w:p>
        </w:tc>
        <w:tc>
          <w:tcPr>
            <w:tcW w:w="1976" w:type="dxa"/>
          </w:tcPr>
          <w:p w:rsidR="00DC759F" w:rsidRDefault="00DC759F" w:rsidP="00DC759F">
            <w:r>
              <w:t>Rectangle is returned with X = 100, Y = 100.</w:t>
            </w:r>
            <w:r>
              <w:br/>
            </w:r>
          </w:p>
          <w:p w:rsidR="00DC759F" w:rsidRDefault="00DC759F" w:rsidP="00DC759F">
            <w:r>
              <w:br/>
              <w:t>Rectangle is returned with X = 200, Y = 100.</w:t>
            </w:r>
          </w:p>
        </w:tc>
        <w:tc>
          <w:tcPr>
            <w:tcW w:w="1558" w:type="dxa"/>
          </w:tcPr>
          <w:p w:rsidR="00DC759F" w:rsidRDefault="00DC759F" w:rsidP="00DC759F">
            <w:r>
              <w:t>Y</w:t>
            </w:r>
          </w:p>
        </w:tc>
      </w:tr>
    </w:tbl>
    <w:p w:rsidR="00450E34" w:rsidRDefault="00450E34" w:rsidP="002740BD">
      <w:pPr>
        <w:rPr>
          <w:b/>
          <w:i/>
        </w:rPr>
      </w:pPr>
    </w:p>
    <w:p w:rsidR="00450E34" w:rsidRDefault="00450E34" w:rsidP="00450E34">
      <w:pPr>
        <w:rPr>
          <w:b/>
          <w:i/>
        </w:rPr>
      </w:pPr>
      <w:r w:rsidRPr="005F6DF3">
        <w:rPr>
          <w:b/>
          <w:i/>
        </w:rPr>
        <w:t>Evidence of during development testing</w:t>
      </w:r>
    </w:p>
    <w:p w:rsidR="00450E34" w:rsidRPr="005F6DF3" w:rsidRDefault="00450E34" w:rsidP="00450E34">
      <w:pPr>
        <w:spacing w:after="0"/>
        <w:rPr>
          <w:i/>
        </w:rPr>
      </w:pPr>
      <w:r>
        <w:rPr>
          <w:b/>
          <w:i/>
        </w:rPr>
        <w:t xml:space="preserve">Unit Test Code </w:t>
      </w:r>
      <w:r w:rsidR="00DC759F">
        <w:rPr>
          <w:i/>
        </w:rPr>
        <w:t>UnitTest1.cs</w:t>
      </w:r>
    </w:p>
    <w:p w:rsidR="00DC759F" w:rsidRDefault="00DC759F" w:rsidP="00450E34">
      <w:pPr>
        <w:autoSpaceDE w:val="0"/>
        <w:autoSpaceDN w:val="0"/>
        <w:adjustRightInd w:val="0"/>
        <w:spacing w:after="0" w:line="240" w:lineRule="auto"/>
        <w:rPr>
          <w:rFonts w:ascii="Consolas" w:hAnsi="Consolas" w:cs="Consolas"/>
          <w:color w:val="0000FF"/>
          <w:sz w:val="19"/>
          <w:szCs w:val="19"/>
          <w:highlight w:val="white"/>
        </w:rPr>
      </w:pP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TestClass</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MoveableGameObjectTests</w:t>
      </w:r>
      <w:proofErr w:type="spellEnd"/>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TestGetBlnIsGlued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ball.getBlnIsGlued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TestPosition</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rec = </w:t>
      </w:r>
      <w:proofErr w:type="spellStart"/>
      <w:proofErr w:type="gramStart"/>
      <w:r>
        <w:rPr>
          <w:rFonts w:ascii="Consolas" w:hAnsi="Consolas" w:cs="Consolas"/>
          <w:color w:val="000000"/>
          <w:sz w:val="19"/>
          <w:szCs w:val="19"/>
          <w:lang w:val="en-US"/>
        </w:rPr>
        <w:t>ball.GetRecPosition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298,414,20,20);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 xml:space="preserve">(rec, </w:t>
      </w:r>
      <w:proofErr w:type="spellStart"/>
      <w:r>
        <w:rPr>
          <w:rFonts w:ascii="Consolas" w:hAnsi="Consolas" w:cs="Consolas"/>
          <w:color w:val="000000"/>
          <w:sz w:val="19"/>
          <w:szCs w:val="19"/>
          <w:lang w:val="en-US"/>
        </w:rPr>
        <w:t>testRec</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TestGlueing</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ball.UnGlue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ball.getBlnIsGlued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ball.Glue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ball.getBlnIsGlued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TestMethod</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TestChangePosition</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 xml:space="preserve"> ball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MoveableGameObject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298, 414, 20, 20, </w:t>
      </w:r>
      <w:r>
        <w:rPr>
          <w:rFonts w:ascii="Consolas" w:hAnsi="Consolas" w:cs="Consolas"/>
          <w:color w:val="0000FF"/>
          <w:sz w:val="19"/>
          <w:szCs w:val="19"/>
          <w:lang w:val="en-US"/>
        </w:rPr>
        <w:t>true</w:t>
      </w:r>
      <w:r>
        <w:rPr>
          <w:rFonts w:ascii="Consolas" w:hAnsi="Consolas" w:cs="Consolas"/>
          <w:color w:val="000000"/>
          <w:sz w:val="19"/>
          <w:szCs w:val="19"/>
          <w:lang w:val="en-US"/>
        </w:rPr>
        <w:t xml:space="preserve">, 20, 8.161641f, 8.161641f,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System.Drawing.</w:t>
      </w:r>
      <w:r>
        <w:rPr>
          <w:rFonts w:ascii="Consolas" w:hAnsi="Consolas" w:cs="Consolas"/>
          <w:color w:val="2B91AF"/>
          <w:sz w:val="19"/>
          <w:szCs w:val="19"/>
          <w:lang w:val="en-US"/>
        </w:rPr>
        <w:t>Brushes</w:t>
      </w:r>
      <w:r>
        <w:rPr>
          <w:rFonts w:ascii="Consolas" w:hAnsi="Consolas" w:cs="Consolas"/>
          <w:color w:val="000000"/>
          <w:sz w:val="19"/>
          <w:szCs w:val="19"/>
          <w:lang w:val="en-US"/>
        </w:rPr>
        <w:t>.Yellow</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testRecOne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100, 100, 20, 20);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ball.ChangePosition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100, 100);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ball.GetRecPosition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testRecOne</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ball.ChangePosition</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200);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Rectangle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testRecTwo</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Rectangle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200, 100, 20, 20);</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Assert</w:t>
      </w:r>
      <w:r>
        <w:rPr>
          <w:rFonts w:ascii="Consolas" w:hAnsi="Consolas" w:cs="Consolas"/>
          <w:color w:val="000000"/>
          <w:sz w:val="19"/>
          <w:szCs w:val="19"/>
          <w:lang w:val="en-US"/>
        </w:rPr>
        <w:t>.AreEqual</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ball.GetRecPosition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testRecTwo</w:t>
      </w:r>
      <w:proofErr w:type="spellEnd"/>
      <w:r>
        <w:rPr>
          <w:rFonts w:ascii="Consolas" w:hAnsi="Consolas" w:cs="Consolas"/>
          <w:color w:val="000000"/>
          <w:sz w:val="19"/>
          <w:szCs w:val="19"/>
          <w:lang w:val="en-US"/>
        </w:rPr>
        <w:t>);</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50E34" w:rsidRDefault="00F368C5" w:rsidP="00F368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368C5" w:rsidRDefault="00F368C5" w:rsidP="00F368C5">
      <w:pPr>
        <w:autoSpaceDE w:val="0"/>
        <w:autoSpaceDN w:val="0"/>
        <w:adjustRightInd w:val="0"/>
        <w:spacing w:after="0" w:line="240" w:lineRule="auto"/>
        <w:rPr>
          <w:rFonts w:ascii="Consolas" w:hAnsi="Consolas" w:cs="Consolas"/>
          <w:color w:val="000000"/>
          <w:sz w:val="19"/>
          <w:szCs w:val="19"/>
          <w:highlight w:val="white"/>
        </w:rPr>
      </w:pPr>
    </w:p>
    <w:p w:rsidR="002740BD" w:rsidRDefault="00450E34" w:rsidP="002740BD">
      <w:r>
        <w:rPr>
          <w:b/>
          <w:i/>
        </w:rPr>
        <w:t>Proof of Test Results</w:t>
      </w:r>
      <w:r w:rsidRPr="00F4659C">
        <w:rPr>
          <w:b/>
          <w:i/>
        </w:rPr>
        <w:br/>
      </w:r>
      <w:r w:rsidR="00F368C5">
        <w:rPr>
          <w:noProof/>
          <w:lang w:eastAsia="en-GB"/>
        </w:rPr>
        <w:drawing>
          <wp:inline distT="0" distB="0" distL="0" distR="0" wp14:anchorId="6915A47E" wp14:editId="0AA4074F">
            <wp:extent cx="5837997" cy="3629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6958" b="52433"/>
                    <a:stretch/>
                  </pic:blipFill>
                  <pic:spPr bwMode="auto">
                    <a:xfrm>
                      <a:off x="0" y="0"/>
                      <a:ext cx="5851018" cy="3637119"/>
                    </a:xfrm>
                    <a:prstGeom prst="rect">
                      <a:avLst/>
                    </a:prstGeom>
                    <a:ln>
                      <a:noFill/>
                    </a:ln>
                    <a:extLst>
                      <a:ext uri="{53640926-AAD7-44D8-BBD7-CCE9431645EC}">
                        <a14:shadowObscured xmlns:a14="http://schemas.microsoft.com/office/drawing/2010/main"/>
                      </a:ext>
                    </a:extLst>
                  </pic:spPr>
                </pic:pic>
              </a:graphicData>
            </a:graphic>
          </wp:inline>
        </w:drawing>
      </w:r>
    </w:p>
    <w:p w:rsidR="00F53C2B" w:rsidRDefault="00F53C2B" w:rsidP="00F53C2B">
      <w:pPr>
        <w:pStyle w:val="Heading2"/>
      </w:pPr>
      <w:bookmarkStart w:id="30" w:name="_Toc454129901"/>
      <w:r>
        <w:t>Stakeholder review and sign-off of iteration</w:t>
      </w:r>
      <w:bookmarkEnd w:id="30"/>
    </w:p>
    <w:p w:rsidR="005D4088" w:rsidRDefault="005D4088" w:rsidP="005D4088">
      <w:r>
        <w:t xml:space="preserve">The stakeholders were happy with the progress made this iteration and the work completed so far. They have allowed me to move on to the next iteration. </w:t>
      </w:r>
    </w:p>
    <w:p w:rsidR="00F368C5" w:rsidRDefault="00F368C5" w:rsidP="002740BD">
      <w:pPr>
        <w:rPr>
          <w:b/>
          <w:sz w:val="32"/>
          <w:u w:val="single"/>
        </w:rPr>
      </w:pPr>
    </w:p>
    <w:p w:rsidR="002740BD" w:rsidRPr="00283BDF" w:rsidRDefault="002740BD" w:rsidP="002740BD">
      <w:pPr>
        <w:rPr>
          <w:b/>
          <w:sz w:val="32"/>
          <w:u w:val="single"/>
        </w:rPr>
      </w:pPr>
      <w:r w:rsidRPr="00283BDF">
        <w:rPr>
          <w:b/>
          <w:sz w:val="32"/>
          <w:u w:val="single"/>
        </w:rPr>
        <w:lastRenderedPageBreak/>
        <w:t xml:space="preserve">END OF ITERATION </w:t>
      </w:r>
      <w:r>
        <w:rPr>
          <w:b/>
          <w:sz w:val="32"/>
          <w:u w:val="single"/>
        </w:rPr>
        <w:t>2</w:t>
      </w:r>
    </w:p>
    <w:p w:rsidR="007C65C8" w:rsidRPr="0064013A" w:rsidRDefault="002C6C84" w:rsidP="007C65C8">
      <w:pPr>
        <w:rPr>
          <w:b/>
          <w:sz w:val="32"/>
        </w:rPr>
      </w:pPr>
      <w:r w:rsidRPr="0064013A">
        <w:rPr>
          <w:b/>
          <w:sz w:val="32"/>
        </w:rPr>
        <w:t>Note: you would then repeat this evidence of iterative development until you have a working game. Then</w:t>
      </w:r>
      <w:r w:rsidR="0064013A">
        <w:rPr>
          <w:b/>
          <w:sz w:val="32"/>
        </w:rPr>
        <w:t xml:space="preserve"> you would complete the Evaluation section of the coursework by carrying out</w:t>
      </w:r>
      <w:r w:rsidRPr="0064013A">
        <w:rPr>
          <w:b/>
          <w:sz w:val="32"/>
        </w:rPr>
        <w:t xml:space="preserve"> post development system testing</w:t>
      </w:r>
      <w:r w:rsidR="0064013A">
        <w:rPr>
          <w:b/>
          <w:sz w:val="32"/>
        </w:rPr>
        <w:t xml:space="preserve"> </w:t>
      </w:r>
      <w:r w:rsidRPr="0064013A">
        <w:rPr>
          <w:b/>
          <w:sz w:val="32"/>
        </w:rPr>
        <w:t>and usability testing which could involve further iterative development if errors are found.</w:t>
      </w:r>
      <w:r w:rsidR="0064013A" w:rsidRPr="0064013A">
        <w:rPr>
          <w:b/>
          <w:sz w:val="32"/>
        </w:rPr>
        <w:t xml:space="preserve"> Finally </w:t>
      </w:r>
      <w:r w:rsidR="0064013A">
        <w:rPr>
          <w:b/>
          <w:sz w:val="32"/>
        </w:rPr>
        <w:t>you would write the last three parts of the evaluation: success of the solution, describe the final product, maintenance and development.</w:t>
      </w:r>
    </w:p>
    <w:p w:rsidR="008C2443" w:rsidRDefault="008C2443">
      <w:pPr>
        <w:rPr>
          <w:rFonts w:asciiTheme="majorHAnsi" w:eastAsiaTheme="majorEastAsia" w:hAnsiTheme="majorHAnsi" w:cstheme="majorBidi"/>
          <w:b/>
          <w:bCs/>
          <w:color w:val="365F91" w:themeColor="accent1" w:themeShade="BF"/>
          <w:sz w:val="28"/>
          <w:szCs w:val="28"/>
        </w:rPr>
      </w:pPr>
      <w:bookmarkStart w:id="31" w:name="_Toc454129902"/>
      <w:r>
        <w:br w:type="page"/>
      </w:r>
    </w:p>
    <w:p w:rsidR="00AE4A1B" w:rsidRPr="002C6C84" w:rsidRDefault="00AE4A1B" w:rsidP="00AE4A1B">
      <w:pPr>
        <w:pStyle w:val="Heading1"/>
      </w:pPr>
      <w:r>
        <w:lastRenderedPageBreak/>
        <w:t>Final code to get game working</w:t>
      </w:r>
      <w:bookmarkEnd w:id="31"/>
    </w:p>
    <w:p w:rsidR="00E74EE0" w:rsidRDefault="002C6C84" w:rsidP="007C65C8">
      <w:r>
        <w:t xml:space="preserve">I’ve run out of time </w:t>
      </w:r>
      <w:r w:rsidR="00E74EE0">
        <w:t>creating these materials so below</w:t>
      </w:r>
      <w:r>
        <w:t xml:space="preserve"> is</w:t>
      </w:r>
      <w:r w:rsidR="00E74EE0">
        <w:t xml:space="preserve"> just</w:t>
      </w:r>
      <w:r>
        <w:t xml:space="preserve"> the code for the Windows Form Class </w:t>
      </w:r>
      <w:proofErr w:type="spellStart"/>
      <w:r>
        <w:t>BreakOutGameScreen</w:t>
      </w:r>
      <w:proofErr w:type="spellEnd"/>
      <w:r>
        <w:t xml:space="preserve"> to get your game working</w:t>
      </w:r>
      <w:r w:rsidR="00E74EE0">
        <w:t xml:space="preserve">.  </w:t>
      </w:r>
      <w:r w:rsidR="00E74EE0" w:rsidRPr="00AE4A1B">
        <w:rPr>
          <w:b/>
        </w:rPr>
        <w:t>Note: you would be expected to provide full evidence of your iterative development in the format I have shown in iteration 1 and 2</w:t>
      </w:r>
      <w:r w:rsidRPr="00AE4A1B">
        <w:rPr>
          <w:b/>
        </w:rPr>
        <w:t>.</w:t>
      </w:r>
      <w:r>
        <w:t xml:space="preserve"> </w:t>
      </w:r>
    </w:p>
    <w:p w:rsidR="002C6C84" w:rsidRDefault="002C6C84" w:rsidP="007C65C8">
      <w:pPr>
        <w:rPr>
          <w:b/>
        </w:rPr>
      </w:pPr>
      <w:r>
        <w:t>It would be good practice to study the code</w:t>
      </w:r>
      <w:r w:rsidR="00B67A8C">
        <w:t xml:space="preserve"> below</w:t>
      </w:r>
      <w:r>
        <w:t xml:space="preserve"> and write detailed requirements for this iteration, draw a structure diagram breaking down the components of the solution,</w:t>
      </w:r>
      <w:r w:rsidR="00B67A8C">
        <w:t xml:space="preserve"> produce </w:t>
      </w:r>
      <w:r>
        <w:t xml:space="preserve">a usability testing plan,  a class diagram for </w:t>
      </w:r>
      <w:proofErr w:type="spellStart"/>
      <w:r>
        <w:t>BreakOutGameScreen</w:t>
      </w:r>
      <w:proofErr w:type="spellEnd"/>
      <w:r>
        <w:t xml:space="preserve"> showing the class name, properties and methods, a during development testing p</w:t>
      </w:r>
      <w:r w:rsidRPr="002C6C84">
        <w:t>lan</w:t>
      </w:r>
      <w:r>
        <w:t>, a</w:t>
      </w:r>
      <w:r w:rsidRPr="002C6C84">
        <w:t xml:space="preserve"> </w:t>
      </w:r>
      <w:r w:rsidR="00E74EE0">
        <w:t>p</w:t>
      </w:r>
      <w:r w:rsidRPr="002C6C84">
        <w:t xml:space="preserve">ost </w:t>
      </w:r>
      <w:r w:rsidR="00E74EE0">
        <w:t>development system testing for function and robustness p</w:t>
      </w:r>
      <w:r w:rsidRPr="002C6C84">
        <w:t>lan</w:t>
      </w:r>
      <w:r w:rsidR="00E74EE0">
        <w:t xml:space="preserve"> and carry out the actual during development testing filling in the extra column on the testing plan and </w:t>
      </w:r>
      <w:r w:rsidR="00C114E1">
        <w:t xml:space="preserve">showing proof of test results (a screenshot of the test explorer window as described. </w:t>
      </w:r>
      <w:r w:rsidR="00C114E1">
        <w:br/>
      </w:r>
      <w:r w:rsidR="00E74EE0">
        <w:rPr>
          <w:b/>
        </w:rPr>
        <w:t>Note: I didn’t say to write pseudocode from the actual code – you must write your pseudocode before you actually code. It doesn’t matter if you actual code ends up working differently to what you originally planned!</w:t>
      </w:r>
    </w:p>
    <w:p w:rsidR="00E74EE0" w:rsidRDefault="00735E64" w:rsidP="007C65C8">
      <w:pPr>
        <w:rPr>
          <w:b/>
        </w:rPr>
      </w:pPr>
      <w:r>
        <w:rPr>
          <w:noProof/>
          <w:lang w:eastAsia="en-GB"/>
        </w:rPr>
        <w:drawing>
          <wp:inline distT="0" distB="0" distL="0" distR="0" wp14:anchorId="5A399378" wp14:editId="3E09C7BA">
            <wp:extent cx="3086100" cy="414930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946" t="11775" r="58760" b="20595"/>
                    <a:stretch/>
                  </pic:blipFill>
                  <pic:spPr bwMode="auto">
                    <a:xfrm>
                      <a:off x="0" y="0"/>
                      <a:ext cx="3111456" cy="4183398"/>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r>
        <w:rPr>
          <w:noProof/>
          <w:lang w:eastAsia="en-GB"/>
        </w:rPr>
        <w:lastRenderedPageBreak/>
        <w:drawing>
          <wp:inline distT="0" distB="0" distL="0" distR="0" wp14:anchorId="07E8E4EF" wp14:editId="62215116">
            <wp:extent cx="6337212" cy="4088921"/>
            <wp:effectExtent l="0" t="0" r="698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96" t="12464" r="28960" b="21070"/>
                    <a:stretch/>
                  </pic:blipFill>
                  <pic:spPr bwMode="auto">
                    <a:xfrm>
                      <a:off x="0" y="0"/>
                      <a:ext cx="6360285" cy="4103808"/>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r>
        <w:rPr>
          <w:noProof/>
          <w:lang w:eastAsia="en-GB"/>
        </w:rPr>
        <w:drawing>
          <wp:inline distT="0" distB="0" distL="0" distR="0" wp14:anchorId="1BD4EEEB" wp14:editId="6A674B7C">
            <wp:extent cx="4839335" cy="394227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947" t="12311" r="40549" b="20339"/>
                    <a:stretch/>
                  </pic:blipFill>
                  <pic:spPr bwMode="auto">
                    <a:xfrm>
                      <a:off x="0" y="0"/>
                      <a:ext cx="4899581" cy="3991350"/>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r>
        <w:rPr>
          <w:noProof/>
          <w:lang w:eastAsia="en-GB"/>
        </w:rPr>
        <w:lastRenderedPageBreak/>
        <w:drawing>
          <wp:inline distT="0" distB="0" distL="0" distR="0" wp14:anchorId="3AAB3ED3" wp14:editId="6937956C">
            <wp:extent cx="6003188" cy="3780682"/>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642" t="12877" r="28351" b="21057"/>
                    <a:stretch/>
                  </pic:blipFill>
                  <pic:spPr bwMode="auto">
                    <a:xfrm>
                      <a:off x="0" y="0"/>
                      <a:ext cx="6036073" cy="3801392"/>
                    </a:xfrm>
                    <a:prstGeom prst="rect">
                      <a:avLst/>
                    </a:prstGeom>
                    <a:ln>
                      <a:noFill/>
                    </a:ln>
                    <a:extLst>
                      <a:ext uri="{53640926-AAD7-44D8-BBD7-CCE9431645EC}">
                        <a14:shadowObscured xmlns:a14="http://schemas.microsoft.com/office/drawing/2010/main"/>
                      </a:ext>
                    </a:extLst>
                  </pic:spPr>
                </pic:pic>
              </a:graphicData>
            </a:graphic>
          </wp:inline>
        </w:drawing>
      </w:r>
    </w:p>
    <w:p w:rsidR="00735E64" w:rsidRDefault="00735E64" w:rsidP="007C65C8">
      <w:pPr>
        <w:rPr>
          <w:b/>
        </w:rPr>
      </w:pPr>
    </w:p>
    <w:p w:rsidR="00735E64" w:rsidRDefault="00735E64" w:rsidP="007C65C8">
      <w:pPr>
        <w:rPr>
          <w:b/>
        </w:rPr>
      </w:pPr>
    </w:p>
    <w:p w:rsidR="00735E64" w:rsidRDefault="00716422" w:rsidP="007C65C8">
      <w:pPr>
        <w:rPr>
          <w:b/>
        </w:rPr>
      </w:pPr>
      <w:r>
        <w:rPr>
          <w:noProof/>
          <w:lang w:eastAsia="en-GB"/>
        </w:rPr>
        <w:drawing>
          <wp:inline distT="0" distB="0" distL="0" distR="0" wp14:anchorId="4277ED9A" wp14:editId="08B06F30">
            <wp:extent cx="5370508" cy="4278702"/>
            <wp:effectExtent l="0" t="0" r="1905"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645" t="12313" r="40399" b="21180"/>
                    <a:stretch/>
                  </pic:blipFill>
                  <pic:spPr bwMode="auto">
                    <a:xfrm>
                      <a:off x="0" y="0"/>
                      <a:ext cx="5384272" cy="4289668"/>
                    </a:xfrm>
                    <a:prstGeom prst="rect">
                      <a:avLst/>
                    </a:prstGeom>
                    <a:ln>
                      <a:noFill/>
                    </a:ln>
                    <a:extLst>
                      <a:ext uri="{53640926-AAD7-44D8-BBD7-CCE9431645EC}">
                        <a14:shadowObscured xmlns:a14="http://schemas.microsoft.com/office/drawing/2010/main"/>
                      </a:ext>
                    </a:extLst>
                  </pic:spPr>
                </pic:pic>
              </a:graphicData>
            </a:graphic>
          </wp:inline>
        </w:drawing>
      </w:r>
    </w:p>
    <w:p w:rsidR="00716422" w:rsidRPr="00E74EE0" w:rsidRDefault="00716422" w:rsidP="007C65C8">
      <w:pPr>
        <w:rPr>
          <w:b/>
        </w:rPr>
      </w:pPr>
      <w:r>
        <w:rPr>
          <w:noProof/>
          <w:lang w:eastAsia="en-GB"/>
        </w:rPr>
        <w:lastRenderedPageBreak/>
        <w:drawing>
          <wp:inline distT="0" distB="0" distL="0" distR="0" wp14:anchorId="0DC47B3F" wp14:editId="50F98E30">
            <wp:extent cx="4875563" cy="2613360"/>
            <wp:effectExtent l="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344" t="16864" r="43848" b="41389"/>
                    <a:stretch/>
                  </pic:blipFill>
                  <pic:spPr bwMode="auto">
                    <a:xfrm>
                      <a:off x="0" y="0"/>
                      <a:ext cx="4914789" cy="2634386"/>
                    </a:xfrm>
                    <a:prstGeom prst="rect">
                      <a:avLst/>
                    </a:prstGeom>
                    <a:ln>
                      <a:noFill/>
                    </a:ln>
                    <a:extLst>
                      <a:ext uri="{53640926-AAD7-44D8-BBD7-CCE9431645EC}">
                        <a14:shadowObscured xmlns:a14="http://schemas.microsoft.com/office/drawing/2010/main"/>
                      </a:ext>
                    </a:extLst>
                  </pic:spPr>
                </pic:pic>
              </a:graphicData>
            </a:graphic>
          </wp:inline>
        </w:drawing>
      </w:r>
    </w:p>
    <w:p w:rsidR="00712964" w:rsidRDefault="00712964" w:rsidP="002C6C84">
      <w:pPr>
        <w:autoSpaceDE w:val="0"/>
        <w:autoSpaceDN w:val="0"/>
        <w:adjustRightInd w:val="0"/>
        <w:spacing w:after="0" w:line="240" w:lineRule="auto"/>
        <w:rPr>
          <w:rFonts w:ascii="Consolas" w:hAnsi="Consolas" w:cs="Consolas"/>
          <w:color w:val="0000FF"/>
          <w:sz w:val="19"/>
          <w:szCs w:val="19"/>
          <w:highlight w:val="white"/>
        </w:rPr>
      </w:pPr>
    </w:p>
    <w:p w:rsidR="00712964" w:rsidRDefault="00712964" w:rsidP="002C6C84">
      <w:pPr>
        <w:autoSpaceDE w:val="0"/>
        <w:autoSpaceDN w:val="0"/>
        <w:adjustRightInd w:val="0"/>
        <w:spacing w:after="0" w:line="240" w:lineRule="auto"/>
        <w:rPr>
          <w:rFonts w:ascii="Consolas" w:hAnsi="Consolas" w:cs="Consolas"/>
          <w:color w:val="000000"/>
          <w:sz w:val="19"/>
          <w:szCs w:val="19"/>
          <w:highlight w:val="white"/>
        </w:rPr>
      </w:pPr>
    </w:p>
    <w:p w:rsidR="00712964" w:rsidRDefault="00712964" w:rsidP="002C6C84">
      <w:pPr>
        <w:autoSpaceDE w:val="0"/>
        <w:autoSpaceDN w:val="0"/>
        <w:adjustRightInd w:val="0"/>
        <w:spacing w:after="0" w:line="240" w:lineRule="auto"/>
        <w:rPr>
          <w:rFonts w:ascii="Consolas" w:hAnsi="Consolas" w:cs="Consolas"/>
          <w:color w:val="000000"/>
          <w:sz w:val="19"/>
          <w:szCs w:val="19"/>
          <w:highlight w:val="white"/>
        </w:rPr>
      </w:pPr>
    </w:p>
    <w:p w:rsidR="00712964" w:rsidRDefault="002C6C84" w:rsidP="0071296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highlight w:val="white"/>
        </w:rPr>
        <w:t xml:space="preserve">        </w:t>
      </w:r>
    </w:p>
    <w:p w:rsidR="00712964" w:rsidRDefault="00712964" w:rsidP="00712964">
      <w:pPr>
        <w:autoSpaceDE w:val="0"/>
        <w:autoSpaceDN w:val="0"/>
        <w:adjustRightInd w:val="0"/>
        <w:spacing w:after="0" w:line="240" w:lineRule="auto"/>
      </w:pPr>
    </w:p>
    <w:p w:rsidR="002C6C84" w:rsidRDefault="002C6C84" w:rsidP="00957BFD">
      <w:pPr>
        <w:autoSpaceDE w:val="0"/>
        <w:autoSpaceDN w:val="0"/>
        <w:adjustRightInd w:val="0"/>
        <w:spacing w:after="0" w:line="240" w:lineRule="auto"/>
      </w:pPr>
    </w:p>
    <w:p w:rsidR="00484189" w:rsidRDefault="00484189" w:rsidP="00484189">
      <w:pPr>
        <w:pBdr>
          <w:top w:val="single" w:sz="4" w:space="1" w:color="auto"/>
          <w:left w:val="single" w:sz="4" w:space="4" w:color="auto"/>
          <w:bottom w:val="single" w:sz="4" w:space="0" w:color="auto"/>
          <w:right w:val="single" w:sz="4" w:space="4" w:color="auto"/>
        </w:pBdr>
        <w:spacing w:after="0"/>
        <w:rPr>
          <w:b/>
          <w:sz w:val="24"/>
        </w:rPr>
      </w:pPr>
      <w:r w:rsidRPr="00633CDA">
        <w:rPr>
          <w:b/>
          <w:sz w:val="24"/>
        </w:rPr>
        <w:t>This game is not complete. Spend some time developing the game further.</w:t>
      </w:r>
      <w:r>
        <w:rPr>
          <w:b/>
          <w:sz w:val="24"/>
        </w:rPr>
        <w:t xml:space="preserve"> It would be ideal to practice the iterative approach but as time is short don’t feel you have to</w:t>
      </w:r>
      <w:r w:rsidRPr="00633CDA">
        <w:rPr>
          <w:b/>
          <w:sz w:val="24"/>
        </w:rPr>
        <w:t>:</w:t>
      </w:r>
    </w:p>
    <w:p w:rsidR="00484189" w:rsidRPr="008B22F6"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Sound / music</w:t>
      </w:r>
    </w:p>
    <w:p w:rsidR="00484189"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Scoring (display in a label on the screen)</w:t>
      </w:r>
    </w:p>
    <w:p w:rsidR="00484189" w:rsidRPr="008B22F6"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Game instructions</w:t>
      </w:r>
    </w:p>
    <w:p w:rsidR="00484189" w:rsidRPr="008B22F6"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sz w:val="24"/>
        </w:rPr>
      </w:pPr>
      <w:r w:rsidRPr="008B22F6">
        <w:rPr>
          <w:sz w:val="24"/>
        </w:rPr>
        <w:t>Levels with different arrangements of bricks (or random arrangement)</w:t>
      </w:r>
    </w:p>
    <w:p w:rsidR="00484189" w:rsidRPr="00830EB3" w:rsidRDefault="00484189" w:rsidP="00484189">
      <w:pPr>
        <w:pStyle w:val="ListParagraph"/>
        <w:numPr>
          <w:ilvl w:val="0"/>
          <w:numId w:val="7"/>
        </w:numPr>
        <w:pBdr>
          <w:top w:val="single" w:sz="4" w:space="1" w:color="auto"/>
          <w:left w:val="single" w:sz="4" w:space="4" w:color="auto"/>
          <w:bottom w:val="single" w:sz="4" w:space="0" w:color="auto"/>
          <w:right w:val="single" w:sz="4" w:space="4" w:color="auto"/>
        </w:pBdr>
        <w:spacing w:after="0"/>
        <w:rPr>
          <w:b/>
          <w:sz w:val="24"/>
        </w:rPr>
      </w:pPr>
      <w:r w:rsidRPr="008B22F6">
        <w:rPr>
          <w:sz w:val="24"/>
        </w:rPr>
        <w:t>High score table (saved to disk e.g. variable length text file or direct access file)</w:t>
      </w:r>
    </w:p>
    <w:p w:rsidR="00283BDF" w:rsidRPr="00353A4E" w:rsidRDefault="00283BDF" w:rsidP="005B6935"/>
    <w:sectPr w:rsidR="00283BDF" w:rsidRPr="00353A4E" w:rsidSect="00AC5BA3">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C74D1"/>
    <w:multiLevelType w:val="hybridMultilevel"/>
    <w:tmpl w:val="F2FE8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2F1087"/>
    <w:multiLevelType w:val="hybridMultilevel"/>
    <w:tmpl w:val="7602C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1B06F1"/>
    <w:multiLevelType w:val="hybridMultilevel"/>
    <w:tmpl w:val="730895CC"/>
    <w:lvl w:ilvl="0" w:tplc="92EC0C6A">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D614A9"/>
    <w:multiLevelType w:val="hybridMultilevel"/>
    <w:tmpl w:val="730895CC"/>
    <w:lvl w:ilvl="0" w:tplc="92EC0C6A">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CB3622"/>
    <w:multiLevelType w:val="hybridMultilevel"/>
    <w:tmpl w:val="F2FE8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23419C"/>
    <w:multiLevelType w:val="hybridMultilevel"/>
    <w:tmpl w:val="88D27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C1210A2"/>
    <w:multiLevelType w:val="hybridMultilevel"/>
    <w:tmpl w:val="D012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0"/>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834"/>
    <w:rsid w:val="00011E4A"/>
    <w:rsid w:val="00067606"/>
    <w:rsid w:val="00076372"/>
    <w:rsid w:val="000772A6"/>
    <w:rsid w:val="000A3FF0"/>
    <w:rsid w:val="000A4978"/>
    <w:rsid w:val="000C6DFD"/>
    <w:rsid w:val="00103DFE"/>
    <w:rsid w:val="00132B5B"/>
    <w:rsid w:val="001477A7"/>
    <w:rsid w:val="00157F6A"/>
    <w:rsid w:val="00174EAD"/>
    <w:rsid w:val="0019766E"/>
    <w:rsid w:val="00197D35"/>
    <w:rsid w:val="001A35AE"/>
    <w:rsid w:val="00207906"/>
    <w:rsid w:val="002132D6"/>
    <w:rsid w:val="0022080D"/>
    <w:rsid w:val="00230D5F"/>
    <w:rsid w:val="00232BF0"/>
    <w:rsid w:val="0023391D"/>
    <w:rsid w:val="00260AFA"/>
    <w:rsid w:val="002670B3"/>
    <w:rsid w:val="002719A3"/>
    <w:rsid w:val="002740BD"/>
    <w:rsid w:val="00283BDF"/>
    <w:rsid w:val="002B4CFA"/>
    <w:rsid w:val="002C6C84"/>
    <w:rsid w:val="002D6382"/>
    <w:rsid w:val="00353A4E"/>
    <w:rsid w:val="00354AC4"/>
    <w:rsid w:val="00397BAB"/>
    <w:rsid w:val="003C124D"/>
    <w:rsid w:val="003D234E"/>
    <w:rsid w:val="003D3EA4"/>
    <w:rsid w:val="003D6026"/>
    <w:rsid w:val="003E0052"/>
    <w:rsid w:val="003E02C4"/>
    <w:rsid w:val="003E1399"/>
    <w:rsid w:val="00420B06"/>
    <w:rsid w:val="004328E4"/>
    <w:rsid w:val="00440FD8"/>
    <w:rsid w:val="00450E34"/>
    <w:rsid w:val="0045676A"/>
    <w:rsid w:val="00472BAB"/>
    <w:rsid w:val="00474831"/>
    <w:rsid w:val="0047709E"/>
    <w:rsid w:val="00484189"/>
    <w:rsid w:val="00484C8A"/>
    <w:rsid w:val="004A3C6D"/>
    <w:rsid w:val="004B332A"/>
    <w:rsid w:val="004F57F3"/>
    <w:rsid w:val="00507557"/>
    <w:rsid w:val="00586B49"/>
    <w:rsid w:val="005871DA"/>
    <w:rsid w:val="005967C0"/>
    <w:rsid w:val="005A03B0"/>
    <w:rsid w:val="005B6935"/>
    <w:rsid w:val="005C1609"/>
    <w:rsid w:val="005C4ABF"/>
    <w:rsid w:val="005C68F3"/>
    <w:rsid w:val="005D4088"/>
    <w:rsid w:val="005E14A3"/>
    <w:rsid w:val="005F6DF3"/>
    <w:rsid w:val="00600BC1"/>
    <w:rsid w:val="00606659"/>
    <w:rsid w:val="0064013A"/>
    <w:rsid w:val="00644FA4"/>
    <w:rsid w:val="006507D1"/>
    <w:rsid w:val="00675207"/>
    <w:rsid w:val="006768E7"/>
    <w:rsid w:val="006807AC"/>
    <w:rsid w:val="006A5369"/>
    <w:rsid w:val="006D3606"/>
    <w:rsid w:val="006E7561"/>
    <w:rsid w:val="00712964"/>
    <w:rsid w:val="00716422"/>
    <w:rsid w:val="00720DB1"/>
    <w:rsid w:val="00733966"/>
    <w:rsid w:val="00735E64"/>
    <w:rsid w:val="00755579"/>
    <w:rsid w:val="00781B94"/>
    <w:rsid w:val="00781D3C"/>
    <w:rsid w:val="00785A4D"/>
    <w:rsid w:val="0079529C"/>
    <w:rsid w:val="007A3730"/>
    <w:rsid w:val="007C330D"/>
    <w:rsid w:val="007C65C8"/>
    <w:rsid w:val="007C7939"/>
    <w:rsid w:val="007D053C"/>
    <w:rsid w:val="007E6113"/>
    <w:rsid w:val="0080407F"/>
    <w:rsid w:val="00806613"/>
    <w:rsid w:val="00840305"/>
    <w:rsid w:val="00840F34"/>
    <w:rsid w:val="00857E05"/>
    <w:rsid w:val="00860014"/>
    <w:rsid w:val="0088487E"/>
    <w:rsid w:val="00885D67"/>
    <w:rsid w:val="00885FFB"/>
    <w:rsid w:val="0089005B"/>
    <w:rsid w:val="008A7122"/>
    <w:rsid w:val="008B63BB"/>
    <w:rsid w:val="008C2443"/>
    <w:rsid w:val="008C5518"/>
    <w:rsid w:val="008E6101"/>
    <w:rsid w:val="00946CE6"/>
    <w:rsid w:val="00957BFD"/>
    <w:rsid w:val="00976D00"/>
    <w:rsid w:val="00996616"/>
    <w:rsid w:val="009A2059"/>
    <w:rsid w:val="009B0035"/>
    <w:rsid w:val="009E1570"/>
    <w:rsid w:val="009E480E"/>
    <w:rsid w:val="00A13EF5"/>
    <w:rsid w:val="00A15FD9"/>
    <w:rsid w:val="00A9729C"/>
    <w:rsid w:val="00AA4526"/>
    <w:rsid w:val="00AC5BA3"/>
    <w:rsid w:val="00AE4A1B"/>
    <w:rsid w:val="00AF1014"/>
    <w:rsid w:val="00B15DB7"/>
    <w:rsid w:val="00B17570"/>
    <w:rsid w:val="00B23AB9"/>
    <w:rsid w:val="00B34C73"/>
    <w:rsid w:val="00B67A8C"/>
    <w:rsid w:val="00B84753"/>
    <w:rsid w:val="00B9485B"/>
    <w:rsid w:val="00BC157B"/>
    <w:rsid w:val="00BC2EAD"/>
    <w:rsid w:val="00C114E1"/>
    <w:rsid w:val="00C34F65"/>
    <w:rsid w:val="00C863FB"/>
    <w:rsid w:val="00D02D2F"/>
    <w:rsid w:val="00D24C12"/>
    <w:rsid w:val="00D31959"/>
    <w:rsid w:val="00D3226C"/>
    <w:rsid w:val="00D53CB3"/>
    <w:rsid w:val="00D544BF"/>
    <w:rsid w:val="00D6431E"/>
    <w:rsid w:val="00D70CCE"/>
    <w:rsid w:val="00D94357"/>
    <w:rsid w:val="00DA3F7D"/>
    <w:rsid w:val="00DA6ACF"/>
    <w:rsid w:val="00DB4B19"/>
    <w:rsid w:val="00DC759F"/>
    <w:rsid w:val="00DF2900"/>
    <w:rsid w:val="00E74EE0"/>
    <w:rsid w:val="00E77834"/>
    <w:rsid w:val="00E82BCC"/>
    <w:rsid w:val="00EB2E8C"/>
    <w:rsid w:val="00EB675F"/>
    <w:rsid w:val="00EB7DF0"/>
    <w:rsid w:val="00ED018E"/>
    <w:rsid w:val="00ED6A31"/>
    <w:rsid w:val="00F368C5"/>
    <w:rsid w:val="00F41B65"/>
    <w:rsid w:val="00F4659C"/>
    <w:rsid w:val="00F51027"/>
    <w:rsid w:val="00F53C2B"/>
    <w:rsid w:val="00F55D5F"/>
    <w:rsid w:val="00F56E53"/>
    <w:rsid w:val="00F97044"/>
    <w:rsid w:val="00F973B8"/>
    <w:rsid w:val="00FA4B73"/>
    <w:rsid w:val="00FE0E9B"/>
    <w:rsid w:val="00FE2B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E0D853-CA76-4A0D-8A4A-118DAEA75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34E"/>
  </w:style>
  <w:style w:type="paragraph" w:styleId="Heading1">
    <w:name w:val="heading 1"/>
    <w:basedOn w:val="Normal"/>
    <w:next w:val="Normal"/>
    <w:link w:val="Heading1Char"/>
    <w:uiPriority w:val="9"/>
    <w:qFormat/>
    <w:rsid w:val="007E61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1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83B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8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783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3CB3"/>
    <w:pPr>
      <w:ind w:left="720"/>
      <w:contextualSpacing/>
    </w:pPr>
  </w:style>
  <w:style w:type="character" w:customStyle="1" w:styleId="Heading1Char">
    <w:name w:val="Heading 1 Char"/>
    <w:basedOn w:val="DefaultParagraphFont"/>
    <w:link w:val="Heading1"/>
    <w:uiPriority w:val="9"/>
    <w:rsid w:val="007E61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11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53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A4E"/>
    <w:rPr>
      <w:rFonts w:ascii="Tahoma" w:hAnsi="Tahoma" w:cs="Tahoma"/>
      <w:sz w:val="16"/>
      <w:szCs w:val="16"/>
    </w:rPr>
  </w:style>
  <w:style w:type="character" w:customStyle="1" w:styleId="Heading3Char">
    <w:name w:val="Heading 3 Char"/>
    <w:basedOn w:val="DefaultParagraphFont"/>
    <w:link w:val="Heading3"/>
    <w:uiPriority w:val="9"/>
    <w:rsid w:val="00283BDF"/>
    <w:rPr>
      <w:rFonts w:asciiTheme="majorHAnsi" w:eastAsiaTheme="majorEastAsia" w:hAnsiTheme="majorHAnsi" w:cstheme="majorBidi"/>
      <w:b/>
      <w:bCs/>
      <w:color w:val="4F81BD" w:themeColor="accent1"/>
    </w:rPr>
  </w:style>
  <w:style w:type="table" w:styleId="TableGrid">
    <w:name w:val="Table Grid"/>
    <w:basedOn w:val="TableNormal"/>
    <w:uiPriority w:val="59"/>
    <w:rsid w:val="00354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11E4A"/>
    <w:pPr>
      <w:spacing w:after="0" w:line="240" w:lineRule="auto"/>
    </w:pPr>
  </w:style>
  <w:style w:type="paragraph" w:styleId="TOCHeading">
    <w:name w:val="TOC Heading"/>
    <w:basedOn w:val="Heading1"/>
    <w:next w:val="Normal"/>
    <w:uiPriority w:val="39"/>
    <w:semiHidden/>
    <w:unhideWhenUsed/>
    <w:qFormat/>
    <w:rsid w:val="007C65C8"/>
    <w:pPr>
      <w:outlineLvl w:val="9"/>
    </w:pPr>
    <w:rPr>
      <w:lang w:val="en-US" w:eastAsia="ja-JP"/>
    </w:rPr>
  </w:style>
  <w:style w:type="paragraph" w:styleId="TOC1">
    <w:name w:val="toc 1"/>
    <w:basedOn w:val="Normal"/>
    <w:next w:val="Normal"/>
    <w:autoRedefine/>
    <w:uiPriority w:val="39"/>
    <w:unhideWhenUsed/>
    <w:rsid w:val="007C65C8"/>
    <w:pPr>
      <w:spacing w:after="100"/>
    </w:pPr>
  </w:style>
  <w:style w:type="paragraph" w:styleId="TOC2">
    <w:name w:val="toc 2"/>
    <w:basedOn w:val="Normal"/>
    <w:next w:val="Normal"/>
    <w:autoRedefine/>
    <w:uiPriority w:val="39"/>
    <w:unhideWhenUsed/>
    <w:rsid w:val="007C65C8"/>
    <w:pPr>
      <w:spacing w:after="100"/>
      <w:ind w:left="220"/>
    </w:pPr>
  </w:style>
  <w:style w:type="paragraph" w:styleId="TOC3">
    <w:name w:val="toc 3"/>
    <w:basedOn w:val="Normal"/>
    <w:next w:val="Normal"/>
    <w:autoRedefine/>
    <w:uiPriority w:val="39"/>
    <w:unhideWhenUsed/>
    <w:rsid w:val="007C65C8"/>
    <w:pPr>
      <w:spacing w:after="100"/>
      <w:ind w:left="440"/>
    </w:pPr>
  </w:style>
  <w:style w:type="character" w:styleId="Hyperlink">
    <w:name w:val="Hyperlink"/>
    <w:basedOn w:val="DefaultParagraphFont"/>
    <w:uiPriority w:val="99"/>
    <w:unhideWhenUsed/>
    <w:rsid w:val="007C65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3.png"/><Relationship Id="rId26" Type="http://schemas.openxmlformats.org/officeDocument/2006/relationships/image" Target="media/image6.png"/><Relationship Id="rId21" Type="http://schemas.openxmlformats.org/officeDocument/2006/relationships/diagramData" Target="diagrams/data3.xml"/><Relationship Id="rId34" Type="http://schemas.openxmlformats.org/officeDocument/2006/relationships/image" Target="media/image14.png"/><Relationship Id="rId7" Type="http://schemas.openxmlformats.org/officeDocument/2006/relationships/diagramLayout" Target="diagrams/layout1.xml"/><Relationship Id="rId12" Type="http://schemas.openxmlformats.org/officeDocument/2006/relationships/diagramData" Target="diagrams/data2.xml"/><Relationship Id="rId17" Type="http://schemas.openxmlformats.org/officeDocument/2006/relationships/image" Target="media/image2.png"/><Relationship Id="rId25" Type="http://schemas.microsoft.com/office/2007/relationships/diagramDrawing" Target="diagrams/drawing3.xml"/><Relationship Id="rId33" Type="http://schemas.openxmlformats.org/officeDocument/2006/relationships/image" Target="media/image13.png"/><Relationship Id="rId2" Type="http://schemas.openxmlformats.org/officeDocument/2006/relationships/numbering" Target="numbering.xml"/><Relationship Id="rId16" Type="http://schemas.microsoft.com/office/2007/relationships/diagramDrawing" Target="diagrams/drawing2.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diagramColors" Target="diagrams/colors3.xm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QuickStyle" Target="diagrams/quickStyle3.xml"/><Relationship Id="rId28" Type="http://schemas.openxmlformats.org/officeDocument/2006/relationships/image" Target="media/image8.png"/><Relationship Id="rId36"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QuickStyle" Target="diagrams/quickStyle2.xml"/><Relationship Id="rId22" Type="http://schemas.openxmlformats.org/officeDocument/2006/relationships/diagramLayout" Target="diagrams/layout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diagramQuickStyle" Target="diagrams/quickStyle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81F287-8C5F-4F0D-B583-066BB650D47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3A050771-E03D-4730-8B77-2B2633620BC1}">
      <dgm:prSet phldrT="[Text]" custT="1"/>
      <dgm:spPr/>
      <dgm:t>
        <a:bodyPr/>
        <a:lstStyle/>
        <a:p>
          <a:r>
            <a:rPr lang="en-GB" sz="700"/>
            <a:t>Breakout Game</a:t>
          </a:r>
        </a:p>
      </dgm:t>
    </dgm:pt>
    <dgm:pt modelId="{84FA703B-7818-40BB-823E-B10D6744D5AC}" type="parTrans" cxnId="{A8189A01-37F1-41A8-B6A5-CDBBC7091C61}">
      <dgm:prSet/>
      <dgm:spPr/>
      <dgm:t>
        <a:bodyPr/>
        <a:lstStyle/>
        <a:p>
          <a:endParaRPr lang="en-GB" sz="2400"/>
        </a:p>
      </dgm:t>
    </dgm:pt>
    <dgm:pt modelId="{C050D912-4B12-4722-BF25-1F89F5D68670}" type="sibTrans" cxnId="{A8189A01-37F1-41A8-B6A5-CDBBC7091C61}">
      <dgm:prSet/>
      <dgm:spPr/>
      <dgm:t>
        <a:bodyPr/>
        <a:lstStyle/>
        <a:p>
          <a:endParaRPr lang="en-GB" sz="2400"/>
        </a:p>
      </dgm:t>
    </dgm:pt>
    <dgm:pt modelId="{777E5083-7316-459F-9CEB-4F6BB575AEEF}">
      <dgm:prSet phldrT="[Text]" custT="1"/>
      <dgm:spPr/>
      <dgm:t>
        <a:bodyPr/>
        <a:lstStyle/>
        <a:p>
          <a:r>
            <a:rPr lang="en-GB" sz="700"/>
            <a:t>Set of Bricks</a:t>
          </a:r>
        </a:p>
      </dgm:t>
    </dgm:pt>
    <dgm:pt modelId="{3C114D0B-096B-4D39-9F57-E2192B147805}" type="parTrans" cxnId="{F1C90D51-87B5-429E-88EA-06F06F599678}">
      <dgm:prSet/>
      <dgm:spPr/>
      <dgm:t>
        <a:bodyPr/>
        <a:lstStyle/>
        <a:p>
          <a:endParaRPr lang="en-GB" sz="2400"/>
        </a:p>
      </dgm:t>
    </dgm:pt>
    <dgm:pt modelId="{436EEFDA-3887-4CEB-A64C-186A9AB1A7EB}" type="sibTrans" cxnId="{F1C90D51-87B5-429E-88EA-06F06F599678}">
      <dgm:prSet/>
      <dgm:spPr/>
      <dgm:t>
        <a:bodyPr/>
        <a:lstStyle/>
        <a:p>
          <a:endParaRPr lang="en-GB" sz="2400"/>
        </a:p>
      </dgm:t>
    </dgm:pt>
    <dgm:pt modelId="{18EC8809-BF36-4727-ADF0-2C5142657F78}">
      <dgm:prSet phldrT="[Text]" custT="1"/>
      <dgm:spPr/>
      <dgm:t>
        <a:bodyPr/>
        <a:lstStyle/>
        <a:p>
          <a:r>
            <a:rPr lang="en-GB" sz="700"/>
            <a:t>Brick</a:t>
          </a:r>
        </a:p>
      </dgm:t>
    </dgm:pt>
    <dgm:pt modelId="{93113610-13E5-4CD7-B7CB-97ACF50EB595}" type="parTrans" cxnId="{1ABB8E2D-F0AD-40F8-BD42-8B5035A588C6}">
      <dgm:prSet/>
      <dgm:spPr/>
      <dgm:t>
        <a:bodyPr/>
        <a:lstStyle/>
        <a:p>
          <a:endParaRPr lang="en-GB" sz="2400"/>
        </a:p>
      </dgm:t>
    </dgm:pt>
    <dgm:pt modelId="{A3FA0797-48DE-467B-9AAD-882B5858468F}" type="sibTrans" cxnId="{1ABB8E2D-F0AD-40F8-BD42-8B5035A588C6}">
      <dgm:prSet/>
      <dgm:spPr/>
      <dgm:t>
        <a:bodyPr/>
        <a:lstStyle/>
        <a:p>
          <a:endParaRPr lang="en-GB" sz="2400"/>
        </a:p>
      </dgm:t>
    </dgm:pt>
    <dgm:pt modelId="{201C93AB-C842-4B28-92E5-CBB99F90B226}">
      <dgm:prSet phldrT="[Text]" custT="1"/>
      <dgm:spPr/>
      <dgm:t>
        <a:bodyPr/>
        <a:lstStyle/>
        <a:p>
          <a:r>
            <a:rPr lang="en-GB" sz="700"/>
            <a:t>Position and size, IsVisible</a:t>
          </a:r>
        </a:p>
      </dgm:t>
    </dgm:pt>
    <dgm:pt modelId="{DE1C6BA7-3E4C-47DE-8390-8673B2424DC5}" type="parTrans" cxnId="{E9F5DFB6-3361-43E9-BDF9-97AE7039ABEE}">
      <dgm:prSet/>
      <dgm:spPr/>
      <dgm:t>
        <a:bodyPr/>
        <a:lstStyle/>
        <a:p>
          <a:endParaRPr lang="en-GB" sz="2400"/>
        </a:p>
      </dgm:t>
    </dgm:pt>
    <dgm:pt modelId="{41977490-E34C-4587-B510-76F46422B912}" type="sibTrans" cxnId="{E9F5DFB6-3361-43E9-BDF9-97AE7039ABEE}">
      <dgm:prSet/>
      <dgm:spPr/>
      <dgm:t>
        <a:bodyPr/>
        <a:lstStyle/>
        <a:p>
          <a:endParaRPr lang="en-GB" sz="2400"/>
        </a:p>
      </dgm:t>
    </dgm:pt>
    <dgm:pt modelId="{64525E02-A614-4062-8B6B-00F880EF4F6C}">
      <dgm:prSet phldrT="[Text]" custT="1"/>
      <dgm:spPr/>
      <dgm:t>
        <a:bodyPr/>
        <a:lstStyle/>
        <a:p>
          <a:r>
            <a:rPr lang="en-GB" sz="700"/>
            <a:t>Methods</a:t>
          </a:r>
        </a:p>
      </dgm:t>
    </dgm:pt>
    <dgm:pt modelId="{00C3A3C4-44F0-46C3-A64B-270B02B087B8}" type="parTrans" cxnId="{3B3A29C2-0BE4-4F0E-9184-4DA95545FFB0}">
      <dgm:prSet/>
      <dgm:spPr/>
      <dgm:t>
        <a:bodyPr/>
        <a:lstStyle/>
        <a:p>
          <a:endParaRPr lang="en-GB" sz="2400"/>
        </a:p>
      </dgm:t>
    </dgm:pt>
    <dgm:pt modelId="{C636DEF3-0841-4B7F-88A4-FA82D47FF5B8}" type="sibTrans" cxnId="{3B3A29C2-0BE4-4F0E-9184-4DA95545FFB0}">
      <dgm:prSet/>
      <dgm:spPr/>
      <dgm:t>
        <a:bodyPr/>
        <a:lstStyle/>
        <a:p>
          <a:endParaRPr lang="en-GB" sz="2400"/>
        </a:p>
      </dgm:t>
    </dgm:pt>
    <dgm:pt modelId="{4C3FB5CD-3044-40CA-8584-5502B93F1BEB}">
      <dgm:prSet phldrT="[Text]" custT="1"/>
      <dgm:spPr/>
      <dgm:t>
        <a:bodyPr/>
        <a:lstStyle/>
        <a:p>
          <a:r>
            <a:rPr lang="en-GB" sz="700"/>
            <a:t>CheckForIntersect </a:t>
          </a:r>
        </a:p>
      </dgm:t>
    </dgm:pt>
    <dgm:pt modelId="{7EF297C1-2083-421D-BA41-1E565FC2FE1F}" type="parTrans" cxnId="{F0E9532B-8FD9-4362-A9D4-92E055FB2F6A}">
      <dgm:prSet/>
      <dgm:spPr/>
      <dgm:t>
        <a:bodyPr/>
        <a:lstStyle/>
        <a:p>
          <a:endParaRPr lang="en-GB" sz="2400"/>
        </a:p>
      </dgm:t>
    </dgm:pt>
    <dgm:pt modelId="{B74EE2E2-84D9-4E7C-94EE-CB49BE12E55A}" type="sibTrans" cxnId="{F0E9532B-8FD9-4362-A9D4-92E055FB2F6A}">
      <dgm:prSet/>
      <dgm:spPr/>
      <dgm:t>
        <a:bodyPr/>
        <a:lstStyle/>
        <a:p>
          <a:endParaRPr lang="en-GB" sz="2400"/>
        </a:p>
      </dgm:t>
    </dgm:pt>
    <dgm:pt modelId="{0DCAA7A4-DE88-4EE0-81FB-24E5F443EE6C}" type="pres">
      <dgm:prSet presAssocID="{E181F287-8C5F-4F0D-B583-066BB650D47A}" presName="hierChild1" presStyleCnt="0">
        <dgm:presLayoutVars>
          <dgm:chPref val="1"/>
          <dgm:dir/>
          <dgm:animOne val="branch"/>
          <dgm:animLvl val="lvl"/>
          <dgm:resizeHandles/>
        </dgm:presLayoutVars>
      </dgm:prSet>
      <dgm:spPr/>
      <dgm:t>
        <a:bodyPr/>
        <a:lstStyle/>
        <a:p>
          <a:endParaRPr lang="en-US"/>
        </a:p>
      </dgm:t>
    </dgm:pt>
    <dgm:pt modelId="{72364F45-656A-467E-87DF-050D7586B37C}" type="pres">
      <dgm:prSet presAssocID="{3A050771-E03D-4730-8B77-2B2633620BC1}" presName="hierRoot1" presStyleCnt="0"/>
      <dgm:spPr/>
    </dgm:pt>
    <dgm:pt modelId="{855A22C5-6082-4891-BB86-BABA96E24319}" type="pres">
      <dgm:prSet presAssocID="{3A050771-E03D-4730-8B77-2B2633620BC1}" presName="composite" presStyleCnt="0"/>
      <dgm:spPr/>
    </dgm:pt>
    <dgm:pt modelId="{5E46957D-4144-47C4-8C0D-1133C0CD4D4A}" type="pres">
      <dgm:prSet presAssocID="{3A050771-E03D-4730-8B77-2B2633620BC1}" presName="background" presStyleLbl="node0" presStyleIdx="0" presStyleCnt="1"/>
      <dgm:spPr/>
    </dgm:pt>
    <dgm:pt modelId="{B9C32875-F9AC-4C7E-92B6-A39CCD6041BE}" type="pres">
      <dgm:prSet presAssocID="{3A050771-E03D-4730-8B77-2B2633620BC1}" presName="text" presStyleLbl="fgAcc0" presStyleIdx="0" presStyleCnt="1">
        <dgm:presLayoutVars>
          <dgm:chPref val="3"/>
        </dgm:presLayoutVars>
      </dgm:prSet>
      <dgm:spPr/>
      <dgm:t>
        <a:bodyPr/>
        <a:lstStyle/>
        <a:p>
          <a:endParaRPr lang="en-US"/>
        </a:p>
      </dgm:t>
    </dgm:pt>
    <dgm:pt modelId="{47FA3C3A-1DA7-4565-9635-2584A043A638}" type="pres">
      <dgm:prSet presAssocID="{3A050771-E03D-4730-8B77-2B2633620BC1}" presName="hierChild2" presStyleCnt="0"/>
      <dgm:spPr/>
    </dgm:pt>
    <dgm:pt modelId="{9A7C6081-C913-47C7-B22D-E9385E6C83D6}" type="pres">
      <dgm:prSet presAssocID="{3C114D0B-096B-4D39-9F57-E2192B147805}" presName="Name10" presStyleLbl="parChTrans1D2" presStyleIdx="0" presStyleCnt="1"/>
      <dgm:spPr/>
      <dgm:t>
        <a:bodyPr/>
        <a:lstStyle/>
        <a:p>
          <a:endParaRPr lang="en-US"/>
        </a:p>
      </dgm:t>
    </dgm:pt>
    <dgm:pt modelId="{ED6CA9F5-18F2-4FA8-A715-5D4ED5A80273}" type="pres">
      <dgm:prSet presAssocID="{777E5083-7316-459F-9CEB-4F6BB575AEEF}" presName="hierRoot2" presStyleCnt="0"/>
      <dgm:spPr/>
    </dgm:pt>
    <dgm:pt modelId="{AACA6C55-DF3F-4FD8-BB92-C461AD143CB0}" type="pres">
      <dgm:prSet presAssocID="{777E5083-7316-459F-9CEB-4F6BB575AEEF}" presName="composite2" presStyleCnt="0"/>
      <dgm:spPr/>
    </dgm:pt>
    <dgm:pt modelId="{53703F91-6368-4A8A-9364-B19D73C706D7}" type="pres">
      <dgm:prSet presAssocID="{777E5083-7316-459F-9CEB-4F6BB575AEEF}" presName="background2" presStyleLbl="node2" presStyleIdx="0" presStyleCnt="1"/>
      <dgm:spPr/>
    </dgm:pt>
    <dgm:pt modelId="{7BB03D4D-F651-4E14-B955-36C21174DA3E}" type="pres">
      <dgm:prSet presAssocID="{777E5083-7316-459F-9CEB-4F6BB575AEEF}" presName="text2" presStyleLbl="fgAcc2" presStyleIdx="0" presStyleCnt="1">
        <dgm:presLayoutVars>
          <dgm:chPref val="3"/>
        </dgm:presLayoutVars>
      </dgm:prSet>
      <dgm:spPr/>
      <dgm:t>
        <a:bodyPr/>
        <a:lstStyle/>
        <a:p>
          <a:endParaRPr lang="en-US"/>
        </a:p>
      </dgm:t>
    </dgm:pt>
    <dgm:pt modelId="{E393E36B-7B28-4E6C-A108-AD2DF18FED69}" type="pres">
      <dgm:prSet presAssocID="{777E5083-7316-459F-9CEB-4F6BB575AEEF}" presName="hierChild3" presStyleCnt="0"/>
      <dgm:spPr/>
    </dgm:pt>
    <dgm:pt modelId="{9B1A0702-3366-4C19-BC62-24121A5C7498}" type="pres">
      <dgm:prSet presAssocID="{93113610-13E5-4CD7-B7CB-97ACF50EB595}" presName="Name17" presStyleLbl="parChTrans1D3" presStyleIdx="0" presStyleCnt="1"/>
      <dgm:spPr/>
      <dgm:t>
        <a:bodyPr/>
        <a:lstStyle/>
        <a:p>
          <a:endParaRPr lang="en-US"/>
        </a:p>
      </dgm:t>
    </dgm:pt>
    <dgm:pt modelId="{D23783E0-8E50-4516-B967-8872B3D61EE0}" type="pres">
      <dgm:prSet presAssocID="{18EC8809-BF36-4727-ADF0-2C5142657F78}" presName="hierRoot3" presStyleCnt="0"/>
      <dgm:spPr/>
    </dgm:pt>
    <dgm:pt modelId="{76C4F4AE-28EE-49B2-BB11-22FD38AB9E67}" type="pres">
      <dgm:prSet presAssocID="{18EC8809-BF36-4727-ADF0-2C5142657F78}" presName="composite3" presStyleCnt="0"/>
      <dgm:spPr/>
    </dgm:pt>
    <dgm:pt modelId="{3B832C98-02C2-46C7-87B6-76545CDDF6F8}" type="pres">
      <dgm:prSet presAssocID="{18EC8809-BF36-4727-ADF0-2C5142657F78}" presName="background3" presStyleLbl="node3" presStyleIdx="0" presStyleCnt="1"/>
      <dgm:spPr/>
    </dgm:pt>
    <dgm:pt modelId="{F2DD7774-EFCE-4E96-8712-9A9AC475F320}" type="pres">
      <dgm:prSet presAssocID="{18EC8809-BF36-4727-ADF0-2C5142657F78}" presName="text3" presStyleLbl="fgAcc3" presStyleIdx="0" presStyleCnt="1">
        <dgm:presLayoutVars>
          <dgm:chPref val="3"/>
        </dgm:presLayoutVars>
      </dgm:prSet>
      <dgm:spPr/>
      <dgm:t>
        <a:bodyPr/>
        <a:lstStyle/>
        <a:p>
          <a:endParaRPr lang="en-US"/>
        </a:p>
      </dgm:t>
    </dgm:pt>
    <dgm:pt modelId="{0140E932-462E-41BD-90BD-77087CB8CAB4}" type="pres">
      <dgm:prSet presAssocID="{18EC8809-BF36-4727-ADF0-2C5142657F78}" presName="hierChild4" presStyleCnt="0"/>
      <dgm:spPr/>
    </dgm:pt>
    <dgm:pt modelId="{A921265B-643C-4C79-ABC4-4DF7894D6574}" type="pres">
      <dgm:prSet presAssocID="{DE1C6BA7-3E4C-47DE-8390-8673B2424DC5}" presName="Name23" presStyleLbl="parChTrans1D4" presStyleIdx="0" presStyleCnt="3"/>
      <dgm:spPr/>
      <dgm:t>
        <a:bodyPr/>
        <a:lstStyle/>
        <a:p>
          <a:endParaRPr lang="en-US"/>
        </a:p>
      </dgm:t>
    </dgm:pt>
    <dgm:pt modelId="{376C0EBD-CB1C-4B84-87EF-DBDD444F3E8D}" type="pres">
      <dgm:prSet presAssocID="{201C93AB-C842-4B28-92E5-CBB99F90B226}" presName="hierRoot4" presStyleCnt="0"/>
      <dgm:spPr/>
    </dgm:pt>
    <dgm:pt modelId="{807B16F6-7370-43F6-B226-F6DF8B6BA03E}" type="pres">
      <dgm:prSet presAssocID="{201C93AB-C842-4B28-92E5-CBB99F90B226}" presName="composite4" presStyleCnt="0"/>
      <dgm:spPr/>
    </dgm:pt>
    <dgm:pt modelId="{DD80F252-EB7A-4334-BDD6-29527B6DA2C1}" type="pres">
      <dgm:prSet presAssocID="{201C93AB-C842-4B28-92E5-CBB99F90B226}" presName="background4" presStyleLbl="node4" presStyleIdx="0" presStyleCnt="3"/>
      <dgm:spPr/>
    </dgm:pt>
    <dgm:pt modelId="{3F54E3A1-B72D-428F-A96E-C344A33E4B0A}" type="pres">
      <dgm:prSet presAssocID="{201C93AB-C842-4B28-92E5-CBB99F90B226}" presName="text4" presStyleLbl="fgAcc4" presStyleIdx="0" presStyleCnt="3">
        <dgm:presLayoutVars>
          <dgm:chPref val="3"/>
        </dgm:presLayoutVars>
      </dgm:prSet>
      <dgm:spPr/>
      <dgm:t>
        <a:bodyPr/>
        <a:lstStyle/>
        <a:p>
          <a:endParaRPr lang="en-US"/>
        </a:p>
      </dgm:t>
    </dgm:pt>
    <dgm:pt modelId="{B750E1ED-F49D-456E-B19D-1100F6F0AD69}" type="pres">
      <dgm:prSet presAssocID="{201C93AB-C842-4B28-92E5-CBB99F90B226}" presName="hierChild5" presStyleCnt="0"/>
      <dgm:spPr/>
    </dgm:pt>
    <dgm:pt modelId="{298753B9-58AE-4A6E-8372-2E068AFCE27C}" type="pres">
      <dgm:prSet presAssocID="{00C3A3C4-44F0-46C3-A64B-270B02B087B8}" presName="Name23" presStyleLbl="parChTrans1D4" presStyleIdx="1" presStyleCnt="3"/>
      <dgm:spPr/>
      <dgm:t>
        <a:bodyPr/>
        <a:lstStyle/>
        <a:p>
          <a:endParaRPr lang="en-US"/>
        </a:p>
      </dgm:t>
    </dgm:pt>
    <dgm:pt modelId="{87EC6543-94CF-4F31-9FC7-83145108DEE4}" type="pres">
      <dgm:prSet presAssocID="{64525E02-A614-4062-8B6B-00F880EF4F6C}" presName="hierRoot4" presStyleCnt="0"/>
      <dgm:spPr/>
    </dgm:pt>
    <dgm:pt modelId="{BA384AD5-1B07-4AF7-A7DF-0EC915E8F856}" type="pres">
      <dgm:prSet presAssocID="{64525E02-A614-4062-8B6B-00F880EF4F6C}" presName="composite4" presStyleCnt="0"/>
      <dgm:spPr/>
    </dgm:pt>
    <dgm:pt modelId="{65160224-62F4-49DF-BB43-274D4CD67865}" type="pres">
      <dgm:prSet presAssocID="{64525E02-A614-4062-8B6B-00F880EF4F6C}" presName="background4" presStyleLbl="node4" presStyleIdx="1" presStyleCnt="3"/>
      <dgm:spPr/>
    </dgm:pt>
    <dgm:pt modelId="{90888078-AEBC-471C-BBFB-5CB5B58ED0CB}" type="pres">
      <dgm:prSet presAssocID="{64525E02-A614-4062-8B6B-00F880EF4F6C}" presName="text4" presStyleLbl="fgAcc4" presStyleIdx="1" presStyleCnt="3">
        <dgm:presLayoutVars>
          <dgm:chPref val="3"/>
        </dgm:presLayoutVars>
      </dgm:prSet>
      <dgm:spPr/>
      <dgm:t>
        <a:bodyPr/>
        <a:lstStyle/>
        <a:p>
          <a:endParaRPr lang="en-US"/>
        </a:p>
      </dgm:t>
    </dgm:pt>
    <dgm:pt modelId="{16EC7A3E-E855-4669-A537-06331CD88D41}" type="pres">
      <dgm:prSet presAssocID="{64525E02-A614-4062-8B6B-00F880EF4F6C}" presName="hierChild5" presStyleCnt="0"/>
      <dgm:spPr/>
    </dgm:pt>
    <dgm:pt modelId="{736770AD-5114-48A5-B24F-5328276D97FB}" type="pres">
      <dgm:prSet presAssocID="{7EF297C1-2083-421D-BA41-1E565FC2FE1F}" presName="Name23" presStyleLbl="parChTrans1D4" presStyleIdx="2" presStyleCnt="3"/>
      <dgm:spPr/>
      <dgm:t>
        <a:bodyPr/>
        <a:lstStyle/>
        <a:p>
          <a:endParaRPr lang="en-US"/>
        </a:p>
      </dgm:t>
    </dgm:pt>
    <dgm:pt modelId="{2E9286E4-A9B0-4A06-9944-B29F29F909F1}" type="pres">
      <dgm:prSet presAssocID="{4C3FB5CD-3044-40CA-8584-5502B93F1BEB}" presName="hierRoot4" presStyleCnt="0"/>
      <dgm:spPr/>
    </dgm:pt>
    <dgm:pt modelId="{549CABBB-F7C3-48CE-95C7-2299585C9D85}" type="pres">
      <dgm:prSet presAssocID="{4C3FB5CD-3044-40CA-8584-5502B93F1BEB}" presName="composite4" presStyleCnt="0"/>
      <dgm:spPr/>
    </dgm:pt>
    <dgm:pt modelId="{E2ED17F6-C679-489E-A4A7-7E11699A535B}" type="pres">
      <dgm:prSet presAssocID="{4C3FB5CD-3044-40CA-8584-5502B93F1BEB}" presName="background4" presStyleLbl="node4" presStyleIdx="2" presStyleCnt="3"/>
      <dgm:spPr/>
    </dgm:pt>
    <dgm:pt modelId="{7EDDACC1-A6FD-4AF6-8A7E-B4949EF72DA0}" type="pres">
      <dgm:prSet presAssocID="{4C3FB5CD-3044-40CA-8584-5502B93F1BEB}" presName="text4" presStyleLbl="fgAcc4" presStyleIdx="2" presStyleCnt="3">
        <dgm:presLayoutVars>
          <dgm:chPref val="3"/>
        </dgm:presLayoutVars>
      </dgm:prSet>
      <dgm:spPr/>
      <dgm:t>
        <a:bodyPr/>
        <a:lstStyle/>
        <a:p>
          <a:endParaRPr lang="en-US"/>
        </a:p>
      </dgm:t>
    </dgm:pt>
    <dgm:pt modelId="{A9E0439E-726A-479A-9ED3-4DB6B50DD9DD}" type="pres">
      <dgm:prSet presAssocID="{4C3FB5CD-3044-40CA-8584-5502B93F1BEB}" presName="hierChild5" presStyleCnt="0"/>
      <dgm:spPr/>
    </dgm:pt>
  </dgm:ptLst>
  <dgm:cxnLst>
    <dgm:cxn modelId="{91C3AED0-BDE2-47F8-8D6E-DEEEF4E71576}" type="presOf" srcId="{E181F287-8C5F-4F0D-B583-066BB650D47A}" destId="{0DCAA7A4-DE88-4EE0-81FB-24E5F443EE6C}" srcOrd="0" destOrd="0" presId="urn:microsoft.com/office/officeart/2005/8/layout/hierarchy1"/>
    <dgm:cxn modelId="{19DC8FC0-ED9C-4BD6-BA64-3E890FA8BBF5}" type="presOf" srcId="{201C93AB-C842-4B28-92E5-CBB99F90B226}" destId="{3F54E3A1-B72D-428F-A96E-C344A33E4B0A}" srcOrd="0" destOrd="0" presId="urn:microsoft.com/office/officeart/2005/8/layout/hierarchy1"/>
    <dgm:cxn modelId="{E30B031A-2FE8-4573-8400-5EEE04AA396F}" type="presOf" srcId="{DE1C6BA7-3E4C-47DE-8390-8673B2424DC5}" destId="{A921265B-643C-4C79-ABC4-4DF7894D6574}" srcOrd="0" destOrd="0" presId="urn:microsoft.com/office/officeart/2005/8/layout/hierarchy1"/>
    <dgm:cxn modelId="{FCE112C8-ECFF-42E1-BFEA-704F620E7CC7}" type="presOf" srcId="{4C3FB5CD-3044-40CA-8584-5502B93F1BEB}" destId="{7EDDACC1-A6FD-4AF6-8A7E-B4949EF72DA0}" srcOrd="0" destOrd="0" presId="urn:microsoft.com/office/officeart/2005/8/layout/hierarchy1"/>
    <dgm:cxn modelId="{C69D7ACA-D294-43C4-94BD-65A5BF5997AB}" type="presOf" srcId="{00C3A3C4-44F0-46C3-A64B-270B02B087B8}" destId="{298753B9-58AE-4A6E-8372-2E068AFCE27C}" srcOrd="0" destOrd="0" presId="urn:microsoft.com/office/officeart/2005/8/layout/hierarchy1"/>
    <dgm:cxn modelId="{77320C71-CD56-44F7-8BC7-B51CCA878241}" type="presOf" srcId="{18EC8809-BF36-4727-ADF0-2C5142657F78}" destId="{F2DD7774-EFCE-4E96-8712-9A9AC475F320}" srcOrd="0" destOrd="0" presId="urn:microsoft.com/office/officeart/2005/8/layout/hierarchy1"/>
    <dgm:cxn modelId="{3B3A29C2-0BE4-4F0E-9184-4DA95545FFB0}" srcId="{18EC8809-BF36-4727-ADF0-2C5142657F78}" destId="{64525E02-A614-4062-8B6B-00F880EF4F6C}" srcOrd="1" destOrd="0" parTransId="{00C3A3C4-44F0-46C3-A64B-270B02B087B8}" sibTransId="{C636DEF3-0841-4B7F-88A4-FA82D47FF5B8}"/>
    <dgm:cxn modelId="{E9F5DFB6-3361-43E9-BDF9-97AE7039ABEE}" srcId="{18EC8809-BF36-4727-ADF0-2C5142657F78}" destId="{201C93AB-C842-4B28-92E5-CBB99F90B226}" srcOrd="0" destOrd="0" parTransId="{DE1C6BA7-3E4C-47DE-8390-8673B2424DC5}" sibTransId="{41977490-E34C-4587-B510-76F46422B912}"/>
    <dgm:cxn modelId="{F1C90D51-87B5-429E-88EA-06F06F599678}" srcId="{3A050771-E03D-4730-8B77-2B2633620BC1}" destId="{777E5083-7316-459F-9CEB-4F6BB575AEEF}" srcOrd="0" destOrd="0" parTransId="{3C114D0B-096B-4D39-9F57-E2192B147805}" sibTransId="{436EEFDA-3887-4CEB-A64C-186A9AB1A7EB}"/>
    <dgm:cxn modelId="{B85D793F-9B38-431F-BA05-72720EC1D2A1}" type="presOf" srcId="{7EF297C1-2083-421D-BA41-1E565FC2FE1F}" destId="{736770AD-5114-48A5-B24F-5328276D97FB}" srcOrd="0" destOrd="0" presId="urn:microsoft.com/office/officeart/2005/8/layout/hierarchy1"/>
    <dgm:cxn modelId="{07A615D4-C24B-45E8-BAF6-63C9F2C5C644}" type="presOf" srcId="{3A050771-E03D-4730-8B77-2B2633620BC1}" destId="{B9C32875-F9AC-4C7E-92B6-A39CCD6041BE}" srcOrd="0" destOrd="0" presId="urn:microsoft.com/office/officeart/2005/8/layout/hierarchy1"/>
    <dgm:cxn modelId="{52215264-A1DC-440A-B6AC-0CD947261CBF}" type="presOf" srcId="{93113610-13E5-4CD7-B7CB-97ACF50EB595}" destId="{9B1A0702-3366-4C19-BC62-24121A5C7498}" srcOrd="0" destOrd="0" presId="urn:microsoft.com/office/officeart/2005/8/layout/hierarchy1"/>
    <dgm:cxn modelId="{A8189A01-37F1-41A8-B6A5-CDBBC7091C61}" srcId="{E181F287-8C5F-4F0D-B583-066BB650D47A}" destId="{3A050771-E03D-4730-8B77-2B2633620BC1}" srcOrd="0" destOrd="0" parTransId="{84FA703B-7818-40BB-823E-B10D6744D5AC}" sibTransId="{C050D912-4B12-4722-BF25-1F89F5D68670}"/>
    <dgm:cxn modelId="{8E4E534E-24D7-4A42-B9E7-9BF1E30097A3}" type="presOf" srcId="{777E5083-7316-459F-9CEB-4F6BB575AEEF}" destId="{7BB03D4D-F651-4E14-B955-36C21174DA3E}" srcOrd="0" destOrd="0" presId="urn:microsoft.com/office/officeart/2005/8/layout/hierarchy1"/>
    <dgm:cxn modelId="{1ABB8E2D-F0AD-40F8-BD42-8B5035A588C6}" srcId="{777E5083-7316-459F-9CEB-4F6BB575AEEF}" destId="{18EC8809-BF36-4727-ADF0-2C5142657F78}" srcOrd="0" destOrd="0" parTransId="{93113610-13E5-4CD7-B7CB-97ACF50EB595}" sibTransId="{A3FA0797-48DE-467B-9AAD-882B5858468F}"/>
    <dgm:cxn modelId="{F0E9532B-8FD9-4362-A9D4-92E055FB2F6A}" srcId="{64525E02-A614-4062-8B6B-00F880EF4F6C}" destId="{4C3FB5CD-3044-40CA-8584-5502B93F1BEB}" srcOrd="0" destOrd="0" parTransId="{7EF297C1-2083-421D-BA41-1E565FC2FE1F}" sibTransId="{B74EE2E2-84D9-4E7C-94EE-CB49BE12E55A}"/>
    <dgm:cxn modelId="{64D782EB-EEBF-4C3A-8C99-CEC86362C1C6}" type="presOf" srcId="{64525E02-A614-4062-8B6B-00F880EF4F6C}" destId="{90888078-AEBC-471C-BBFB-5CB5B58ED0CB}" srcOrd="0" destOrd="0" presId="urn:microsoft.com/office/officeart/2005/8/layout/hierarchy1"/>
    <dgm:cxn modelId="{75B28701-48F4-4579-8168-4B0AED84AC4F}" type="presOf" srcId="{3C114D0B-096B-4D39-9F57-E2192B147805}" destId="{9A7C6081-C913-47C7-B22D-E9385E6C83D6}" srcOrd="0" destOrd="0" presId="urn:microsoft.com/office/officeart/2005/8/layout/hierarchy1"/>
    <dgm:cxn modelId="{E8A9E529-3C12-4FF3-BA6B-449D10A4499F}" type="presParOf" srcId="{0DCAA7A4-DE88-4EE0-81FB-24E5F443EE6C}" destId="{72364F45-656A-467E-87DF-050D7586B37C}" srcOrd="0" destOrd="0" presId="urn:microsoft.com/office/officeart/2005/8/layout/hierarchy1"/>
    <dgm:cxn modelId="{40D09EC1-CAA1-41F3-99D6-31995EFE396E}" type="presParOf" srcId="{72364F45-656A-467E-87DF-050D7586B37C}" destId="{855A22C5-6082-4891-BB86-BABA96E24319}" srcOrd="0" destOrd="0" presId="urn:microsoft.com/office/officeart/2005/8/layout/hierarchy1"/>
    <dgm:cxn modelId="{01E43D8A-5836-4765-9ECF-FF7C54755E48}" type="presParOf" srcId="{855A22C5-6082-4891-BB86-BABA96E24319}" destId="{5E46957D-4144-47C4-8C0D-1133C0CD4D4A}" srcOrd="0" destOrd="0" presId="urn:microsoft.com/office/officeart/2005/8/layout/hierarchy1"/>
    <dgm:cxn modelId="{D0AA66F4-1A38-4EFC-8BF2-85CA7FDDA03B}" type="presParOf" srcId="{855A22C5-6082-4891-BB86-BABA96E24319}" destId="{B9C32875-F9AC-4C7E-92B6-A39CCD6041BE}" srcOrd="1" destOrd="0" presId="urn:microsoft.com/office/officeart/2005/8/layout/hierarchy1"/>
    <dgm:cxn modelId="{8A54FB72-1CBF-47CA-B442-C769F5C46FA0}" type="presParOf" srcId="{72364F45-656A-467E-87DF-050D7586B37C}" destId="{47FA3C3A-1DA7-4565-9635-2584A043A638}" srcOrd="1" destOrd="0" presId="urn:microsoft.com/office/officeart/2005/8/layout/hierarchy1"/>
    <dgm:cxn modelId="{91D5DAF6-38A0-4A8E-8670-93D72B0472D3}" type="presParOf" srcId="{47FA3C3A-1DA7-4565-9635-2584A043A638}" destId="{9A7C6081-C913-47C7-B22D-E9385E6C83D6}" srcOrd="0" destOrd="0" presId="urn:microsoft.com/office/officeart/2005/8/layout/hierarchy1"/>
    <dgm:cxn modelId="{9841FD49-1A3E-4288-9590-AD700960F80E}" type="presParOf" srcId="{47FA3C3A-1DA7-4565-9635-2584A043A638}" destId="{ED6CA9F5-18F2-4FA8-A715-5D4ED5A80273}" srcOrd="1" destOrd="0" presId="urn:microsoft.com/office/officeart/2005/8/layout/hierarchy1"/>
    <dgm:cxn modelId="{39C6A9F9-23E0-4F27-9DC6-EF60BC82499C}" type="presParOf" srcId="{ED6CA9F5-18F2-4FA8-A715-5D4ED5A80273}" destId="{AACA6C55-DF3F-4FD8-BB92-C461AD143CB0}" srcOrd="0" destOrd="0" presId="urn:microsoft.com/office/officeart/2005/8/layout/hierarchy1"/>
    <dgm:cxn modelId="{A9636C7A-2D8C-491D-9D8A-F3F050DEF74E}" type="presParOf" srcId="{AACA6C55-DF3F-4FD8-BB92-C461AD143CB0}" destId="{53703F91-6368-4A8A-9364-B19D73C706D7}" srcOrd="0" destOrd="0" presId="urn:microsoft.com/office/officeart/2005/8/layout/hierarchy1"/>
    <dgm:cxn modelId="{B644AE42-0597-4C61-9CC6-501063548B6A}" type="presParOf" srcId="{AACA6C55-DF3F-4FD8-BB92-C461AD143CB0}" destId="{7BB03D4D-F651-4E14-B955-36C21174DA3E}" srcOrd="1" destOrd="0" presId="urn:microsoft.com/office/officeart/2005/8/layout/hierarchy1"/>
    <dgm:cxn modelId="{17FEC101-CB55-4C19-8038-46125B2AF815}" type="presParOf" srcId="{ED6CA9F5-18F2-4FA8-A715-5D4ED5A80273}" destId="{E393E36B-7B28-4E6C-A108-AD2DF18FED69}" srcOrd="1" destOrd="0" presId="urn:microsoft.com/office/officeart/2005/8/layout/hierarchy1"/>
    <dgm:cxn modelId="{4BE48F0C-734B-4B76-B289-42D5BB030C29}" type="presParOf" srcId="{E393E36B-7B28-4E6C-A108-AD2DF18FED69}" destId="{9B1A0702-3366-4C19-BC62-24121A5C7498}" srcOrd="0" destOrd="0" presId="urn:microsoft.com/office/officeart/2005/8/layout/hierarchy1"/>
    <dgm:cxn modelId="{C0539E00-648D-45E9-9974-F30E42613A0A}" type="presParOf" srcId="{E393E36B-7B28-4E6C-A108-AD2DF18FED69}" destId="{D23783E0-8E50-4516-B967-8872B3D61EE0}" srcOrd="1" destOrd="0" presId="urn:microsoft.com/office/officeart/2005/8/layout/hierarchy1"/>
    <dgm:cxn modelId="{AF3290FD-921D-4565-9351-8D23A4FC27AA}" type="presParOf" srcId="{D23783E0-8E50-4516-B967-8872B3D61EE0}" destId="{76C4F4AE-28EE-49B2-BB11-22FD38AB9E67}" srcOrd="0" destOrd="0" presId="urn:microsoft.com/office/officeart/2005/8/layout/hierarchy1"/>
    <dgm:cxn modelId="{60F5D325-DB4E-4BCA-877C-2CDC074DE805}" type="presParOf" srcId="{76C4F4AE-28EE-49B2-BB11-22FD38AB9E67}" destId="{3B832C98-02C2-46C7-87B6-76545CDDF6F8}" srcOrd="0" destOrd="0" presId="urn:microsoft.com/office/officeart/2005/8/layout/hierarchy1"/>
    <dgm:cxn modelId="{E41BFF44-D824-4645-B351-D547FD10A3A7}" type="presParOf" srcId="{76C4F4AE-28EE-49B2-BB11-22FD38AB9E67}" destId="{F2DD7774-EFCE-4E96-8712-9A9AC475F320}" srcOrd="1" destOrd="0" presId="urn:microsoft.com/office/officeart/2005/8/layout/hierarchy1"/>
    <dgm:cxn modelId="{52FC999C-2042-4D4E-A2E6-67C73EF40499}" type="presParOf" srcId="{D23783E0-8E50-4516-B967-8872B3D61EE0}" destId="{0140E932-462E-41BD-90BD-77087CB8CAB4}" srcOrd="1" destOrd="0" presId="urn:microsoft.com/office/officeart/2005/8/layout/hierarchy1"/>
    <dgm:cxn modelId="{8980B0C8-552D-4900-BB83-5502A5160596}" type="presParOf" srcId="{0140E932-462E-41BD-90BD-77087CB8CAB4}" destId="{A921265B-643C-4C79-ABC4-4DF7894D6574}" srcOrd="0" destOrd="0" presId="urn:microsoft.com/office/officeart/2005/8/layout/hierarchy1"/>
    <dgm:cxn modelId="{241454BD-5ED2-4AAA-891B-C012D405E812}" type="presParOf" srcId="{0140E932-462E-41BD-90BD-77087CB8CAB4}" destId="{376C0EBD-CB1C-4B84-87EF-DBDD444F3E8D}" srcOrd="1" destOrd="0" presId="urn:microsoft.com/office/officeart/2005/8/layout/hierarchy1"/>
    <dgm:cxn modelId="{6BC670E5-24B6-4C9A-93DC-AE1EF2910D75}" type="presParOf" srcId="{376C0EBD-CB1C-4B84-87EF-DBDD444F3E8D}" destId="{807B16F6-7370-43F6-B226-F6DF8B6BA03E}" srcOrd="0" destOrd="0" presId="urn:microsoft.com/office/officeart/2005/8/layout/hierarchy1"/>
    <dgm:cxn modelId="{52B5C47B-2DEA-48E1-9261-E2049CFA005A}" type="presParOf" srcId="{807B16F6-7370-43F6-B226-F6DF8B6BA03E}" destId="{DD80F252-EB7A-4334-BDD6-29527B6DA2C1}" srcOrd="0" destOrd="0" presId="urn:microsoft.com/office/officeart/2005/8/layout/hierarchy1"/>
    <dgm:cxn modelId="{1C683379-3AAE-4011-93E2-7821F89F6536}" type="presParOf" srcId="{807B16F6-7370-43F6-B226-F6DF8B6BA03E}" destId="{3F54E3A1-B72D-428F-A96E-C344A33E4B0A}" srcOrd="1" destOrd="0" presId="urn:microsoft.com/office/officeart/2005/8/layout/hierarchy1"/>
    <dgm:cxn modelId="{BCE01CBA-7BAB-4575-A563-E02852FFD9D4}" type="presParOf" srcId="{376C0EBD-CB1C-4B84-87EF-DBDD444F3E8D}" destId="{B750E1ED-F49D-456E-B19D-1100F6F0AD69}" srcOrd="1" destOrd="0" presId="urn:microsoft.com/office/officeart/2005/8/layout/hierarchy1"/>
    <dgm:cxn modelId="{EF442E54-2203-473D-A5F4-6EA1678EC4F2}" type="presParOf" srcId="{0140E932-462E-41BD-90BD-77087CB8CAB4}" destId="{298753B9-58AE-4A6E-8372-2E068AFCE27C}" srcOrd="2" destOrd="0" presId="urn:microsoft.com/office/officeart/2005/8/layout/hierarchy1"/>
    <dgm:cxn modelId="{18D62EC9-A7CF-48E0-B9DF-1D6C9C969B69}" type="presParOf" srcId="{0140E932-462E-41BD-90BD-77087CB8CAB4}" destId="{87EC6543-94CF-4F31-9FC7-83145108DEE4}" srcOrd="3" destOrd="0" presId="urn:microsoft.com/office/officeart/2005/8/layout/hierarchy1"/>
    <dgm:cxn modelId="{8A74E86C-122F-486B-897A-0AF1288B3603}" type="presParOf" srcId="{87EC6543-94CF-4F31-9FC7-83145108DEE4}" destId="{BA384AD5-1B07-4AF7-A7DF-0EC915E8F856}" srcOrd="0" destOrd="0" presId="urn:microsoft.com/office/officeart/2005/8/layout/hierarchy1"/>
    <dgm:cxn modelId="{63F978A3-A0C0-44BD-95A2-1128364AAECE}" type="presParOf" srcId="{BA384AD5-1B07-4AF7-A7DF-0EC915E8F856}" destId="{65160224-62F4-49DF-BB43-274D4CD67865}" srcOrd="0" destOrd="0" presId="urn:microsoft.com/office/officeart/2005/8/layout/hierarchy1"/>
    <dgm:cxn modelId="{66DECD68-89C5-4BBE-B84D-A69A56AE7120}" type="presParOf" srcId="{BA384AD5-1B07-4AF7-A7DF-0EC915E8F856}" destId="{90888078-AEBC-471C-BBFB-5CB5B58ED0CB}" srcOrd="1" destOrd="0" presId="urn:microsoft.com/office/officeart/2005/8/layout/hierarchy1"/>
    <dgm:cxn modelId="{861928E6-CB69-4EB9-8DE8-C46EF694918E}" type="presParOf" srcId="{87EC6543-94CF-4F31-9FC7-83145108DEE4}" destId="{16EC7A3E-E855-4669-A537-06331CD88D41}" srcOrd="1" destOrd="0" presId="urn:microsoft.com/office/officeart/2005/8/layout/hierarchy1"/>
    <dgm:cxn modelId="{8E8F3168-1F8E-4485-9CE9-E282962F7153}" type="presParOf" srcId="{16EC7A3E-E855-4669-A537-06331CD88D41}" destId="{736770AD-5114-48A5-B24F-5328276D97FB}" srcOrd="0" destOrd="0" presId="urn:microsoft.com/office/officeart/2005/8/layout/hierarchy1"/>
    <dgm:cxn modelId="{26FC2277-3F8E-4D9B-AFE2-48E2B4440A18}" type="presParOf" srcId="{16EC7A3E-E855-4669-A537-06331CD88D41}" destId="{2E9286E4-A9B0-4A06-9944-B29F29F909F1}" srcOrd="1" destOrd="0" presId="urn:microsoft.com/office/officeart/2005/8/layout/hierarchy1"/>
    <dgm:cxn modelId="{D31CDDED-64EE-4D3C-B10E-A773CB9EA3D0}" type="presParOf" srcId="{2E9286E4-A9B0-4A06-9944-B29F29F909F1}" destId="{549CABBB-F7C3-48CE-95C7-2299585C9D85}" srcOrd="0" destOrd="0" presId="urn:microsoft.com/office/officeart/2005/8/layout/hierarchy1"/>
    <dgm:cxn modelId="{27D39061-28B0-400E-8883-EB722C9DA6EF}" type="presParOf" srcId="{549CABBB-F7C3-48CE-95C7-2299585C9D85}" destId="{E2ED17F6-C679-489E-A4A7-7E11699A535B}" srcOrd="0" destOrd="0" presId="urn:microsoft.com/office/officeart/2005/8/layout/hierarchy1"/>
    <dgm:cxn modelId="{1DE2D846-ADB0-4984-B200-71D6825F2020}" type="presParOf" srcId="{549CABBB-F7C3-48CE-95C7-2299585C9D85}" destId="{7EDDACC1-A6FD-4AF6-8A7E-B4949EF72DA0}" srcOrd="1" destOrd="0" presId="urn:microsoft.com/office/officeart/2005/8/layout/hierarchy1"/>
    <dgm:cxn modelId="{126365B1-0A6E-466B-8C34-1106AC38451F}" type="presParOf" srcId="{2E9286E4-A9B0-4A06-9944-B29F29F909F1}" destId="{A9E0439E-726A-479A-9ED3-4DB6B50DD9DD}" srcOrd="1" destOrd="0" presId="urn:microsoft.com/office/officeart/2005/8/layout/hierarchy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3B9554-81C0-4824-9997-A1429C40538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9CE5EEEF-67E2-4AC6-B66F-604EF8587942}">
      <dgm:prSet phldrT="[Text]" custT="1"/>
      <dgm:spPr/>
      <dgm:t>
        <a:bodyPr/>
        <a:lstStyle/>
        <a:p>
          <a:r>
            <a:rPr lang="en-GB" sz="900"/>
            <a:t>GameObject</a:t>
          </a:r>
        </a:p>
      </dgm:t>
    </dgm:pt>
    <dgm:pt modelId="{5B4C2A70-F765-4EF3-BCFE-658C5660E286}" type="parTrans" cxnId="{178EE3FC-4C11-46F7-8C4E-BC8F7A5B0EDB}">
      <dgm:prSet/>
      <dgm:spPr/>
      <dgm:t>
        <a:bodyPr/>
        <a:lstStyle/>
        <a:p>
          <a:endParaRPr lang="en-GB" sz="3200"/>
        </a:p>
      </dgm:t>
    </dgm:pt>
    <dgm:pt modelId="{CCEC1849-7C6B-4C61-ADE2-291FB8017B72}" type="sibTrans" cxnId="{178EE3FC-4C11-46F7-8C4E-BC8F7A5B0EDB}">
      <dgm:prSet/>
      <dgm:spPr/>
      <dgm:t>
        <a:bodyPr/>
        <a:lstStyle/>
        <a:p>
          <a:endParaRPr lang="en-GB" sz="3200"/>
        </a:p>
      </dgm:t>
    </dgm:pt>
    <dgm:pt modelId="{1801BD3F-DCE6-4ACD-BD24-1CF0655FED2D}">
      <dgm:prSet phldrT="[Text]" custT="1"/>
      <dgm:spPr/>
      <dgm:t>
        <a:bodyPr/>
        <a:lstStyle/>
        <a:p>
          <a:r>
            <a:rPr lang="en-GB" sz="900"/>
            <a:t>Brick</a:t>
          </a:r>
        </a:p>
      </dgm:t>
    </dgm:pt>
    <dgm:pt modelId="{020F0183-303D-4AB6-A27C-FD09CD824B8C}" type="parTrans" cxnId="{8D0251DD-C7AC-4125-8A13-DD47F0D76B43}">
      <dgm:prSet/>
      <dgm:spPr/>
      <dgm:t>
        <a:bodyPr/>
        <a:lstStyle/>
        <a:p>
          <a:endParaRPr lang="en-GB" sz="3200"/>
        </a:p>
      </dgm:t>
    </dgm:pt>
    <dgm:pt modelId="{CE32A519-24BF-4DEB-B2A4-67F42AEF74F8}" type="sibTrans" cxnId="{8D0251DD-C7AC-4125-8A13-DD47F0D76B43}">
      <dgm:prSet/>
      <dgm:spPr/>
      <dgm:t>
        <a:bodyPr/>
        <a:lstStyle/>
        <a:p>
          <a:endParaRPr lang="en-GB" sz="3200"/>
        </a:p>
      </dgm:t>
    </dgm:pt>
    <dgm:pt modelId="{E239F6DC-C3EF-4016-A645-1A73BD61306C}">
      <dgm:prSet phldrT="[Text]" custT="1"/>
      <dgm:spPr/>
      <dgm:t>
        <a:bodyPr/>
        <a:lstStyle/>
        <a:p>
          <a:r>
            <a:rPr lang="en-GB" sz="900"/>
            <a:t>Make visible</a:t>
          </a:r>
        </a:p>
      </dgm:t>
    </dgm:pt>
    <dgm:pt modelId="{FDE60486-A9FC-45E9-8B56-06C2805F08C4}" type="parTrans" cxnId="{7BA017BE-05E0-4715-95E2-9016F6E77292}">
      <dgm:prSet/>
      <dgm:spPr/>
      <dgm:t>
        <a:bodyPr/>
        <a:lstStyle/>
        <a:p>
          <a:endParaRPr lang="en-GB" sz="3200"/>
        </a:p>
      </dgm:t>
    </dgm:pt>
    <dgm:pt modelId="{BFA9164A-AE11-4903-9892-FCA159EBAD3A}" type="sibTrans" cxnId="{7BA017BE-05E0-4715-95E2-9016F6E77292}">
      <dgm:prSet/>
      <dgm:spPr/>
      <dgm:t>
        <a:bodyPr/>
        <a:lstStyle/>
        <a:p>
          <a:endParaRPr lang="en-GB" sz="3200"/>
        </a:p>
      </dgm:t>
    </dgm:pt>
    <dgm:pt modelId="{659D0B98-C829-4EC6-88E9-18CB2F214327}">
      <dgm:prSet phldrT="[Text]" custT="1"/>
      <dgm:spPr/>
      <dgm:t>
        <a:bodyPr/>
        <a:lstStyle/>
        <a:p>
          <a:r>
            <a:rPr lang="en-GB" sz="900"/>
            <a:t>Make invisible</a:t>
          </a:r>
        </a:p>
      </dgm:t>
    </dgm:pt>
    <dgm:pt modelId="{7E46CE66-FB45-4185-809B-C462F1BA1888}" type="parTrans" cxnId="{042C986B-5EE0-4A96-9F36-60144B8F8AE3}">
      <dgm:prSet/>
      <dgm:spPr/>
      <dgm:t>
        <a:bodyPr/>
        <a:lstStyle/>
        <a:p>
          <a:endParaRPr lang="en-GB" sz="3200"/>
        </a:p>
      </dgm:t>
    </dgm:pt>
    <dgm:pt modelId="{FB416535-DCD8-4CE7-88A7-A6A629DF6F19}" type="sibTrans" cxnId="{042C986B-5EE0-4A96-9F36-60144B8F8AE3}">
      <dgm:prSet/>
      <dgm:spPr/>
      <dgm:t>
        <a:bodyPr/>
        <a:lstStyle/>
        <a:p>
          <a:endParaRPr lang="en-GB" sz="3200"/>
        </a:p>
      </dgm:t>
    </dgm:pt>
    <dgm:pt modelId="{7330C614-C6E8-4F43-B8E6-4D6CC22B202A}">
      <dgm:prSet phldrT="[Text]" custT="1"/>
      <dgm:spPr/>
      <dgm:t>
        <a:bodyPr/>
        <a:lstStyle/>
        <a:p>
          <a:r>
            <a:rPr lang="en-GB" sz="900"/>
            <a:t>Get position</a:t>
          </a:r>
        </a:p>
      </dgm:t>
    </dgm:pt>
    <dgm:pt modelId="{6C4DBD98-A533-4964-979C-736F5C9402FF}" type="parTrans" cxnId="{81CD9280-C579-45F4-B8C3-CB23F50D2E1B}">
      <dgm:prSet/>
      <dgm:spPr/>
      <dgm:t>
        <a:bodyPr/>
        <a:lstStyle/>
        <a:p>
          <a:endParaRPr lang="en-GB" sz="3200"/>
        </a:p>
      </dgm:t>
    </dgm:pt>
    <dgm:pt modelId="{C69FE777-A771-4E06-828A-686485DB7D2F}" type="sibTrans" cxnId="{81CD9280-C579-45F4-B8C3-CB23F50D2E1B}">
      <dgm:prSet/>
      <dgm:spPr/>
      <dgm:t>
        <a:bodyPr/>
        <a:lstStyle/>
        <a:p>
          <a:endParaRPr lang="en-GB" sz="3200"/>
        </a:p>
      </dgm:t>
    </dgm:pt>
    <dgm:pt modelId="{09520DAA-45CC-4D76-BCA2-35E742771E9E}" type="pres">
      <dgm:prSet presAssocID="{713B9554-81C0-4824-9997-A1429C405387}" presName="hierChild1" presStyleCnt="0">
        <dgm:presLayoutVars>
          <dgm:chPref val="1"/>
          <dgm:dir/>
          <dgm:animOne val="branch"/>
          <dgm:animLvl val="lvl"/>
          <dgm:resizeHandles/>
        </dgm:presLayoutVars>
      </dgm:prSet>
      <dgm:spPr/>
      <dgm:t>
        <a:bodyPr/>
        <a:lstStyle/>
        <a:p>
          <a:endParaRPr lang="en-US"/>
        </a:p>
      </dgm:t>
    </dgm:pt>
    <dgm:pt modelId="{C1F39B39-7D34-4C78-8444-C11E86C5BB4A}" type="pres">
      <dgm:prSet presAssocID="{9CE5EEEF-67E2-4AC6-B66F-604EF8587942}" presName="hierRoot1" presStyleCnt="0"/>
      <dgm:spPr/>
    </dgm:pt>
    <dgm:pt modelId="{201DC4F8-DA69-4B88-996D-13D305818547}" type="pres">
      <dgm:prSet presAssocID="{9CE5EEEF-67E2-4AC6-B66F-604EF8587942}" presName="composite" presStyleCnt="0"/>
      <dgm:spPr/>
    </dgm:pt>
    <dgm:pt modelId="{7B9FA62A-5C2A-4179-8502-D38DB5ED249F}" type="pres">
      <dgm:prSet presAssocID="{9CE5EEEF-67E2-4AC6-B66F-604EF8587942}" presName="background" presStyleLbl="node0" presStyleIdx="0" presStyleCnt="1"/>
      <dgm:spPr/>
    </dgm:pt>
    <dgm:pt modelId="{5F93AA8E-7355-43DD-AD79-1467E12F0608}" type="pres">
      <dgm:prSet presAssocID="{9CE5EEEF-67E2-4AC6-B66F-604EF8587942}" presName="text" presStyleLbl="fgAcc0" presStyleIdx="0" presStyleCnt="1" custLinFactNeighborX="-1260" custLinFactNeighborY="-6947">
        <dgm:presLayoutVars>
          <dgm:chPref val="3"/>
        </dgm:presLayoutVars>
      </dgm:prSet>
      <dgm:spPr/>
      <dgm:t>
        <a:bodyPr/>
        <a:lstStyle/>
        <a:p>
          <a:endParaRPr lang="en-US"/>
        </a:p>
      </dgm:t>
    </dgm:pt>
    <dgm:pt modelId="{01164242-7884-461F-AA72-E65D6A9C50A2}" type="pres">
      <dgm:prSet presAssocID="{9CE5EEEF-67E2-4AC6-B66F-604EF8587942}" presName="hierChild2" presStyleCnt="0"/>
      <dgm:spPr/>
    </dgm:pt>
    <dgm:pt modelId="{7A2E1989-4243-4283-8639-EB01F942B3B9}" type="pres">
      <dgm:prSet presAssocID="{020F0183-303D-4AB6-A27C-FD09CD824B8C}" presName="Name10" presStyleLbl="parChTrans1D2" presStyleIdx="0" presStyleCnt="1"/>
      <dgm:spPr/>
      <dgm:t>
        <a:bodyPr/>
        <a:lstStyle/>
        <a:p>
          <a:endParaRPr lang="en-US"/>
        </a:p>
      </dgm:t>
    </dgm:pt>
    <dgm:pt modelId="{DC38CA23-016F-4525-8339-9A00AE0AA478}" type="pres">
      <dgm:prSet presAssocID="{1801BD3F-DCE6-4ACD-BD24-1CF0655FED2D}" presName="hierRoot2" presStyleCnt="0"/>
      <dgm:spPr/>
    </dgm:pt>
    <dgm:pt modelId="{6FD783FA-6B9D-4D73-9B43-5EACEF49EFB9}" type="pres">
      <dgm:prSet presAssocID="{1801BD3F-DCE6-4ACD-BD24-1CF0655FED2D}" presName="composite2" presStyleCnt="0"/>
      <dgm:spPr/>
    </dgm:pt>
    <dgm:pt modelId="{1DA68ACB-45D3-4B97-A2A4-1920CE59BB08}" type="pres">
      <dgm:prSet presAssocID="{1801BD3F-DCE6-4ACD-BD24-1CF0655FED2D}" presName="background2" presStyleLbl="node2" presStyleIdx="0" presStyleCnt="1"/>
      <dgm:spPr/>
    </dgm:pt>
    <dgm:pt modelId="{A362DE13-E55A-4B12-987C-11FE93730B71}" type="pres">
      <dgm:prSet presAssocID="{1801BD3F-DCE6-4ACD-BD24-1CF0655FED2D}" presName="text2" presStyleLbl="fgAcc2" presStyleIdx="0" presStyleCnt="1">
        <dgm:presLayoutVars>
          <dgm:chPref val="3"/>
        </dgm:presLayoutVars>
      </dgm:prSet>
      <dgm:spPr/>
      <dgm:t>
        <a:bodyPr/>
        <a:lstStyle/>
        <a:p>
          <a:endParaRPr lang="en-US"/>
        </a:p>
      </dgm:t>
    </dgm:pt>
    <dgm:pt modelId="{AB7B4D57-4C8F-4845-9FB0-03F1B80B3469}" type="pres">
      <dgm:prSet presAssocID="{1801BD3F-DCE6-4ACD-BD24-1CF0655FED2D}" presName="hierChild3" presStyleCnt="0"/>
      <dgm:spPr/>
    </dgm:pt>
    <dgm:pt modelId="{28977A03-4E0C-472A-94A0-25AB1C74CC67}" type="pres">
      <dgm:prSet presAssocID="{FDE60486-A9FC-45E9-8B56-06C2805F08C4}" presName="Name17" presStyleLbl="parChTrans1D3" presStyleIdx="0" presStyleCnt="3"/>
      <dgm:spPr/>
      <dgm:t>
        <a:bodyPr/>
        <a:lstStyle/>
        <a:p>
          <a:endParaRPr lang="en-US"/>
        </a:p>
      </dgm:t>
    </dgm:pt>
    <dgm:pt modelId="{9341F15D-0C1B-4CE2-BB38-A6A40A7F81C1}" type="pres">
      <dgm:prSet presAssocID="{E239F6DC-C3EF-4016-A645-1A73BD61306C}" presName="hierRoot3" presStyleCnt="0"/>
      <dgm:spPr/>
    </dgm:pt>
    <dgm:pt modelId="{56BD738A-38BA-42F2-A867-9E2B01BC7343}" type="pres">
      <dgm:prSet presAssocID="{E239F6DC-C3EF-4016-A645-1A73BD61306C}" presName="composite3" presStyleCnt="0"/>
      <dgm:spPr/>
    </dgm:pt>
    <dgm:pt modelId="{1C7EEFAD-DB79-4B32-83FE-5893801A77BC}" type="pres">
      <dgm:prSet presAssocID="{E239F6DC-C3EF-4016-A645-1A73BD61306C}" presName="background3" presStyleLbl="node3" presStyleIdx="0" presStyleCnt="3"/>
      <dgm:spPr/>
    </dgm:pt>
    <dgm:pt modelId="{E9DAD127-6840-4178-8EBD-008BA3EBB402}" type="pres">
      <dgm:prSet presAssocID="{E239F6DC-C3EF-4016-A645-1A73BD61306C}" presName="text3" presStyleLbl="fgAcc3" presStyleIdx="0" presStyleCnt="3">
        <dgm:presLayoutVars>
          <dgm:chPref val="3"/>
        </dgm:presLayoutVars>
      </dgm:prSet>
      <dgm:spPr/>
      <dgm:t>
        <a:bodyPr/>
        <a:lstStyle/>
        <a:p>
          <a:endParaRPr lang="en-US"/>
        </a:p>
      </dgm:t>
    </dgm:pt>
    <dgm:pt modelId="{866985D9-AD68-497A-9DA3-7F1C31CB779B}" type="pres">
      <dgm:prSet presAssocID="{E239F6DC-C3EF-4016-A645-1A73BD61306C}" presName="hierChild4" presStyleCnt="0"/>
      <dgm:spPr/>
    </dgm:pt>
    <dgm:pt modelId="{759D9BB2-C583-415C-ACBB-12D7008A99E0}" type="pres">
      <dgm:prSet presAssocID="{7E46CE66-FB45-4185-809B-C462F1BA1888}" presName="Name17" presStyleLbl="parChTrans1D3" presStyleIdx="1" presStyleCnt="3"/>
      <dgm:spPr/>
      <dgm:t>
        <a:bodyPr/>
        <a:lstStyle/>
        <a:p>
          <a:endParaRPr lang="en-US"/>
        </a:p>
      </dgm:t>
    </dgm:pt>
    <dgm:pt modelId="{04D3E88A-0F97-4B34-A85A-C07466A3D77D}" type="pres">
      <dgm:prSet presAssocID="{659D0B98-C829-4EC6-88E9-18CB2F214327}" presName="hierRoot3" presStyleCnt="0"/>
      <dgm:spPr/>
    </dgm:pt>
    <dgm:pt modelId="{C0507968-E8FC-436A-B3C6-15B67342AC86}" type="pres">
      <dgm:prSet presAssocID="{659D0B98-C829-4EC6-88E9-18CB2F214327}" presName="composite3" presStyleCnt="0"/>
      <dgm:spPr/>
    </dgm:pt>
    <dgm:pt modelId="{CF6011C5-FA2A-409D-A11D-F53BFF848CF9}" type="pres">
      <dgm:prSet presAssocID="{659D0B98-C829-4EC6-88E9-18CB2F214327}" presName="background3" presStyleLbl="node3" presStyleIdx="1" presStyleCnt="3"/>
      <dgm:spPr/>
    </dgm:pt>
    <dgm:pt modelId="{4CE4F381-57CF-4C07-BDE5-4C03EEEEF41F}" type="pres">
      <dgm:prSet presAssocID="{659D0B98-C829-4EC6-88E9-18CB2F214327}" presName="text3" presStyleLbl="fgAcc3" presStyleIdx="1" presStyleCnt="3">
        <dgm:presLayoutVars>
          <dgm:chPref val="3"/>
        </dgm:presLayoutVars>
      </dgm:prSet>
      <dgm:spPr/>
      <dgm:t>
        <a:bodyPr/>
        <a:lstStyle/>
        <a:p>
          <a:endParaRPr lang="en-US"/>
        </a:p>
      </dgm:t>
    </dgm:pt>
    <dgm:pt modelId="{3B6995CA-B20E-41C4-AFC6-E336F54CCE21}" type="pres">
      <dgm:prSet presAssocID="{659D0B98-C829-4EC6-88E9-18CB2F214327}" presName="hierChild4" presStyleCnt="0"/>
      <dgm:spPr/>
    </dgm:pt>
    <dgm:pt modelId="{A82A281A-38CF-4B04-A8AE-6EC2C03CFFEC}" type="pres">
      <dgm:prSet presAssocID="{6C4DBD98-A533-4964-979C-736F5C9402FF}" presName="Name17" presStyleLbl="parChTrans1D3" presStyleIdx="2" presStyleCnt="3"/>
      <dgm:spPr/>
      <dgm:t>
        <a:bodyPr/>
        <a:lstStyle/>
        <a:p>
          <a:endParaRPr lang="en-US"/>
        </a:p>
      </dgm:t>
    </dgm:pt>
    <dgm:pt modelId="{A1A3F9D8-C4C6-4A47-AD5B-5C6B0AB8C5A5}" type="pres">
      <dgm:prSet presAssocID="{7330C614-C6E8-4F43-B8E6-4D6CC22B202A}" presName="hierRoot3" presStyleCnt="0"/>
      <dgm:spPr/>
    </dgm:pt>
    <dgm:pt modelId="{48E2718E-FABE-4F96-BB21-8C5277C7E508}" type="pres">
      <dgm:prSet presAssocID="{7330C614-C6E8-4F43-B8E6-4D6CC22B202A}" presName="composite3" presStyleCnt="0"/>
      <dgm:spPr/>
    </dgm:pt>
    <dgm:pt modelId="{464538BE-A54E-4023-A182-CBDAAF987D5B}" type="pres">
      <dgm:prSet presAssocID="{7330C614-C6E8-4F43-B8E6-4D6CC22B202A}" presName="background3" presStyleLbl="node3" presStyleIdx="2" presStyleCnt="3"/>
      <dgm:spPr/>
    </dgm:pt>
    <dgm:pt modelId="{97AFC356-56DD-4876-99C5-DE63E964BA84}" type="pres">
      <dgm:prSet presAssocID="{7330C614-C6E8-4F43-B8E6-4D6CC22B202A}" presName="text3" presStyleLbl="fgAcc3" presStyleIdx="2" presStyleCnt="3">
        <dgm:presLayoutVars>
          <dgm:chPref val="3"/>
        </dgm:presLayoutVars>
      </dgm:prSet>
      <dgm:spPr/>
      <dgm:t>
        <a:bodyPr/>
        <a:lstStyle/>
        <a:p>
          <a:endParaRPr lang="en-US"/>
        </a:p>
      </dgm:t>
    </dgm:pt>
    <dgm:pt modelId="{FBD3B3B5-3E03-4961-8E36-7714099BBA09}" type="pres">
      <dgm:prSet presAssocID="{7330C614-C6E8-4F43-B8E6-4D6CC22B202A}" presName="hierChild4" presStyleCnt="0"/>
      <dgm:spPr/>
    </dgm:pt>
  </dgm:ptLst>
  <dgm:cxnLst>
    <dgm:cxn modelId="{82E00339-4E43-467A-8EF3-3536DE11DFCF}" type="presOf" srcId="{FDE60486-A9FC-45E9-8B56-06C2805F08C4}" destId="{28977A03-4E0C-472A-94A0-25AB1C74CC67}" srcOrd="0" destOrd="0" presId="urn:microsoft.com/office/officeart/2005/8/layout/hierarchy1"/>
    <dgm:cxn modelId="{029A0700-F3D8-4FA8-9AC0-DADD4D5B2266}" type="presOf" srcId="{659D0B98-C829-4EC6-88E9-18CB2F214327}" destId="{4CE4F381-57CF-4C07-BDE5-4C03EEEEF41F}" srcOrd="0" destOrd="0" presId="urn:microsoft.com/office/officeart/2005/8/layout/hierarchy1"/>
    <dgm:cxn modelId="{0D930B0A-4773-4D2D-BE9F-2BFFD2D8D2FE}" type="presOf" srcId="{6C4DBD98-A533-4964-979C-736F5C9402FF}" destId="{A82A281A-38CF-4B04-A8AE-6EC2C03CFFEC}" srcOrd="0" destOrd="0" presId="urn:microsoft.com/office/officeart/2005/8/layout/hierarchy1"/>
    <dgm:cxn modelId="{042C986B-5EE0-4A96-9F36-60144B8F8AE3}" srcId="{1801BD3F-DCE6-4ACD-BD24-1CF0655FED2D}" destId="{659D0B98-C829-4EC6-88E9-18CB2F214327}" srcOrd="1" destOrd="0" parTransId="{7E46CE66-FB45-4185-809B-C462F1BA1888}" sibTransId="{FB416535-DCD8-4CE7-88A7-A6A629DF6F19}"/>
    <dgm:cxn modelId="{7BA017BE-05E0-4715-95E2-9016F6E77292}" srcId="{1801BD3F-DCE6-4ACD-BD24-1CF0655FED2D}" destId="{E239F6DC-C3EF-4016-A645-1A73BD61306C}" srcOrd="0" destOrd="0" parTransId="{FDE60486-A9FC-45E9-8B56-06C2805F08C4}" sibTransId="{BFA9164A-AE11-4903-9892-FCA159EBAD3A}"/>
    <dgm:cxn modelId="{315E5F81-EF96-4EAC-B61A-B9866B91B843}" type="presOf" srcId="{7330C614-C6E8-4F43-B8E6-4D6CC22B202A}" destId="{97AFC356-56DD-4876-99C5-DE63E964BA84}" srcOrd="0" destOrd="0" presId="urn:microsoft.com/office/officeart/2005/8/layout/hierarchy1"/>
    <dgm:cxn modelId="{B5D37245-BAB8-409A-B0BD-E00642B904E5}" type="presOf" srcId="{9CE5EEEF-67E2-4AC6-B66F-604EF8587942}" destId="{5F93AA8E-7355-43DD-AD79-1467E12F0608}" srcOrd="0" destOrd="0" presId="urn:microsoft.com/office/officeart/2005/8/layout/hierarchy1"/>
    <dgm:cxn modelId="{8D0251DD-C7AC-4125-8A13-DD47F0D76B43}" srcId="{9CE5EEEF-67E2-4AC6-B66F-604EF8587942}" destId="{1801BD3F-DCE6-4ACD-BD24-1CF0655FED2D}" srcOrd="0" destOrd="0" parTransId="{020F0183-303D-4AB6-A27C-FD09CD824B8C}" sibTransId="{CE32A519-24BF-4DEB-B2A4-67F42AEF74F8}"/>
    <dgm:cxn modelId="{F725850C-A827-4296-93D6-B55CD7ED65D2}" type="presOf" srcId="{020F0183-303D-4AB6-A27C-FD09CD824B8C}" destId="{7A2E1989-4243-4283-8639-EB01F942B3B9}" srcOrd="0" destOrd="0" presId="urn:microsoft.com/office/officeart/2005/8/layout/hierarchy1"/>
    <dgm:cxn modelId="{2EC4BB54-8858-4930-A04C-374D31486CA9}" type="presOf" srcId="{E239F6DC-C3EF-4016-A645-1A73BD61306C}" destId="{E9DAD127-6840-4178-8EBD-008BA3EBB402}" srcOrd="0" destOrd="0" presId="urn:microsoft.com/office/officeart/2005/8/layout/hierarchy1"/>
    <dgm:cxn modelId="{178EE3FC-4C11-46F7-8C4E-BC8F7A5B0EDB}" srcId="{713B9554-81C0-4824-9997-A1429C405387}" destId="{9CE5EEEF-67E2-4AC6-B66F-604EF8587942}" srcOrd="0" destOrd="0" parTransId="{5B4C2A70-F765-4EF3-BCFE-658C5660E286}" sibTransId="{CCEC1849-7C6B-4C61-ADE2-291FB8017B72}"/>
    <dgm:cxn modelId="{81CD9280-C579-45F4-B8C3-CB23F50D2E1B}" srcId="{1801BD3F-DCE6-4ACD-BD24-1CF0655FED2D}" destId="{7330C614-C6E8-4F43-B8E6-4D6CC22B202A}" srcOrd="2" destOrd="0" parTransId="{6C4DBD98-A533-4964-979C-736F5C9402FF}" sibTransId="{C69FE777-A771-4E06-828A-686485DB7D2F}"/>
    <dgm:cxn modelId="{E6687382-EF11-430C-8822-A4BA10D4A1CF}" type="presOf" srcId="{713B9554-81C0-4824-9997-A1429C405387}" destId="{09520DAA-45CC-4D76-BCA2-35E742771E9E}" srcOrd="0" destOrd="0" presId="urn:microsoft.com/office/officeart/2005/8/layout/hierarchy1"/>
    <dgm:cxn modelId="{F3254D1A-53CD-44B7-B051-62095BA5F0F9}" type="presOf" srcId="{7E46CE66-FB45-4185-809B-C462F1BA1888}" destId="{759D9BB2-C583-415C-ACBB-12D7008A99E0}" srcOrd="0" destOrd="0" presId="urn:microsoft.com/office/officeart/2005/8/layout/hierarchy1"/>
    <dgm:cxn modelId="{DCAB6E56-7A75-4B36-9AB0-13BBBEF625CF}" type="presOf" srcId="{1801BD3F-DCE6-4ACD-BD24-1CF0655FED2D}" destId="{A362DE13-E55A-4B12-987C-11FE93730B71}" srcOrd="0" destOrd="0" presId="urn:microsoft.com/office/officeart/2005/8/layout/hierarchy1"/>
    <dgm:cxn modelId="{41DE27CF-3342-4374-9208-F02756B2A03C}" type="presParOf" srcId="{09520DAA-45CC-4D76-BCA2-35E742771E9E}" destId="{C1F39B39-7D34-4C78-8444-C11E86C5BB4A}" srcOrd="0" destOrd="0" presId="urn:microsoft.com/office/officeart/2005/8/layout/hierarchy1"/>
    <dgm:cxn modelId="{673C7EDE-2D12-4210-8764-8B002D46F200}" type="presParOf" srcId="{C1F39B39-7D34-4C78-8444-C11E86C5BB4A}" destId="{201DC4F8-DA69-4B88-996D-13D305818547}" srcOrd="0" destOrd="0" presId="urn:microsoft.com/office/officeart/2005/8/layout/hierarchy1"/>
    <dgm:cxn modelId="{30C7EC82-6A49-48CC-8129-785DE43DF49E}" type="presParOf" srcId="{201DC4F8-DA69-4B88-996D-13D305818547}" destId="{7B9FA62A-5C2A-4179-8502-D38DB5ED249F}" srcOrd="0" destOrd="0" presId="urn:microsoft.com/office/officeart/2005/8/layout/hierarchy1"/>
    <dgm:cxn modelId="{DD337930-42FE-4395-B4E2-09C773686AE7}" type="presParOf" srcId="{201DC4F8-DA69-4B88-996D-13D305818547}" destId="{5F93AA8E-7355-43DD-AD79-1467E12F0608}" srcOrd="1" destOrd="0" presId="urn:microsoft.com/office/officeart/2005/8/layout/hierarchy1"/>
    <dgm:cxn modelId="{0AD9E18E-C2D6-4309-93A8-6B1CD3DBD49C}" type="presParOf" srcId="{C1F39B39-7D34-4C78-8444-C11E86C5BB4A}" destId="{01164242-7884-461F-AA72-E65D6A9C50A2}" srcOrd="1" destOrd="0" presId="urn:microsoft.com/office/officeart/2005/8/layout/hierarchy1"/>
    <dgm:cxn modelId="{037C4F46-0C25-4B0F-AD5A-34405FE51262}" type="presParOf" srcId="{01164242-7884-461F-AA72-E65D6A9C50A2}" destId="{7A2E1989-4243-4283-8639-EB01F942B3B9}" srcOrd="0" destOrd="0" presId="urn:microsoft.com/office/officeart/2005/8/layout/hierarchy1"/>
    <dgm:cxn modelId="{98845614-4942-4868-B624-D1705A19F7D6}" type="presParOf" srcId="{01164242-7884-461F-AA72-E65D6A9C50A2}" destId="{DC38CA23-016F-4525-8339-9A00AE0AA478}" srcOrd="1" destOrd="0" presId="urn:microsoft.com/office/officeart/2005/8/layout/hierarchy1"/>
    <dgm:cxn modelId="{D3F3BAEC-72E1-4175-B4B6-45B03495FFDB}" type="presParOf" srcId="{DC38CA23-016F-4525-8339-9A00AE0AA478}" destId="{6FD783FA-6B9D-4D73-9B43-5EACEF49EFB9}" srcOrd="0" destOrd="0" presId="urn:microsoft.com/office/officeart/2005/8/layout/hierarchy1"/>
    <dgm:cxn modelId="{9633C4CF-A346-4255-AF27-1CA594A10436}" type="presParOf" srcId="{6FD783FA-6B9D-4D73-9B43-5EACEF49EFB9}" destId="{1DA68ACB-45D3-4B97-A2A4-1920CE59BB08}" srcOrd="0" destOrd="0" presId="urn:microsoft.com/office/officeart/2005/8/layout/hierarchy1"/>
    <dgm:cxn modelId="{A3B563C1-0606-46F3-AB5A-EDFE75E9F8F1}" type="presParOf" srcId="{6FD783FA-6B9D-4D73-9B43-5EACEF49EFB9}" destId="{A362DE13-E55A-4B12-987C-11FE93730B71}" srcOrd="1" destOrd="0" presId="urn:microsoft.com/office/officeart/2005/8/layout/hierarchy1"/>
    <dgm:cxn modelId="{D22F22F5-7837-4240-BD3B-BA01ACAA9558}" type="presParOf" srcId="{DC38CA23-016F-4525-8339-9A00AE0AA478}" destId="{AB7B4D57-4C8F-4845-9FB0-03F1B80B3469}" srcOrd="1" destOrd="0" presId="urn:microsoft.com/office/officeart/2005/8/layout/hierarchy1"/>
    <dgm:cxn modelId="{61C39489-EB08-4639-8D75-34F37D8F8841}" type="presParOf" srcId="{AB7B4D57-4C8F-4845-9FB0-03F1B80B3469}" destId="{28977A03-4E0C-472A-94A0-25AB1C74CC67}" srcOrd="0" destOrd="0" presId="urn:microsoft.com/office/officeart/2005/8/layout/hierarchy1"/>
    <dgm:cxn modelId="{AB6E35FF-963C-4B80-BB70-5FBB30FC2825}" type="presParOf" srcId="{AB7B4D57-4C8F-4845-9FB0-03F1B80B3469}" destId="{9341F15D-0C1B-4CE2-BB38-A6A40A7F81C1}" srcOrd="1" destOrd="0" presId="urn:microsoft.com/office/officeart/2005/8/layout/hierarchy1"/>
    <dgm:cxn modelId="{0E4FC93B-21BB-4647-97C8-DF15B7A0ED81}" type="presParOf" srcId="{9341F15D-0C1B-4CE2-BB38-A6A40A7F81C1}" destId="{56BD738A-38BA-42F2-A867-9E2B01BC7343}" srcOrd="0" destOrd="0" presId="urn:microsoft.com/office/officeart/2005/8/layout/hierarchy1"/>
    <dgm:cxn modelId="{1CA5C30B-3A23-4007-8963-ECECBCD10A64}" type="presParOf" srcId="{56BD738A-38BA-42F2-A867-9E2B01BC7343}" destId="{1C7EEFAD-DB79-4B32-83FE-5893801A77BC}" srcOrd="0" destOrd="0" presId="urn:microsoft.com/office/officeart/2005/8/layout/hierarchy1"/>
    <dgm:cxn modelId="{5B845ECF-693A-4880-AD7D-7F12C3D3E539}" type="presParOf" srcId="{56BD738A-38BA-42F2-A867-9E2B01BC7343}" destId="{E9DAD127-6840-4178-8EBD-008BA3EBB402}" srcOrd="1" destOrd="0" presId="urn:microsoft.com/office/officeart/2005/8/layout/hierarchy1"/>
    <dgm:cxn modelId="{D5237A36-A64A-49FC-BF49-7CDE579933E4}" type="presParOf" srcId="{9341F15D-0C1B-4CE2-BB38-A6A40A7F81C1}" destId="{866985D9-AD68-497A-9DA3-7F1C31CB779B}" srcOrd="1" destOrd="0" presId="urn:microsoft.com/office/officeart/2005/8/layout/hierarchy1"/>
    <dgm:cxn modelId="{91F40A16-909C-4EC5-892D-263B797809E2}" type="presParOf" srcId="{AB7B4D57-4C8F-4845-9FB0-03F1B80B3469}" destId="{759D9BB2-C583-415C-ACBB-12D7008A99E0}" srcOrd="2" destOrd="0" presId="urn:microsoft.com/office/officeart/2005/8/layout/hierarchy1"/>
    <dgm:cxn modelId="{5DA9CAC6-9D21-43AB-B76B-120ECCDC3DC8}" type="presParOf" srcId="{AB7B4D57-4C8F-4845-9FB0-03F1B80B3469}" destId="{04D3E88A-0F97-4B34-A85A-C07466A3D77D}" srcOrd="3" destOrd="0" presId="urn:microsoft.com/office/officeart/2005/8/layout/hierarchy1"/>
    <dgm:cxn modelId="{8E39E49A-1742-45E3-955F-5D5D213A14C4}" type="presParOf" srcId="{04D3E88A-0F97-4B34-A85A-C07466A3D77D}" destId="{C0507968-E8FC-436A-B3C6-15B67342AC86}" srcOrd="0" destOrd="0" presId="urn:microsoft.com/office/officeart/2005/8/layout/hierarchy1"/>
    <dgm:cxn modelId="{BEF84071-2F29-478E-BEFB-19C85225C286}" type="presParOf" srcId="{C0507968-E8FC-436A-B3C6-15B67342AC86}" destId="{CF6011C5-FA2A-409D-A11D-F53BFF848CF9}" srcOrd="0" destOrd="0" presId="urn:microsoft.com/office/officeart/2005/8/layout/hierarchy1"/>
    <dgm:cxn modelId="{64C77102-B79C-425A-BA70-E059B84AA7D6}" type="presParOf" srcId="{C0507968-E8FC-436A-B3C6-15B67342AC86}" destId="{4CE4F381-57CF-4C07-BDE5-4C03EEEEF41F}" srcOrd="1" destOrd="0" presId="urn:microsoft.com/office/officeart/2005/8/layout/hierarchy1"/>
    <dgm:cxn modelId="{61F61FD1-FC66-4A6C-A570-3A675541F5AD}" type="presParOf" srcId="{04D3E88A-0F97-4B34-A85A-C07466A3D77D}" destId="{3B6995CA-B20E-41C4-AFC6-E336F54CCE21}" srcOrd="1" destOrd="0" presId="urn:microsoft.com/office/officeart/2005/8/layout/hierarchy1"/>
    <dgm:cxn modelId="{999B2FFA-6AA3-4C18-A6B2-B6EC84F05D62}" type="presParOf" srcId="{AB7B4D57-4C8F-4845-9FB0-03F1B80B3469}" destId="{A82A281A-38CF-4B04-A8AE-6EC2C03CFFEC}" srcOrd="4" destOrd="0" presId="urn:microsoft.com/office/officeart/2005/8/layout/hierarchy1"/>
    <dgm:cxn modelId="{99407F69-4773-4841-990A-F545E212DFC2}" type="presParOf" srcId="{AB7B4D57-4C8F-4845-9FB0-03F1B80B3469}" destId="{A1A3F9D8-C4C6-4A47-AD5B-5C6B0AB8C5A5}" srcOrd="5" destOrd="0" presId="urn:microsoft.com/office/officeart/2005/8/layout/hierarchy1"/>
    <dgm:cxn modelId="{916BE8BD-8565-43A8-8733-64F0F3ABBFC1}" type="presParOf" srcId="{A1A3F9D8-C4C6-4A47-AD5B-5C6B0AB8C5A5}" destId="{48E2718E-FABE-4F96-BB21-8C5277C7E508}" srcOrd="0" destOrd="0" presId="urn:microsoft.com/office/officeart/2005/8/layout/hierarchy1"/>
    <dgm:cxn modelId="{F45A82A7-9DE6-467B-8FCA-CD622C4D196A}" type="presParOf" srcId="{48E2718E-FABE-4F96-BB21-8C5277C7E508}" destId="{464538BE-A54E-4023-A182-CBDAAF987D5B}" srcOrd="0" destOrd="0" presId="urn:microsoft.com/office/officeart/2005/8/layout/hierarchy1"/>
    <dgm:cxn modelId="{E9EBED2A-3678-4B67-9F3F-8DB6C53D3FB5}" type="presParOf" srcId="{48E2718E-FABE-4F96-BB21-8C5277C7E508}" destId="{97AFC356-56DD-4876-99C5-DE63E964BA84}" srcOrd="1" destOrd="0" presId="urn:microsoft.com/office/officeart/2005/8/layout/hierarchy1"/>
    <dgm:cxn modelId="{926E73EC-3214-4FA6-A9BD-AD15B78C846E}" type="presParOf" srcId="{A1A3F9D8-C4C6-4A47-AD5B-5C6B0AB8C5A5}" destId="{FBD3B3B5-3E03-4961-8E36-7714099BBA09}"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81F287-8C5F-4F0D-B583-066BB650D47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3A050771-E03D-4730-8B77-2B2633620BC1}">
      <dgm:prSet phldrT="[Text]" custT="1"/>
      <dgm:spPr/>
      <dgm:t>
        <a:bodyPr/>
        <a:lstStyle/>
        <a:p>
          <a:r>
            <a:rPr lang="en-GB" sz="700"/>
            <a:t>Breakout Game</a:t>
          </a:r>
        </a:p>
      </dgm:t>
    </dgm:pt>
    <dgm:pt modelId="{84FA703B-7818-40BB-823E-B10D6744D5AC}" type="parTrans" cxnId="{A8189A01-37F1-41A8-B6A5-CDBBC7091C61}">
      <dgm:prSet/>
      <dgm:spPr/>
      <dgm:t>
        <a:bodyPr/>
        <a:lstStyle/>
        <a:p>
          <a:endParaRPr lang="en-GB" sz="2400"/>
        </a:p>
      </dgm:t>
    </dgm:pt>
    <dgm:pt modelId="{C050D912-4B12-4722-BF25-1F89F5D68670}" type="sibTrans" cxnId="{A8189A01-37F1-41A8-B6A5-CDBBC7091C61}">
      <dgm:prSet/>
      <dgm:spPr/>
      <dgm:t>
        <a:bodyPr/>
        <a:lstStyle/>
        <a:p>
          <a:endParaRPr lang="en-GB" sz="2400"/>
        </a:p>
      </dgm:t>
    </dgm:pt>
    <dgm:pt modelId="{6A362671-3C66-45D7-BC8D-D5073CF52A00}">
      <dgm:prSet phldrT="[Text]" custT="1"/>
      <dgm:spPr/>
      <dgm:t>
        <a:bodyPr/>
        <a:lstStyle/>
        <a:p>
          <a:r>
            <a:rPr lang="en-GB" sz="700"/>
            <a:t>Screen</a:t>
          </a:r>
        </a:p>
      </dgm:t>
    </dgm:pt>
    <dgm:pt modelId="{43D38C58-94E4-4E89-BACD-19C2F949B13A}" type="parTrans" cxnId="{97704C98-C278-494B-90A1-1AB9F76FDA32}">
      <dgm:prSet/>
      <dgm:spPr/>
      <dgm:t>
        <a:bodyPr/>
        <a:lstStyle/>
        <a:p>
          <a:endParaRPr lang="en-GB" sz="2400"/>
        </a:p>
      </dgm:t>
    </dgm:pt>
    <dgm:pt modelId="{599B7832-0E68-43F0-83FA-DB0892C7A2E6}" type="sibTrans" cxnId="{97704C98-C278-494B-90A1-1AB9F76FDA32}">
      <dgm:prSet/>
      <dgm:spPr/>
      <dgm:t>
        <a:bodyPr/>
        <a:lstStyle/>
        <a:p>
          <a:endParaRPr lang="en-GB" sz="2400"/>
        </a:p>
      </dgm:t>
    </dgm:pt>
    <dgm:pt modelId="{8B965324-9861-4BB9-9D5A-92C3A2CF622C}">
      <dgm:prSet phldrT="[Text]" custT="1"/>
      <dgm:spPr/>
      <dgm:t>
        <a:bodyPr/>
        <a:lstStyle/>
        <a:p>
          <a:r>
            <a:rPr lang="en-GB" sz="700"/>
            <a:t>Ball</a:t>
          </a:r>
        </a:p>
      </dgm:t>
    </dgm:pt>
    <dgm:pt modelId="{5E50618E-811C-4D2C-B7A8-D460EED603B3}" type="parTrans" cxnId="{5765298A-A730-427C-BBD1-6F637F6F395C}">
      <dgm:prSet/>
      <dgm:spPr/>
      <dgm:t>
        <a:bodyPr/>
        <a:lstStyle/>
        <a:p>
          <a:endParaRPr lang="en-GB" sz="2400"/>
        </a:p>
      </dgm:t>
    </dgm:pt>
    <dgm:pt modelId="{6F4E06F3-0689-4546-BD4B-1A88FFCD88B3}" type="sibTrans" cxnId="{5765298A-A730-427C-BBD1-6F637F6F395C}">
      <dgm:prSet/>
      <dgm:spPr/>
      <dgm:t>
        <a:bodyPr/>
        <a:lstStyle/>
        <a:p>
          <a:endParaRPr lang="en-GB" sz="2400"/>
        </a:p>
      </dgm:t>
    </dgm:pt>
    <dgm:pt modelId="{777E5083-7316-459F-9CEB-4F6BB575AEEF}">
      <dgm:prSet phldrT="[Text]" custT="1"/>
      <dgm:spPr/>
      <dgm:t>
        <a:bodyPr/>
        <a:lstStyle/>
        <a:p>
          <a:r>
            <a:rPr lang="en-GB" sz="700"/>
            <a:t>Set of Bricks</a:t>
          </a:r>
        </a:p>
      </dgm:t>
    </dgm:pt>
    <dgm:pt modelId="{3C114D0B-096B-4D39-9F57-E2192B147805}" type="parTrans" cxnId="{F1C90D51-87B5-429E-88EA-06F06F599678}">
      <dgm:prSet/>
      <dgm:spPr/>
      <dgm:t>
        <a:bodyPr/>
        <a:lstStyle/>
        <a:p>
          <a:endParaRPr lang="en-GB" sz="2400"/>
        </a:p>
      </dgm:t>
    </dgm:pt>
    <dgm:pt modelId="{436EEFDA-3887-4CEB-A64C-186A9AB1A7EB}" type="sibTrans" cxnId="{F1C90D51-87B5-429E-88EA-06F06F599678}">
      <dgm:prSet/>
      <dgm:spPr/>
      <dgm:t>
        <a:bodyPr/>
        <a:lstStyle/>
        <a:p>
          <a:endParaRPr lang="en-GB" sz="2400"/>
        </a:p>
      </dgm:t>
    </dgm:pt>
    <dgm:pt modelId="{18EC8809-BF36-4727-ADF0-2C5142657F78}">
      <dgm:prSet phldrT="[Text]" custT="1"/>
      <dgm:spPr/>
      <dgm:t>
        <a:bodyPr/>
        <a:lstStyle/>
        <a:p>
          <a:r>
            <a:rPr lang="en-GB" sz="700"/>
            <a:t>Brick</a:t>
          </a:r>
        </a:p>
      </dgm:t>
    </dgm:pt>
    <dgm:pt modelId="{93113610-13E5-4CD7-B7CB-97ACF50EB595}" type="parTrans" cxnId="{1ABB8E2D-F0AD-40F8-BD42-8B5035A588C6}">
      <dgm:prSet/>
      <dgm:spPr/>
      <dgm:t>
        <a:bodyPr/>
        <a:lstStyle/>
        <a:p>
          <a:endParaRPr lang="en-GB" sz="2400"/>
        </a:p>
      </dgm:t>
    </dgm:pt>
    <dgm:pt modelId="{A3FA0797-48DE-467B-9AAD-882B5858468F}" type="sibTrans" cxnId="{1ABB8E2D-F0AD-40F8-BD42-8B5035A588C6}">
      <dgm:prSet/>
      <dgm:spPr/>
      <dgm:t>
        <a:bodyPr/>
        <a:lstStyle/>
        <a:p>
          <a:endParaRPr lang="en-GB" sz="2400"/>
        </a:p>
      </dgm:t>
    </dgm:pt>
    <dgm:pt modelId="{CE28B5B5-DD75-4A58-AF94-B8044493AA26}">
      <dgm:prSet phldrT="[Text]" custT="1"/>
      <dgm:spPr/>
      <dgm:t>
        <a:bodyPr/>
        <a:lstStyle/>
        <a:p>
          <a:r>
            <a:rPr lang="en-GB" sz="700"/>
            <a:t>Position and size, Speed, Velocity, isGlued</a:t>
          </a:r>
        </a:p>
      </dgm:t>
    </dgm:pt>
    <dgm:pt modelId="{5C4A3DA0-4DF7-4877-B298-31DC580EE97A}" type="parTrans" cxnId="{D89317BC-F6A9-448C-808B-F1F2CFAAE6F4}">
      <dgm:prSet/>
      <dgm:spPr/>
      <dgm:t>
        <a:bodyPr/>
        <a:lstStyle/>
        <a:p>
          <a:endParaRPr lang="en-GB" sz="2400"/>
        </a:p>
      </dgm:t>
    </dgm:pt>
    <dgm:pt modelId="{C8728FAD-5F1C-4E55-8303-2766A18BAF86}" type="sibTrans" cxnId="{D89317BC-F6A9-448C-808B-F1F2CFAAE6F4}">
      <dgm:prSet/>
      <dgm:spPr/>
      <dgm:t>
        <a:bodyPr/>
        <a:lstStyle/>
        <a:p>
          <a:endParaRPr lang="en-GB" sz="2400"/>
        </a:p>
      </dgm:t>
    </dgm:pt>
    <dgm:pt modelId="{1FBEFB2A-895B-4AB0-AA0C-9773061FE7FF}">
      <dgm:prSet phldrT="[Text]" custT="1"/>
      <dgm:spPr/>
      <dgm:t>
        <a:bodyPr/>
        <a:lstStyle/>
        <a:p>
          <a:r>
            <a:rPr lang="en-GB" sz="700"/>
            <a:t>Paddle</a:t>
          </a:r>
        </a:p>
      </dgm:t>
    </dgm:pt>
    <dgm:pt modelId="{C1370682-4CF3-4CCD-9472-9FD07386D39C}" type="parTrans" cxnId="{5675FB26-1E5E-4216-BC24-8738C3FEB20B}">
      <dgm:prSet/>
      <dgm:spPr/>
      <dgm:t>
        <a:bodyPr/>
        <a:lstStyle/>
        <a:p>
          <a:endParaRPr lang="en-GB" sz="2400"/>
        </a:p>
      </dgm:t>
    </dgm:pt>
    <dgm:pt modelId="{A7A25898-1B75-4698-9D28-CF3EE4EED95E}" type="sibTrans" cxnId="{5675FB26-1E5E-4216-BC24-8738C3FEB20B}">
      <dgm:prSet/>
      <dgm:spPr/>
      <dgm:t>
        <a:bodyPr/>
        <a:lstStyle/>
        <a:p>
          <a:endParaRPr lang="en-GB" sz="2400"/>
        </a:p>
      </dgm:t>
    </dgm:pt>
    <dgm:pt modelId="{672650D4-1246-44C6-89DE-85AF6194989C}">
      <dgm:prSet phldrT="[Text]" custT="1"/>
      <dgm:spPr/>
      <dgm:t>
        <a:bodyPr/>
        <a:lstStyle/>
        <a:p>
          <a:r>
            <a:rPr lang="en-GB" sz="700"/>
            <a:t>Methods</a:t>
          </a:r>
        </a:p>
      </dgm:t>
    </dgm:pt>
    <dgm:pt modelId="{1F806650-B00A-403F-BA0E-985C79C1CFFD}" type="parTrans" cxnId="{EC6D35D9-F547-4303-9F7B-104DD3BDF1F6}">
      <dgm:prSet/>
      <dgm:spPr/>
      <dgm:t>
        <a:bodyPr/>
        <a:lstStyle/>
        <a:p>
          <a:endParaRPr lang="en-GB" sz="2400"/>
        </a:p>
      </dgm:t>
    </dgm:pt>
    <dgm:pt modelId="{6393741D-8725-4958-B39C-B1EA9BEF579D}" type="sibTrans" cxnId="{EC6D35D9-F547-4303-9F7B-104DD3BDF1F6}">
      <dgm:prSet/>
      <dgm:spPr/>
      <dgm:t>
        <a:bodyPr/>
        <a:lstStyle/>
        <a:p>
          <a:endParaRPr lang="en-GB" sz="2400"/>
        </a:p>
      </dgm:t>
    </dgm:pt>
    <dgm:pt modelId="{1BFB5C6E-3C9B-4C10-B748-F8288B7B583C}">
      <dgm:prSet phldrT="[Text]" custT="1"/>
      <dgm:spPr/>
      <dgm:t>
        <a:bodyPr/>
        <a:lstStyle/>
        <a:p>
          <a:r>
            <a:rPr lang="en-GB" sz="700"/>
            <a:t>Glue/Unglue</a:t>
          </a:r>
        </a:p>
      </dgm:t>
    </dgm:pt>
    <dgm:pt modelId="{9B614E8A-65BD-47AA-B065-AC2DCBC2DE72}" type="parTrans" cxnId="{F4D9FE12-4606-42E3-A789-2C152B36DD17}">
      <dgm:prSet/>
      <dgm:spPr/>
      <dgm:t>
        <a:bodyPr/>
        <a:lstStyle/>
        <a:p>
          <a:endParaRPr lang="en-GB" sz="2400"/>
        </a:p>
      </dgm:t>
    </dgm:pt>
    <dgm:pt modelId="{CA6B27B6-4563-480E-91D4-C7FA426E255E}" type="sibTrans" cxnId="{F4D9FE12-4606-42E3-A789-2C152B36DD17}">
      <dgm:prSet/>
      <dgm:spPr/>
      <dgm:t>
        <a:bodyPr/>
        <a:lstStyle/>
        <a:p>
          <a:endParaRPr lang="en-GB" sz="2400"/>
        </a:p>
      </dgm:t>
    </dgm:pt>
    <dgm:pt modelId="{201C93AB-C842-4B28-92E5-CBB99F90B226}">
      <dgm:prSet phldrT="[Text]" custT="1"/>
      <dgm:spPr/>
      <dgm:t>
        <a:bodyPr/>
        <a:lstStyle/>
        <a:p>
          <a:r>
            <a:rPr lang="en-GB" sz="700"/>
            <a:t>Position and size, IsVisible</a:t>
          </a:r>
        </a:p>
      </dgm:t>
    </dgm:pt>
    <dgm:pt modelId="{DE1C6BA7-3E4C-47DE-8390-8673B2424DC5}" type="parTrans" cxnId="{E9F5DFB6-3361-43E9-BDF9-97AE7039ABEE}">
      <dgm:prSet/>
      <dgm:spPr/>
      <dgm:t>
        <a:bodyPr/>
        <a:lstStyle/>
        <a:p>
          <a:endParaRPr lang="en-GB" sz="2400"/>
        </a:p>
      </dgm:t>
    </dgm:pt>
    <dgm:pt modelId="{41977490-E34C-4587-B510-76F46422B912}" type="sibTrans" cxnId="{E9F5DFB6-3361-43E9-BDF9-97AE7039ABEE}">
      <dgm:prSet/>
      <dgm:spPr/>
      <dgm:t>
        <a:bodyPr/>
        <a:lstStyle/>
        <a:p>
          <a:endParaRPr lang="en-GB" sz="2400"/>
        </a:p>
      </dgm:t>
    </dgm:pt>
    <dgm:pt modelId="{D40E4D64-49A1-4D09-8D4A-F097517D1798}">
      <dgm:prSet phldrT="[Text]" custT="1"/>
      <dgm:spPr/>
      <dgm:t>
        <a:bodyPr/>
        <a:lstStyle/>
        <a:p>
          <a:r>
            <a:rPr lang="en-GB" sz="700"/>
            <a:t>Position and size, Speed</a:t>
          </a:r>
        </a:p>
      </dgm:t>
    </dgm:pt>
    <dgm:pt modelId="{3C5775D0-A65E-46FB-BEE9-43A673D8C64E}" type="parTrans" cxnId="{FE191B04-52EC-423A-9690-07BEFD5A5CC6}">
      <dgm:prSet/>
      <dgm:spPr/>
      <dgm:t>
        <a:bodyPr/>
        <a:lstStyle/>
        <a:p>
          <a:endParaRPr lang="en-GB" sz="2400"/>
        </a:p>
      </dgm:t>
    </dgm:pt>
    <dgm:pt modelId="{B112915F-2690-4B94-AD4A-05DA5B7CA40C}" type="sibTrans" cxnId="{FE191B04-52EC-423A-9690-07BEFD5A5CC6}">
      <dgm:prSet/>
      <dgm:spPr/>
      <dgm:t>
        <a:bodyPr/>
        <a:lstStyle/>
        <a:p>
          <a:endParaRPr lang="en-GB" sz="2400"/>
        </a:p>
      </dgm:t>
    </dgm:pt>
    <dgm:pt modelId="{C86AECF0-0955-4863-ACA8-B017D4C30A75}">
      <dgm:prSet phldrT="[Text]" custT="1"/>
      <dgm:spPr/>
      <dgm:t>
        <a:bodyPr/>
        <a:lstStyle/>
        <a:p>
          <a:r>
            <a:rPr lang="en-GB" sz="700"/>
            <a:t>Methods</a:t>
          </a:r>
        </a:p>
      </dgm:t>
    </dgm:pt>
    <dgm:pt modelId="{9D749DE9-22E4-46D3-AEBE-CA87B8E5FFEF}" type="parTrans" cxnId="{6006E297-EB3B-4277-B40D-8581BA4C500D}">
      <dgm:prSet/>
      <dgm:spPr/>
      <dgm:t>
        <a:bodyPr/>
        <a:lstStyle/>
        <a:p>
          <a:endParaRPr lang="en-GB" sz="2400"/>
        </a:p>
      </dgm:t>
    </dgm:pt>
    <dgm:pt modelId="{C44EF71F-6F4F-42F3-B6C5-B427D24AEE57}" type="sibTrans" cxnId="{6006E297-EB3B-4277-B40D-8581BA4C500D}">
      <dgm:prSet/>
      <dgm:spPr/>
      <dgm:t>
        <a:bodyPr/>
        <a:lstStyle/>
        <a:p>
          <a:endParaRPr lang="en-GB" sz="2400"/>
        </a:p>
      </dgm:t>
    </dgm:pt>
    <dgm:pt modelId="{64525E02-A614-4062-8B6B-00F880EF4F6C}">
      <dgm:prSet phldrT="[Text]" custT="1"/>
      <dgm:spPr/>
      <dgm:t>
        <a:bodyPr/>
        <a:lstStyle/>
        <a:p>
          <a:r>
            <a:rPr lang="en-GB" sz="700"/>
            <a:t>Methods</a:t>
          </a:r>
        </a:p>
      </dgm:t>
    </dgm:pt>
    <dgm:pt modelId="{00C3A3C4-44F0-46C3-A64B-270B02B087B8}" type="parTrans" cxnId="{3B3A29C2-0BE4-4F0E-9184-4DA95545FFB0}">
      <dgm:prSet/>
      <dgm:spPr/>
      <dgm:t>
        <a:bodyPr/>
        <a:lstStyle/>
        <a:p>
          <a:endParaRPr lang="en-GB" sz="2400"/>
        </a:p>
      </dgm:t>
    </dgm:pt>
    <dgm:pt modelId="{C636DEF3-0841-4B7F-88A4-FA82D47FF5B8}" type="sibTrans" cxnId="{3B3A29C2-0BE4-4F0E-9184-4DA95545FFB0}">
      <dgm:prSet/>
      <dgm:spPr/>
      <dgm:t>
        <a:bodyPr/>
        <a:lstStyle/>
        <a:p>
          <a:endParaRPr lang="en-GB" sz="2400"/>
        </a:p>
      </dgm:t>
    </dgm:pt>
    <dgm:pt modelId="{2321CAA8-90E5-4454-8CD6-EB7FB7598840}">
      <dgm:prSet phldrT="[Text]" custT="1"/>
      <dgm:spPr/>
      <dgm:t>
        <a:bodyPr/>
        <a:lstStyle/>
        <a:p>
          <a:r>
            <a:rPr lang="en-GB" sz="700"/>
            <a:t>Size, DoubleBuffered, BackColor, Text</a:t>
          </a:r>
        </a:p>
      </dgm:t>
    </dgm:pt>
    <dgm:pt modelId="{EEA31AA6-7163-4A76-9B33-FE6D3EE878AD}" type="parTrans" cxnId="{1C0716A9-EC4F-49BD-A3D0-748EB9EB8ED1}">
      <dgm:prSet/>
      <dgm:spPr/>
      <dgm:t>
        <a:bodyPr/>
        <a:lstStyle/>
        <a:p>
          <a:endParaRPr lang="en-GB" sz="2400"/>
        </a:p>
      </dgm:t>
    </dgm:pt>
    <dgm:pt modelId="{6DCE6705-0242-4A64-BFF3-91912075CC61}" type="sibTrans" cxnId="{1C0716A9-EC4F-49BD-A3D0-748EB9EB8ED1}">
      <dgm:prSet/>
      <dgm:spPr/>
      <dgm:t>
        <a:bodyPr/>
        <a:lstStyle/>
        <a:p>
          <a:endParaRPr lang="en-GB" sz="2400"/>
        </a:p>
      </dgm:t>
    </dgm:pt>
    <dgm:pt modelId="{052EA4FD-7773-48BE-A03D-AE9290F97073}">
      <dgm:prSet phldrT="[Text]" custT="1"/>
      <dgm:spPr/>
      <dgm:t>
        <a:bodyPr/>
        <a:lstStyle/>
        <a:p>
          <a:r>
            <a:rPr lang="en-GB" sz="700"/>
            <a:t>Timer for game</a:t>
          </a:r>
        </a:p>
      </dgm:t>
    </dgm:pt>
    <dgm:pt modelId="{FBA888A8-8081-4DC2-9695-D11F99176579}" type="parTrans" cxnId="{4C99BC67-35E4-4713-9EFC-979C45727F08}">
      <dgm:prSet/>
      <dgm:spPr/>
      <dgm:t>
        <a:bodyPr/>
        <a:lstStyle/>
        <a:p>
          <a:endParaRPr lang="en-GB" sz="2400"/>
        </a:p>
      </dgm:t>
    </dgm:pt>
    <dgm:pt modelId="{C7F07FB3-A9C9-4F9C-8AC8-A73B2EA629AA}" type="sibTrans" cxnId="{4C99BC67-35E4-4713-9EFC-979C45727F08}">
      <dgm:prSet/>
      <dgm:spPr/>
      <dgm:t>
        <a:bodyPr/>
        <a:lstStyle/>
        <a:p>
          <a:endParaRPr lang="en-GB" sz="2400"/>
        </a:p>
      </dgm:t>
    </dgm:pt>
    <dgm:pt modelId="{F4AD8341-0E45-496F-8156-727737ED4B37}">
      <dgm:prSet phldrT="[Text]" custT="1"/>
      <dgm:spPr/>
      <dgm:t>
        <a:bodyPr/>
        <a:lstStyle/>
        <a:p>
          <a:r>
            <a:rPr lang="en-GB" sz="700"/>
            <a:t>Pause, escape</a:t>
          </a:r>
        </a:p>
      </dgm:t>
    </dgm:pt>
    <dgm:pt modelId="{1630DA10-E6DB-40F6-A78B-EE16C96F06EB}" type="parTrans" cxnId="{F300602C-00BB-48D3-95A7-9F972A77B6DB}">
      <dgm:prSet/>
      <dgm:spPr/>
      <dgm:t>
        <a:bodyPr/>
        <a:lstStyle/>
        <a:p>
          <a:endParaRPr lang="en-GB" sz="2400"/>
        </a:p>
      </dgm:t>
    </dgm:pt>
    <dgm:pt modelId="{1423F21F-91DD-4395-A4EF-06806FCF2D20}" type="sibTrans" cxnId="{F300602C-00BB-48D3-95A7-9F972A77B6DB}">
      <dgm:prSet/>
      <dgm:spPr/>
      <dgm:t>
        <a:bodyPr/>
        <a:lstStyle/>
        <a:p>
          <a:endParaRPr lang="en-GB" sz="2400"/>
        </a:p>
      </dgm:t>
    </dgm:pt>
    <dgm:pt modelId="{2E041F28-A298-46E2-88E6-8C9FE166C39D}">
      <dgm:prSet phldrT="[Text]" custT="1"/>
      <dgm:spPr/>
      <dgm:t>
        <a:bodyPr/>
        <a:lstStyle/>
        <a:p>
          <a:r>
            <a:rPr lang="en-GB" sz="700"/>
            <a:t>Count bricks</a:t>
          </a:r>
        </a:p>
      </dgm:t>
    </dgm:pt>
    <dgm:pt modelId="{F6F4B670-C4FC-4264-AF3D-A54C86924159}" type="parTrans" cxnId="{879CA0F0-9746-4290-BCB8-D778A1DD41BF}">
      <dgm:prSet/>
      <dgm:spPr/>
      <dgm:t>
        <a:bodyPr/>
        <a:lstStyle/>
        <a:p>
          <a:endParaRPr lang="en-GB" sz="2400"/>
        </a:p>
      </dgm:t>
    </dgm:pt>
    <dgm:pt modelId="{2D088E03-8120-4D49-AA22-54C4F69B8722}" type="sibTrans" cxnId="{879CA0F0-9746-4290-BCB8-D778A1DD41BF}">
      <dgm:prSet/>
      <dgm:spPr/>
      <dgm:t>
        <a:bodyPr/>
        <a:lstStyle/>
        <a:p>
          <a:endParaRPr lang="en-GB" sz="2400"/>
        </a:p>
      </dgm:t>
    </dgm:pt>
    <dgm:pt modelId="{D8D1DC50-90CF-4B65-9530-A79C9085C9BD}">
      <dgm:prSet phldrT="[Text]" custT="1"/>
      <dgm:spPr/>
      <dgm:t>
        <a:bodyPr/>
        <a:lstStyle/>
        <a:p>
          <a:r>
            <a:rPr lang="en-GB" sz="700"/>
            <a:t>Game loop on timer tick</a:t>
          </a:r>
        </a:p>
      </dgm:t>
    </dgm:pt>
    <dgm:pt modelId="{18B3C95E-D6BA-4095-B6EF-77A08A8C8A4C}" type="parTrans" cxnId="{92A2F468-3C5D-417B-9950-B1DA6974D9A7}">
      <dgm:prSet/>
      <dgm:spPr/>
      <dgm:t>
        <a:bodyPr/>
        <a:lstStyle/>
        <a:p>
          <a:endParaRPr lang="en-GB" sz="2400"/>
        </a:p>
      </dgm:t>
    </dgm:pt>
    <dgm:pt modelId="{885D56C0-CA73-4E72-8093-6BDF9079160C}" type="sibTrans" cxnId="{92A2F468-3C5D-417B-9950-B1DA6974D9A7}">
      <dgm:prSet/>
      <dgm:spPr/>
      <dgm:t>
        <a:bodyPr/>
        <a:lstStyle/>
        <a:p>
          <a:endParaRPr lang="en-GB" sz="2400"/>
        </a:p>
      </dgm:t>
    </dgm:pt>
    <dgm:pt modelId="{2A3FD346-82E1-4A39-A09D-963FA319F77D}">
      <dgm:prSet phldrT="[Text]" custT="1"/>
      <dgm:spPr/>
      <dgm:t>
        <a:bodyPr/>
        <a:lstStyle/>
        <a:p>
          <a:r>
            <a:rPr lang="en-GB" sz="700"/>
            <a:t>Methods</a:t>
          </a:r>
        </a:p>
      </dgm:t>
    </dgm:pt>
    <dgm:pt modelId="{E0B61F2E-5093-4780-82F1-C860574097F1}" type="parTrans" cxnId="{255EE6B3-8A03-4E7D-8A55-E608C1D58C3B}">
      <dgm:prSet/>
      <dgm:spPr/>
      <dgm:t>
        <a:bodyPr/>
        <a:lstStyle/>
        <a:p>
          <a:endParaRPr lang="en-GB" sz="2400"/>
        </a:p>
      </dgm:t>
    </dgm:pt>
    <dgm:pt modelId="{2A268D79-531A-40BA-9978-2A3DEFA7A6CD}" type="sibTrans" cxnId="{255EE6B3-8A03-4E7D-8A55-E608C1D58C3B}">
      <dgm:prSet/>
      <dgm:spPr/>
      <dgm:t>
        <a:bodyPr/>
        <a:lstStyle/>
        <a:p>
          <a:endParaRPr lang="en-GB" sz="2400"/>
        </a:p>
      </dgm:t>
    </dgm:pt>
    <dgm:pt modelId="{B5642EEB-C031-4C60-B33B-F36D6C647C4F}">
      <dgm:prSet phldrT="[Text]" custT="1"/>
      <dgm:spPr/>
      <dgm:t>
        <a:bodyPr/>
        <a:lstStyle/>
        <a:p>
          <a:r>
            <a:rPr lang="en-GB" sz="700"/>
            <a:t>ChangePosition</a:t>
          </a:r>
        </a:p>
      </dgm:t>
    </dgm:pt>
    <dgm:pt modelId="{2679914B-0313-4626-8C15-AFFA974F986D}" type="parTrans" cxnId="{4C48B1C7-3685-4508-8733-E3C9A18C6636}">
      <dgm:prSet/>
      <dgm:spPr/>
      <dgm:t>
        <a:bodyPr/>
        <a:lstStyle/>
        <a:p>
          <a:endParaRPr lang="en-GB" sz="2400"/>
        </a:p>
      </dgm:t>
    </dgm:pt>
    <dgm:pt modelId="{176A7E97-EB51-43DC-BF31-644B97371152}" type="sibTrans" cxnId="{4C48B1C7-3685-4508-8733-E3C9A18C6636}">
      <dgm:prSet/>
      <dgm:spPr/>
      <dgm:t>
        <a:bodyPr/>
        <a:lstStyle/>
        <a:p>
          <a:endParaRPr lang="en-GB" sz="2400"/>
        </a:p>
      </dgm:t>
    </dgm:pt>
    <dgm:pt modelId="{9FEB948C-846F-49FE-99E1-8DAF06AF2C6F}">
      <dgm:prSet phldrT="[Text]" custT="1"/>
      <dgm:spPr/>
      <dgm:t>
        <a:bodyPr/>
        <a:lstStyle/>
        <a:p>
          <a:r>
            <a:rPr lang="en-GB" sz="700"/>
            <a:t>ChangePosition</a:t>
          </a:r>
        </a:p>
      </dgm:t>
    </dgm:pt>
    <dgm:pt modelId="{CE741EC2-9BC1-4C7C-9C13-CFEDFD113CD4}" type="parTrans" cxnId="{4D5C39C6-E034-4084-B219-66ED2E2D0566}">
      <dgm:prSet/>
      <dgm:spPr/>
      <dgm:t>
        <a:bodyPr/>
        <a:lstStyle/>
        <a:p>
          <a:endParaRPr lang="en-GB" sz="2400"/>
        </a:p>
      </dgm:t>
    </dgm:pt>
    <dgm:pt modelId="{F2127916-0CBF-4A98-A8CF-F41734861F91}" type="sibTrans" cxnId="{4D5C39C6-E034-4084-B219-66ED2E2D0566}">
      <dgm:prSet/>
      <dgm:spPr/>
      <dgm:t>
        <a:bodyPr/>
        <a:lstStyle/>
        <a:p>
          <a:endParaRPr lang="en-GB" sz="2400"/>
        </a:p>
      </dgm:t>
    </dgm:pt>
    <dgm:pt modelId="{4C3FB5CD-3044-40CA-8584-5502B93F1BEB}">
      <dgm:prSet phldrT="[Text]" custT="1"/>
      <dgm:spPr/>
      <dgm:t>
        <a:bodyPr/>
        <a:lstStyle/>
        <a:p>
          <a:r>
            <a:rPr lang="en-GB" sz="700"/>
            <a:t>CheckForIntersect </a:t>
          </a:r>
        </a:p>
      </dgm:t>
    </dgm:pt>
    <dgm:pt modelId="{7EF297C1-2083-421D-BA41-1E565FC2FE1F}" type="parTrans" cxnId="{F0E9532B-8FD9-4362-A9D4-92E055FB2F6A}">
      <dgm:prSet/>
      <dgm:spPr/>
      <dgm:t>
        <a:bodyPr/>
        <a:lstStyle/>
        <a:p>
          <a:endParaRPr lang="en-GB" sz="2400"/>
        </a:p>
      </dgm:t>
    </dgm:pt>
    <dgm:pt modelId="{B74EE2E2-84D9-4E7C-94EE-CB49BE12E55A}" type="sibTrans" cxnId="{F0E9532B-8FD9-4362-A9D4-92E055FB2F6A}">
      <dgm:prSet/>
      <dgm:spPr/>
      <dgm:t>
        <a:bodyPr/>
        <a:lstStyle/>
        <a:p>
          <a:endParaRPr lang="en-GB" sz="2400"/>
        </a:p>
      </dgm:t>
    </dgm:pt>
    <dgm:pt modelId="{0DCAA7A4-DE88-4EE0-81FB-24E5F443EE6C}" type="pres">
      <dgm:prSet presAssocID="{E181F287-8C5F-4F0D-B583-066BB650D47A}" presName="hierChild1" presStyleCnt="0">
        <dgm:presLayoutVars>
          <dgm:chPref val="1"/>
          <dgm:dir/>
          <dgm:animOne val="branch"/>
          <dgm:animLvl val="lvl"/>
          <dgm:resizeHandles/>
        </dgm:presLayoutVars>
      </dgm:prSet>
      <dgm:spPr/>
      <dgm:t>
        <a:bodyPr/>
        <a:lstStyle/>
        <a:p>
          <a:endParaRPr lang="en-US"/>
        </a:p>
      </dgm:t>
    </dgm:pt>
    <dgm:pt modelId="{72364F45-656A-467E-87DF-050D7586B37C}" type="pres">
      <dgm:prSet presAssocID="{3A050771-E03D-4730-8B77-2B2633620BC1}" presName="hierRoot1" presStyleCnt="0"/>
      <dgm:spPr/>
    </dgm:pt>
    <dgm:pt modelId="{855A22C5-6082-4891-BB86-BABA96E24319}" type="pres">
      <dgm:prSet presAssocID="{3A050771-E03D-4730-8B77-2B2633620BC1}" presName="composite" presStyleCnt="0"/>
      <dgm:spPr/>
    </dgm:pt>
    <dgm:pt modelId="{5E46957D-4144-47C4-8C0D-1133C0CD4D4A}" type="pres">
      <dgm:prSet presAssocID="{3A050771-E03D-4730-8B77-2B2633620BC1}" presName="background" presStyleLbl="node0" presStyleIdx="0" presStyleCnt="1"/>
      <dgm:spPr/>
    </dgm:pt>
    <dgm:pt modelId="{B9C32875-F9AC-4C7E-92B6-A39CCD6041BE}" type="pres">
      <dgm:prSet presAssocID="{3A050771-E03D-4730-8B77-2B2633620BC1}" presName="text" presStyleLbl="fgAcc0" presStyleIdx="0" presStyleCnt="1">
        <dgm:presLayoutVars>
          <dgm:chPref val="3"/>
        </dgm:presLayoutVars>
      </dgm:prSet>
      <dgm:spPr/>
      <dgm:t>
        <a:bodyPr/>
        <a:lstStyle/>
        <a:p>
          <a:endParaRPr lang="en-US"/>
        </a:p>
      </dgm:t>
    </dgm:pt>
    <dgm:pt modelId="{47FA3C3A-1DA7-4565-9635-2584A043A638}" type="pres">
      <dgm:prSet presAssocID="{3A050771-E03D-4730-8B77-2B2633620BC1}" presName="hierChild2" presStyleCnt="0"/>
      <dgm:spPr/>
    </dgm:pt>
    <dgm:pt modelId="{EE87803C-267D-4844-A673-23D8606166C3}" type="pres">
      <dgm:prSet presAssocID="{43D38C58-94E4-4E89-BACD-19C2F949B13A}" presName="Name10" presStyleLbl="parChTrans1D2" presStyleIdx="0" presStyleCnt="4"/>
      <dgm:spPr/>
      <dgm:t>
        <a:bodyPr/>
        <a:lstStyle/>
        <a:p>
          <a:endParaRPr lang="en-US"/>
        </a:p>
      </dgm:t>
    </dgm:pt>
    <dgm:pt modelId="{3A21C3EF-28A1-4A40-9C25-0303278008AE}" type="pres">
      <dgm:prSet presAssocID="{6A362671-3C66-45D7-BC8D-D5073CF52A00}" presName="hierRoot2" presStyleCnt="0"/>
      <dgm:spPr/>
    </dgm:pt>
    <dgm:pt modelId="{D08C1006-1DDE-49EE-8CD5-65198ABC4498}" type="pres">
      <dgm:prSet presAssocID="{6A362671-3C66-45D7-BC8D-D5073CF52A00}" presName="composite2" presStyleCnt="0"/>
      <dgm:spPr/>
    </dgm:pt>
    <dgm:pt modelId="{746DB5A9-5597-44B8-BEA7-1491F3CC2137}" type="pres">
      <dgm:prSet presAssocID="{6A362671-3C66-45D7-BC8D-D5073CF52A00}" presName="background2" presStyleLbl="node2" presStyleIdx="0" presStyleCnt="4"/>
      <dgm:spPr/>
    </dgm:pt>
    <dgm:pt modelId="{B892D0F0-A551-4A57-9AAA-32C89C1B237F}" type="pres">
      <dgm:prSet presAssocID="{6A362671-3C66-45D7-BC8D-D5073CF52A00}" presName="text2" presStyleLbl="fgAcc2" presStyleIdx="0" presStyleCnt="4">
        <dgm:presLayoutVars>
          <dgm:chPref val="3"/>
        </dgm:presLayoutVars>
      </dgm:prSet>
      <dgm:spPr/>
      <dgm:t>
        <a:bodyPr/>
        <a:lstStyle/>
        <a:p>
          <a:endParaRPr lang="en-US"/>
        </a:p>
      </dgm:t>
    </dgm:pt>
    <dgm:pt modelId="{929E4888-796D-45ED-A6BE-2B296B0D496D}" type="pres">
      <dgm:prSet presAssocID="{6A362671-3C66-45D7-BC8D-D5073CF52A00}" presName="hierChild3" presStyleCnt="0"/>
      <dgm:spPr/>
    </dgm:pt>
    <dgm:pt modelId="{51F16474-C238-41A8-9021-A622BB71DF2E}" type="pres">
      <dgm:prSet presAssocID="{EEA31AA6-7163-4A76-9B33-FE6D3EE878AD}" presName="Name17" presStyleLbl="parChTrans1D3" presStyleIdx="0" presStyleCnt="8"/>
      <dgm:spPr/>
      <dgm:t>
        <a:bodyPr/>
        <a:lstStyle/>
        <a:p>
          <a:endParaRPr lang="en-US"/>
        </a:p>
      </dgm:t>
    </dgm:pt>
    <dgm:pt modelId="{ECB296F4-7C74-4297-B7A6-9D73EE9D3784}" type="pres">
      <dgm:prSet presAssocID="{2321CAA8-90E5-4454-8CD6-EB7FB7598840}" presName="hierRoot3" presStyleCnt="0"/>
      <dgm:spPr/>
    </dgm:pt>
    <dgm:pt modelId="{8D156936-CF87-4823-A6C9-9BEDF742344D}" type="pres">
      <dgm:prSet presAssocID="{2321CAA8-90E5-4454-8CD6-EB7FB7598840}" presName="composite3" presStyleCnt="0"/>
      <dgm:spPr/>
    </dgm:pt>
    <dgm:pt modelId="{0CDACCCA-BFD5-4E57-87F5-9DC1B92E4792}" type="pres">
      <dgm:prSet presAssocID="{2321CAA8-90E5-4454-8CD6-EB7FB7598840}" presName="background3" presStyleLbl="node3" presStyleIdx="0" presStyleCnt="8"/>
      <dgm:spPr/>
    </dgm:pt>
    <dgm:pt modelId="{C9D5F4E0-3FFB-4F86-9C5B-2C27999A657D}" type="pres">
      <dgm:prSet presAssocID="{2321CAA8-90E5-4454-8CD6-EB7FB7598840}" presName="text3" presStyleLbl="fgAcc3" presStyleIdx="0" presStyleCnt="8">
        <dgm:presLayoutVars>
          <dgm:chPref val="3"/>
        </dgm:presLayoutVars>
      </dgm:prSet>
      <dgm:spPr/>
      <dgm:t>
        <a:bodyPr/>
        <a:lstStyle/>
        <a:p>
          <a:endParaRPr lang="en-US"/>
        </a:p>
      </dgm:t>
    </dgm:pt>
    <dgm:pt modelId="{B2FC05D3-90F6-4EDA-A5DB-48FB88055A66}" type="pres">
      <dgm:prSet presAssocID="{2321CAA8-90E5-4454-8CD6-EB7FB7598840}" presName="hierChild4" presStyleCnt="0"/>
      <dgm:spPr/>
    </dgm:pt>
    <dgm:pt modelId="{B4A865C1-772E-4E21-BF7A-B9CF57930647}" type="pres">
      <dgm:prSet presAssocID="{FBA888A8-8081-4DC2-9695-D11F99176579}" presName="Name17" presStyleLbl="parChTrans1D3" presStyleIdx="1" presStyleCnt="8"/>
      <dgm:spPr/>
      <dgm:t>
        <a:bodyPr/>
        <a:lstStyle/>
        <a:p>
          <a:endParaRPr lang="en-US"/>
        </a:p>
      </dgm:t>
    </dgm:pt>
    <dgm:pt modelId="{D00D9DA0-8A9A-4691-B4E9-A681A72DC4F1}" type="pres">
      <dgm:prSet presAssocID="{052EA4FD-7773-48BE-A03D-AE9290F97073}" presName="hierRoot3" presStyleCnt="0"/>
      <dgm:spPr/>
    </dgm:pt>
    <dgm:pt modelId="{CFCFD4C2-9EAF-4059-822B-7E8AA8C40188}" type="pres">
      <dgm:prSet presAssocID="{052EA4FD-7773-48BE-A03D-AE9290F97073}" presName="composite3" presStyleCnt="0"/>
      <dgm:spPr/>
    </dgm:pt>
    <dgm:pt modelId="{0BB4AAF8-5EDC-49E6-A9F0-C8200194F531}" type="pres">
      <dgm:prSet presAssocID="{052EA4FD-7773-48BE-A03D-AE9290F97073}" presName="background3" presStyleLbl="node3" presStyleIdx="1" presStyleCnt="8"/>
      <dgm:spPr/>
    </dgm:pt>
    <dgm:pt modelId="{D81022E7-D7DA-4EBB-B857-F84FEBD0A061}" type="pres">
      <dgm:prSet presAssocID="{052EA4FD-7773-48BE-A03D-AE9290F97073}" presName="text3" presStyleLbl="fgAcc3" presStyleIdx="1" presStyleCnt="8">
        <dgm:presLayoutVars>
          <dgm:chPref val="3"/>
        </dgm:presLayoutVars>
      </dgm:prSet>
      <dgm:spPr/>
      <dgm:t>
        <a:bodyPr/>
        <a:lstStyle/>
        <a:p>
          <a:endParaRPr lang="en-US"/>
        </a:p>
      </dgm:t>
    </dgm:pt>
    <dgm:pt modelId="{4D86074A-9DA9-48F0-A90C-F78E6FA1B4C2}" type="pres">
      <dgm:prSet presAssocID="{052EA4FD-7773-48BE-A03D-AE9290F97073}" presName="hierChild4" presStyleCnt="0"/>
      <dgm:spPr/>
    </dgm:pt>
    <dgm:pt modelId="{179F486D-9560-4A50-BFA4-281195AE6A32}" type="pres">
      <dgm:prSet presAssocID="{E0B61F2E-5093-4780-82F1-C860574097F1}" presName="Name17" presStyleLbl="parChTrans1D3" presStyleIdx="2" presStyleCnt="8"/>
      <dgm:spPr/>
      <dgm:t>
        <a:bodyPr/>
        <a:lstStyle/>
        <a:p>
          <a:endParaRPr lang="en-US"/>
        </a:p>
      </dgm:t>
    </dgm:pt>
    <dgm:pt modelId="{8EC98615-C2F7-474B-871E-AB8372E939A0}" type="pres">
      <dgm:prSet presAssocID="{2A3FD346-82E1-4A39-A09D-963FA319F77D}" presName="hierRoot3" presStyleCnt="0"/>
      <dgm:spPr/>
    </dgm:pt>
    <dgm:pt modelId="{E3633B3F-2E9F-4E9B-928E-ACBAEB27FBAE}" type="pres">
      <dgm:prSet presAssocID="{2A3FD346-82E1-4A39-A09D-963FA319F77D}" presName="composite3" presStyleCnt="0"/>
      <dgm:spPr/>
    </dgm:pt>
    <dgm:pt modelId="{2F4A2379-9DB9-4B88-9366-1FE615BA84E4}" type="pres">
      <dgm:prSet presAssocID="{2A3FD346-82E1-4A39-A09D-963FA319F77D}" presName="background3" presStyleLbl="node3" presStyleIdx="2" presStyleCnt="8"/>
      <dgm:spPr/>
    </dgm:pt>
    <dgm:pt modelId="{FE3D51E2-CA86-4CAF-BA72-AB72A76C6A42}" type="pres">
      <dgm:prSet presAssocID="{2A3FD346-82E1-4A39-A09D-963FA319F77D}" presName="text3" presStyleLbl="fgAcc3" presStyleIdx="2" presStyleCnt="8">
        <dgm:presLayoutVars>
          <dgm:chPref val="3"/>
        </dgm:presLayoutVars>
      </dgm:prSet>
      <dgm:spPr/>
      <dgm:t>
        <a:bodyPr/>
        <a:lstStyle/>
        <a:p>
          <a:endParaRPr lang="en-US"/>
        </a:p>
      </dgm:t>
    </dgm:pt>
    <dgm:pt modelId="{819A6D03-2C98-4564-9F59-A18178F07822}" type="pres">
      <dgm:prSet presAssocID="{2A3FD346-82E1-4A39-A09D-963FA319F77D}" presName="hierChild4" presStyleCnt="0"/>
      <dgm:spPr/>
    </dgm:pt>
    <dgm:pt modelId="{4D6739C4-51EB-4199-A1B7-284EDB2972B9}" type="pres">
      <dgm:prSet presAssocID="{1630DA10-E6DB-40F6-A78B-EE16C96F06EB}" presName="Name23" presStyleLbl="parChTrans1D4" presStyleIdx="0" presStyleCnt="9"/>
      <dgm:spPr/>
      <dgm:t>
        <a:bodyPr/>
        <a:lstStyle/>
        <a:p>
          <a:endParaRPr lang="en-US"/>
        </a:p>
      </dgm:t>
    </dgm:pt>
    <dgm:pt modelId="{FFFBD8BC-BFDA-44FA-8EA3-0A51315DD603}" type="pres">
      <dgm:prSet presAssocID="{F4AD8341-0E45-496F-8156-727737ED4B37}" presName="hierRoot4" presStyleCnt="0"/>
      <dgm:spPr/>
    </dgm:pt>
    <dgm:pt modelId="{099E63B9-EEF4-4DB9-9B90-2D297C15B250}" type="pres">
      <dgm:prSet presAssocID="{F4AD8341-0E45-496F-8156-727737ED4B37}" presName="composite4" presStyleCnt="0"/>
      <dgm:spPr/>
    </dgm:pt>
    <dgm:pt modelId="{B27BAD72-CAF2-456A-90CF-36EA58EE4AD7}" type="pres">
      <dgm:prSet presAssocID="{F4AD8341-0E45-496F-8156-727737ED4B37}" presName="background4" presStyleLbl="node4" presStyleIdx="0" presStyleCnt="9"/>
      <dgm:spPr/>
    </dgm:pt>
    <dgm:pt modelId="{FE1D00C8-AF4A-4FB3-B355-B27FBB07E40D}" type="pres">
      <dgm:prSet presAssocID="{F4AD8341-0E45-496F-8156-727737ED4B37}" presName="text4" presStyleLbl="fgAcc4" presStyleIdx="0" presStyleCnt="9">
        <dgm:presLayoutVars>
          <dgm:chPref val="3"/>
        </dgm:presLayoutVars>
      </dgm:prSet>
      <dgm:spPr/>
      <dgm:t>
        <a:bodyPr/>
        <a:lstStyle/>
        <a:p>
          <a:endParaRPr lang="en-US"/>
        </a:p>
      </dgm:t>
    </dgm:pt>
    <dgm:pt modelId="{1EDB49DB-E9AA-4208-989B-4EFB5F6103B6}" type="pres">
      <dgm:prSet presAssocID="{F4AD8341-0E45-496F-8156-727737ED4B37}" presName="hierChild5" presStyleCnt="0"/>
      <dgm:spPr/>
    </dgm:pt>
    <dgm:pt modelId="{D7F41D90-7830-48D7-B987-BBEB47E9401E}" type="pres">
      <dgm:prSet presAssocID="{F6F4B670-C4FC-4264-AF3D-A54C86924159}" presName="Name23" presStyleLbl="parChTrans1D4" presStyleIdx="1" presStyleCnt="9"/>
      <dgm:spPr/>
      <dgm:t>
        <a:bodyPr/>
        <a:lstStyle/>
        <a:p>
          <a:endParaRPr lang="en-US"/>
        </a:p>
      </dgm:t>
    </dgm:pt>
    <dgm:pt modelId="{FF17142B-BE93-4EBF-9AA6-F639F6450885}" type="pres">
      <dgm:prSet presAssocID="{2E041F28-A298-46E2-88E6-8C9FE166C39D}" presName="hierRoot4" presStyleCnt="0"/>
      <dgm:spPr/>
    </dgm:pt>
    <dgm:pt modelId="{BC35767C-BD2D-4D5A-AEF5-1CA46ABCC46B}" type="pres">
      <dgm:prSet presAssocID="{2E041F28-A298-46E2-88E6-8C9FE166C39D}" presName="composite4" presStyleCnt="0"/>
      <dgm:spPr/>
    </dgm:pt>
    <dgm:pt modelId="{D41E9143-CA60-4892-AE04-6C2E3DF935BE}" type="pres">
      <dgm:prSet presAssocID="{2E041F28-A298-46E2-88E6-8C9FE166C39D}" presName="background4" presStyleLbl="node4" presStyleIdx="1" presStyleCnt="9"/>
      <dgm:spPr/>
    </dgm:pt>
    <dgm:pt modelId="{98A16D1A-2AEF-4A1C-AD47-A7D411B5944F}" type="pres">
      <dgm:prSet presAssocID="{2E041F28-A298-46E2-88E6-8C9FE166C39D}" presName="text4" presStyleLbl="fgAcc4" presStyleIdx="1" presStyleCnt="9">
        <dgm:presLayoutVars>
          <dgm:chPref val="3"/>
        </dgm:presLayoutVars>
      </dgm:prSet>
      <dgm:spPr/>
      <dgm:t>
        <a:bodyPr/>
        <a:lstStyle/>
        <a:p>
          <a:endParaRPr lang="en-US"/>
        </a:p>
      </dgm:t>
    </dgm:pt>
    <dgm:pt modelId="{4F032397-367D-4A18-886F-0431433377C4}" type="pres">
      <dgm:prSet presAssocID="{2E041F28-A298-46E2-88E6-8C9FE166C39D}" presName="hierChild5" presStyleCnt="0"/>
      <dgm:spPr/>
    </dgm:pt>
    <dgm:pt modelId="{621A52DC-1CB8-4F26-BB22-CC8FE2581CAE}" type="pres">
      <dgm:prSet presAssocID="{18B3C95E-D6BA-4095-B6EF-77A08A8C8A4C}" presName="Name23" presStyleLbl="parChTrans1D4" presStyleIdx="2" presStyleCnt="9"/>
      <dgm:spPr/>
      <dgm:t>
        <a:bodyPr/>
        <a:lstStyle/>
        <a:p>
          <a:endParaRPr lang="en-US"/>
        </a:p>
      </dgm:t>
    </dgm:pt>
    <dgm:pt modelId="{E09C33F6-0F04-47B4-BD8B-D606021395EE}" type="pres">
      <dgm:prSet presAssocID="{D8D1DC50-90CF-4B65-9530-A79C9085C9BD}" presName="hierRoot4" presStyleCnt="0"/>
      <dgm:spPr/>
    </dgm:pt>
    <dgm:pt modelId="{795734B9-EEE7-4EFE-87A6-D0EC37E42963}" type="pres">
      <dgm:prSet presAssocID="{D8D1DC50-90CF-4B65-9530-A79C9085C9BD}" presName="composite4" presStyleCnt="0"/>
      <dgm:spPr/>
    </dgm:pt>
    <dgm:pt modelId="{FE7D0940-A446-4062-B540-C7BE60529DEE}" type="pres">
      <dgm:prSet presAssocID="{D8D1DC50-90CF-4B65-9530-A79C9085C9BD}" presName="background4" presStyleLbl="node4" presStyleIdx="2" presStyleCnt="9"/>
      <dgm:spPr/>
    </dgm:pt>
    <dgm:pt modelId="{9EB08858-C681-43C7-ABFE-F2F8A2E48963}" type="pres">
      <dgm:prSet presAssocID="{D8D1DC50-90CF-4B65-9530-A79C9085C9BD}" presName="text4" presStyleLbl="fgAcc4" presStyleIdx="2" presStyleCnt="9">
        <dgm:presLayoutVars>
          <dgm:chPref val="3"/>
        </dgm:presLayoutVars>
      </dgm:prSet>
      <dgm:spPr/>
      <dgm:t>
        <a:bodyPr/>
        <a:lstStyle/>
        <a:p>
          <a:endParaRPr lang="en-US"/>
        </a:p>
      </dgm:t>
    </dgm:pt>
    <dgm:pt modelId="{589F12BB-896B-4A58-B1A2-9DDFBCBB9841}" type="pres">
      <dgm:prSet presAssocID="{D8D1DC50-90CF-4B65-9530-A79C9085C9BD}" presName="hierChild5" presStyleCnt="0"/>
      <dgm:spPr/>
    </dgm:pt>
    <dgm:pt modelId="{F85BC06F-C466-4942-BF3B-05FA1F323FD3}" type="pres">
      <dgm:prSet presAssocID="{5E50618E-811C-4D2C-B7A8-D460EED603B3}" presName="Name10" presStyleLbl="parChTrans1D2" presStyleIdx="1" presStyleCnt="4"/>
      <dgm:spPr/>
      <dgm:t>
        <a:bodyPr/>
        <a:lstStyle/>
        <a:p>
          <a:endParaRPr lang="en-US"/>
        </a:p>
      </dgm:t>
    </dgm:pt>
    <dgm:pt modelId="{DAAA1CF2-229B-4ECF-AE29-3FEA3D2C3439}" type="pres">
      <dgm:prSet presAssocID="{8B965324-9861-4BB9-9D5A-92C3A2CF622C}" presName="hierRoot2" presStyleCnt="0"/>
      <dgm:spPr/>
    </dgm:pt>
    <dgm:pt modelId="{AB267706-A0DC-45FC-8FA4-9D5F40C7C3DF}" type="pres">
      <dgm:prSet presAssocID="{8B965324-9861-4BB9-9D5A-92C3A2CF622C}" presName="composite2" presStyleCnt="0"/>
      <dgm:spPr/>
    </dgm:pt>
    <dgm:pt modelId="{C3686516-4BC5-4CA6-A828-E1E1D6828424}" type="pres">
      <dgm:prSet presAssocID="{8B965324-9861-4BB9-9D5A-92C3A2CF622C}" presName="background2" presStyleLbl="node2" presStyleIdx="1" presStyleCnt="4"/>
      <dgm:spPr/>
    </dgm:pt>
    <dgm:pt modelId="{D708D956-D7F0-47FB-9510-EC118187F929}" type="pres">
      <dgm:prSet presAssocID="{8B965324-9861-4BB9-9D5A-92C3A2CF622C}" presName="text2" presStyleLbl="fgAcc2" presStyleIdx="1" presStyleCnt="4">
        <dgm:presLayoutVars>
          <dgm:chPref val="3"/>
        </dgm:presLayoutVars>
      </dgm:prSet>
      <dgm:spPr/>
      <dgm:t>
        <a:bodyPr/>
        <a:lstStyle/>
        <a:p>
          <a:endParaRPr lang="en-US"/>
        </a:p>
      </dgm:t>
    </dgm:pt>
    <dgm:pt modelId="{594E6A6F-DFE1-4899-BDCC-1BC91585518E}" type="pres">
      <dgm:prSet presAssocID="{8B965324-9861-4BB9-9D5A-92C3A2CF622C}" presName="hierChild3" presStyleCnt="0"/>
      <dgm:spPr/>
    </dgm:pt>
    <dgm:pt modelId="{F7194F91-9A7F-4B54-BF42-2C94D0418625}" type="pres">
      <dgm:prSet presAssocID="{5C4A3DA0-4DF7-4877-B298-31DC580EE97A}" presName="Name17" presStyleLbl="parChTrans1D3" presStyleIdx="3" presStyleCnt="8"/>
      <dgm:spPr/>
      <dgm:t>
        <a:bodyPr/>
        <a:lstStyle/>
        <a:p>
          <a:endParaRPr lang="en-US"/>
        </a:p>
      </dgm:t>
    </dgm:pt>
    <dgm:pt modelId="{7799E239-A7D9-407B-9585-73EC49E39FEF}" type="pres">
      <dgm:prSet presAssocID="{CE28B5B5-DD75-4A58-AF94-B8044493AA26}" presName="hierRoot3" presStyleCnt="0"/>
      <dgm:spPr/>
    </dgm:pt>
    <dgm:pt modelId="{777CAAB9-5D64-4A9F-8D4F-0F1D6EC7393E}" type="pres">
      <dgm:prSet presAssocID="{CE28B5B5-DD75-4A58-AF94-B8044493AA26}" presName="composite3" presStyleCnt="0"/>
      <dgm:spPr/>
    </dgm:pt>
    <dgm:pt modelId="{61A07C7E-FACB-4698-BAD7-99AED9072CF7}" type="pres">
      <dgm:prSet presAssocID="{CE28B5B5-DD75-4A58-AF94-B8044493AA26}" presName="background3" presStyleLbl="node3" presStyleIdx="3" presStyleCnt="8"/>
      <dgm:spPr/>
    </dgm:pt>
    <dgm:pt modelId="{90197D4A-672A-4E86-9C7B-7C8DAF312D1F}" type="pres">
      <dgm:prSet presAssocID="{CE28B5B5-DD75-4A58-AF94-B8044493AA26}" presName="text3" presStyleLbl="fgAcc3" presStyleIdx="3" presStyleCnt="8">
        <dgm:presLayoutVars>
          <dgm:chPref val="3"/>
        </dgm:presLayoutVars>
      </dgm:prSet>
      <dgm:spPr/>
      <dgm:t>
        <a:bodyPr/>
        <a:lstStyle/>
        <a:p>
          <a:endParaRPr lang="en-US"/>
        </a:p>
      </dgm:t>
    </dgm:pt>
    <dgm:pt modelId="{8A4AA545-774E-4E3F-94FA-4D02017A843D}" type="pres">
      <dgm:prSet presAssocID="{CE28B5B5-DD75-4A58-AF94-B8044493AA26}" presName="hierChild4" presStyleCnt="0"/>
      <dgm:spPr/>
    </dgm:pt>
    <dgm:pt modelId="{69B5E437-A7F5-4A0C-9BA4-144D5B47B750}" type="pres">
      <dgm:prSet presAssocID="{1F806650-B00A-403F-BA0E-985C79C1CFFD}" presName="Name17" presStyleLbl="parChTrans1D3" presStyleIdx="4" presStyleCnt="8"/>
      <dgm:spPr/>
      <dgm:t>
        <a:bodyPr/>
        <a:lstStyle/>
        <a:p>
          <a:endParaRPr lang="en-US"/>
        </a:p>
      </dgm:t>
    </dgm:pt>
    <dgm:pt modelId="{939D2A07-5DB6-4CE1-8CCB-08B950AA9219}" type="pres">
      <dgm:prSet presAssocID="{672650D4-1246-44C6-89DE-85AF6194989C}" presName="hierRoot3" presStyleCnt="0"/>
      <dgm:spPr/>
    </dgm:pt>
    <dgm:pt modelId="{D0F26862-EBD5-4D38-AD1F-4EE2421E180D}" type="pres">
      <dgm:prSet presAssocID="{672650D4-1246-44C6-89DE-85AF6194989C}" presName="composite3" presStyleCnt="0"/>
      <dgm:spPr/>
    </dgm:pt>
    <dgm:pt modelId="{E77A55D8-0EA5-452C-887C-C70DD189DA6C}" type="pres">
      <dgm:prSet presAssocID="{672650D4-1246-44C6-89DE-85AF6194989C}" presName="background3" presStyleLbl="node3" presStyleIdx="4" presStyleCnt="8"/>
      <dgm:spPr/>
    </dgm:pt>
    <dgm:pt modelId="{1A326368-F4D6-4063-B052-D811FC728F16}" type="pres">
      <dgm:prSet presAssocID="{672650D4-1246-44C6-89DE-85AF6194989C}" presName="text3" presStyleLbl="fgAcc3" presStyleIdx="4" presStyleCnt="8">
        <dgm:presLayoutVars>
          <dgm:chPref val="3"/>
        </dgm:presLayoutVars>
      </dgm:prSet>
      <dgm:spPr/>
      <dgm:t>
        <a:bodyPr/>
        <a:lstStyle/>
        <a:p>
          <a:endParaRPr lang="en-US"/>
        </a:p>
      </dgm:t>
    </dgm:pt>
    <dgm:pt modelId="{D0843793-F834-43D3-98E4-7D9E6BAC90E9}" type="pres">
      <dgm:prSet presAssocID="{672650D4-1246-44C6-89DE-85AF6194989C}" presName="hierChild4" presStyleCnt="0"/>
      <dgm:spPr/>
    </dgm:pt>
    <dgm:pt modelId="{2E08EB36-3B8A-4E5A-8062-8555D716F263}" type="pres">
      <dgm:prSet presAssocID="{2679914B-0313-4626-8C15-AFFA974F986D}" presName="Name23" presStyleLbl="parChTrans1D4" presStyleIdx="3" presStyleCnt="9"/>
      <dgm:spPr/>
      <dgm:t>
        <a:bodyPr/>
        <a:lstStyle/>
        <a:p>
          <a:endParaRPr lang="en-US"/>
        </a:p>
      </dgm:t>
    </dgm:pt>
    <dgm:pt modelId="{CFB752B6-E9A9-4CC4-8FA9-F7BC536DB2DA}" type="pres">
      <dgm:prSet presAssocID="{B5642EEB-C031-4C60-B33B-F36D6C647C4F}" presName="hierRoot4" presStyleCnt="0"/>
      <dgm:spPr/>
    </dgm:pt>
    <dgm:pt modelId="{E3FFB608-3779-43E5-9B98-03B91E2F2594}" type="pres">
      <dgm:prSet presAssocID="{B5642EEB-C031-4C60-B33B-F36D6C647C4F}" presName="composite4" presStyleCnt="0"/>
      <dgm:spPr/>
    </dgm:pt>
    <dgm:pt modelId="{B77A249C-F972-4ED4-B528-F35A44AFFA25}" type="pres">
      <dgm:prSet presAssocID="{B5642EEB-C031-4C60-B33B-F36D6C647C4F}" presName="background4" presStyleLbl="node4" presStyleIdx="3" presStyleCnt="9"/>
      <dgm:spPr/>
    </dgm:pt>
    <dgm:pt modelId="{B5492221-47C3-4FDC-A557-873122A00D23}" type="pres">
      <dgm:prSet presAssocID="{B5642EEB-C031-4C60-B33B-F36D6C647C4F}" presName="text4" presStyleLbl="fgAcc4" presStyleIdx="3" presStyleCnt="9">
        <dgm:presLayoutVars>
          <dgm:chPref val="3"/>
        </dgm:presLayoutVars>
      </dgm:prSet>
      <dgm:spPr/>
      <dgm:t>
        <a:bodyPr/>
        <a:lstStyle/>
        <a:p>
          <a:endParaRPr lang="en-US"/>
        </a:p>
      </dgm:t>
    </dgm:pt>
    <dgm:pt modelId="{D0D8D5E3-241E-4820-98D2-B741D2F5E44E}" type="pres">
      <dgm:prSet presAssocID="{B5642EEB-C031-4C60-B33B-F36D6C647C4F}" presName="hierChild5" presStyleCnt="0"/>
      <dgm:spPr/>
    </dgm:pt>
    <dgm:pt modelId="{94C0F05F-06CE-4381-8066-37862AC5FE02}" type="pres">
      <dgm:prSet presAssocID="{9B614E8A-65BD-47AA-B065-AC2DCBC2DE72}" presName="Name23" presStyleLbl="parChTrans1D4" presStyleIdx="4" presStyleCnt="9"/>
      <dgm:spPr/>
      <dgm:t>
        <a:bodyPr/>
        <a:lstStyle/>
        <a:p>
          <a:endParaRPr lang="en-US"/>
        </a:p>
      </dgm:t>
    </dgm:pt>
    <dgm:pt modelId="{63CAAC68-5691-4CF3-BB2C-2D0FE27A5026}" type="pres">
      <dgm:prSet presAssocID="{1BFB5C6E-3C9B-4C10-B748-F8288B7B583C}" presName="hierRoot4" presStyleCnt="0"/>
      <dgm:spPr/>
    </dgm:pt>
    <dgm:pt modelId="{A23CAC17-C161-443C-81C5-CFCBCAB8F151}" type="pres">
      <dgm:prSet presAssocID="{1BFB5C6E-3C9B-4C10-B748-F8288B7B583C}" presName="composite4" presStyleCnt="0"/>
      <dgm:spPr/>
    </dgm:pt>
    <dgm:pt modelId="{22B9D306-D79F-4DD8-9A73-709DE56105B8}" type="pres">
      <dgm:prSet presAssocID="{1BFB5C6E-3C9B-4C10-B748-F8288B7B583C}" presName="background4" presStyleLbl="node4" presStyleIdx="4" presStyleCnt="9"/>
      <dgm:spPr/>
    </dgm:pt>
    <dgm:pt modelId="{C855D4D7-65FB-4AEC-8913-2390D6EA2910}" type="pres">
      <dgm:prSet presAssocID="{1BFB5C6E-3C9B-4C10-B748-F8288B7B583C}" presName="text4" presStyleLbl="fgAcc4" presStyleIdx="4" presStyleCnt="9">
        <dgm:presLayoutVars>
          <dgm:chPref val="3"/>
        </dgm:presLayoutVars>
      </dgm:prSet>
      <dgm:spPr/>
      <dgm:t>
        <a:bodyPr/>
        <a:lstStyle/>
        <a:p>
          <a:endParaRPr lang="en-US"/>
        </a:p>
      </dgm:t>
    </dgm:pt>
    <dgm:pt modelId="{FFB0E92A-B353-46C0-8753-7DB3A07EEB32}" type="pres">
      <dgm:prSet presAssocID="{1BFB5C6E-3C9B-4C10-B748-F8288B7B583C}" presName="hierChild5" presStyleCnt="0"/>
      <dgm:spPr/>
    </dgm:pt>
    <dgm:pt modelId="{2302F653-A7E6-4498-99F7-B2D36FB6485F}" type="pres">
      <dgm:prSet presAssocID="{C1370682-4CF3-4CCD-9472-9FD07386D39C}" presName="Name10" presStyleLbl="parChTrans1D2" presStyleIdx="2" presStyleCnt="4"/>
      <dgm:spPr/>
      <dgm:t>
        <a:bodyPr/>
        <a:lstStyle/>
        <a:p>
          <a:endParaRPr lang="en-US"/>
        </a:p>
      </dgm:t>
    </dgm:pt>
    <dgm:pt modelId="{EEB2E50D-2BE8-444A-A055-6F454B5BA173}" type="pres">
      <dgm:prSet presAssocID="{1FBEFB2A-895B-4AB0-AA0C-9773061FE7FF}" presName="hierRoot2" presStyleCnt="0"/>
      <dgm:spPr/>
    </dgm:pt>
    <dgm:pt modelId="{657E617C-D24C-4674-A80C-A57B6EE5EF83}" type="pres">
      <dgm:prSet presAssocID="{1FBEFB2A-895B-4AB0-AA0C-9773061FE7FF}" presName="composite2" presStyleCnt="0"/>
      <dgm:spPr/>
    </dgm:pt>
    <dgm:pt modelId="{4F288F94-B255-4B35-90E9-0C4C30E5F4E0}" type="pres">
      <dgm:prSet presAssocID="{1FBEFB2A-895B-4AB0-AA0C-9773061FE7FF}" presName="background2" presStyleLbl="node2" presStyleIdx="2" presStyleCnt="4"/>
      <dgm:spPr/>
    </dgm:pt>
    <dgm:pt modelId="{422A26A4-1E68-45CB-A671-A372088CD865}" type="pres">
      <dgm:prSet presAssocID="{1FBEFB2A-895B-4AB0-AA0C-9773061FE7FF}" presName="text2" presStyleLbl="fgAcc2" presStyleIdx="2" presStyleCnt="4">
        <dgm:presLayoutVars>
          <dgm:chPref val="3"/>
        </dgm:presLayoutVars>
      </dgm:prSet>
      <dgm:spPr/>
      <dgm:t>
        <a:bodyPr/>
        <a:lstStyle/>
        <a:p>
          <a:endParaRPr lang="en-US"/>
        </a:p>
      </dgm:t>
    </dgm:pt>
    <dgm:pt modelId="{E9915C24-E1B9-4F33-8DAA-FBC36B959612}" type="pres">
      <dgm:prSet presAssocID="{1FBEFB2A-895B-4AB0-AA0C-9773061FE7FF}" presName="hierChild3" presStyleCnt="0"/>
      <dgm:spPr/>
    </dgm:pt>
    <dgm:pt modelId="{ACD58BBA-5E13-4ED1-AADF-9C3F48C306B9}" type="pres">
      <dgm:prSet presAssocID="{3C5775D0-A65E-46FB-BEE9-43A673D8C64E}" presName="Name17" presStyleLbl="parChTrans1D3" presStyleIdx="5" presStyleCnt="8"/>
      <dgm:spPr/>
      <dgm:t>
        <a:bodyPr/>
        <a:lstStyle/>
        <a:p>
          <a:endParaRPr lang="en-US"/>
        </a:p>
      </dgm:t>
    </dgm:pt>
    <dgm:pt modelId="{BED5FC8B-FC48-4824-A136-BB302DEE068A}" type="pres">
      <dgm:prSet presAssocID="{D40E4D64-49A1-4D09-8D4A-F097517D1798}" presName="hierRoot3" presStyleCnt="0"/>
      <dgm:spPr/>
    </dgm:pt>
    <dgm:pt modelId="{3FE11163-5444-4591-9EDB-F3EBACCB79E6}" type="pres">
      <dgm:prSet presAssocID="{D40E4D64-49A1-4D09-8D4A-F097517D1798}" presName="composite3" presStyleCnt="0"/>
      <dgm:spPr/>
    </dgm:pt>
    <dgm:pt modelId="{A822DFC9-44E2-4050-95CB-1D3FEEA93953}" type="pres">
      <dgm:prSet presAssocID="{D40E4D64-49A1-4D09-8D4A-F097517D1798}" presName="background3" presStyleLbl="node3" presStyleIdx="5" presStyleCnt="8"/>
      <dgm:spPr/>
    </dgm:pt>
    <dgm:pt modelId="{D21BCE03-F68A-4E6C-A58B-41CBEBE57817}" type="pres">
      <dgm:prSet presAssocID="{D40E4D64-49A1-4D09-8D4A-F097517D1798}" presName="text3" presStyleLbl="fgAcc3" presStyleIdx="5" presStyleCnt="8">
        <dgm:presLayoutVars>
          <dgm:chPref val="3"/>
        </dgm:presLayoutVars>
      </dgm:prSet>
      <dgm:spPr/>
      <dgm:t>
        <a:bodyPr/>
        <a:lstStyle/>
        <a:p>
          <a:endParaRPr lang="en-US"/>
        </a:p>
      </dgm:t>
    </dgm:pt>
    <dgm:pt modelId="{C2E53BE6-57AA-4E03-9454-545C80CBE058}" type="pres">
      <dgm:prSet presAssocID="{D40E4D64-49A1-4D09-8D4A-F097517D1798}" presName="hierChild4" presStyleCnt="0"/>
      <dgm:spPr/>
    </dgm:pt>
    <dgm:pt modelId="{74AB53E1-7D98-4226-8BB8-0DD1EAF45216}" type="pres">
      <dgm:prSet presAssocID="{9D749DE9-22E4-46D3-AEBE-CA87B8E5FFEF}" presName="Name17" presStyleLbl="parChTrans1D3" presStyleIdx="6" presStyleCnt="8"/>
      <dgm:spPr/>
      <dgm:t>
        <a:bodyPr/>
        <a:lstStyle/>
        <a:p>
          <a:endParaRPr lang="en-US"/>
        </a:p>
      </dgm:t>
    </dgm:pt>
    <dgm:pt modelId="{ABDD1D04-9242-42FC-9312-50C1C42024B8}" type="pres">
      <dgm:prSet presAssocID="{C86AECF0-0955-4863-ACA8-B017D4C30A75}" presName="hierRoot3" presStyleCnt="0"/>
      <dgm:spPr/>
    </dgm:pt>
    <dgm:pt modelId="{43534804-6899-4B0E-AB72-AB751F8C7662}" type="pres">
      <dgm:prSet presAssocID="{C86AECF0-0955-4863-ACA8-B017D4C30A75}" presName="composite3" presStyleCnt="0"/>
      <dgm:spPr/>
    </dgm:pt>
    <dgm:pt modelId="{840C576E-10F2-44D1-A491-5B95672CE0D9}" type="pres">
      <dgm:prSet presAssocID="{C86AECF0-0955-4863-ACA8-B017D4C30A75}" presName="background3" presStyleLbl="node3" presStyleIdx="6" presStyleCnt="8"/>
      <dgm:spPr/>
    </dgm:pt>
    <dgm:pt modelId="{AD57829E-299E-4335-80BA-DE547E4C83B1}" type="pres">
      <dgm:prSet presAssocID="{C86AECF0-0955-4863-ACA8-B017D4C30A75}" presName="text3" presStyleLbl="fgAcc3" presStyleIdx="6" presStyleCnt="8">
        <dgm:presLayoutVars>
          <dgm:chPref val="3"/>
        </dgm:presLayoutVars>
      </dgm:prSet>
      <dgm:spPr/>
      <dgm:t>
        <a:bodyPr/>
        <a:lstStyle/>
        <a:p>
          <a:endParaRPr lang="en-US"/>
        </a:p>
      </dgm:t>
    </dgm:pt>
    <dgm:pt modelId="{226E1092-13D9-48E8-B705-0EA402715654}" type="pres">
      <dgm:prSet presAssocID="{C86AECF0-0955-4863-ACA8-B017D4C30A75}" presName="hierChild4" presStyleCnt="0"/>
      <dgm:spPr/>
    </dgm:pt>
    <dgm:pt modelId="{FF8285BB-11F4-4138-986F-3F3A41A80963}" type="pres">
      <dgm:prSet presAssocID="{CE741EC2-9BC1-4C7C-9C13-CFEDFD113CD4}" presName="Name23" presStyleLbl="parChTrans1D4" presStyleIdx="5" presStyleCnt="9"/>
      <dgm:spPr/>
      <dgm:t>
        <a:bodyPr/>
        <a:lstStyle/>
        <a:p>
          <a:endParaRPr lang="en-US"/>
        </a:p>
      </dgm:t>
    </dgm:pt>
    <dgm:pt modelId="{7618EEA9-A2CB-417F-B60F-DF5DB736F1F8}" type="pres">
      <dgm:prSet presAssocID="{9FEB948C-846F-49FE-99E1-8DAF06AF2C6F}" presName="hierRoot4" presStyleCnt="0"/>
      <dgm:spPr/>
    </dgm:pt>
    <dgm:pt modelId="{1A061AE3-B758-4989-A7D8-7CDA45FA2685}" type="pres">
      <dgm:prSet presAssocID="{9FEB948C-846F-49FE-99E1-8DAF06AF2C6F}" presName="composite4" presStyleCnt="0"/>
      <dgm:spPr/>
    </dgm:pt>
    <dgm:pt modelId="{FBEFF2A2-85FE-49F6-9CFC-F477978AA4EA}" type="pres">
      <dgm:prSet presAssocID="{9FEB948C-846F-49FE-99E1-8DAF06AF2C6F}" presName="background4" presStyleLbl="node4" presStyleIdx="5" presStyleCnt="9"/>
      <dgm:spPr/>
    </dgm:pt>
    <dgm:pt modelId="{67B5F5AA-629D-4F49-91B7-33EF047178BE}" type="pres">
      <dgm:prSet presAssocID="{9FEB948C-846F-49FE-99E1-8DAF06AF2C6F}" presName="text4" presStyleLbl="fgAcc4" presStyleIdx="5" presStyleCnt="9">
        <dgm:presLayoutVars>
          <dgm:chPref val="3"/>
        </dgm:presLayoutVars>
      </dgm:prSet>
      <dgm:spPr/>
      <dgm:t>
        <a:bodyPr/>
        <a:lstStyle/>
        <a:p>
          <a:endParaRPr lang="en-US"/>
        </a:p>
      </dgm:t>
    </dgm:pt>
    <dgm:pt modelId="{F203A812-6E60-4D7A-B8D8-FF9917240237}" type="pres">
      <dgm:prSet presAssocID="{9FEB948C-846F-49FE-99E1-8DAF06AF2C6F}" presName="hierChild5" presStyleCnt="0"/>
      <dgm:spPr/>
    </dgm:pt>
    <dgm:pt modelId="{9A7C6081-C913-47C7-B22D-E9385E6C83D6}" type="pres">
      <dgm:prSet presAssocID="{3C114D0B-096B-4D39-9F57-E2192B147805}" presName="Name10" presStyleLbl="parChTrans1D2" presStyleIdx="3" presStyleCnt="4"/>
      <dgm:spPr/>
      <dgm:t>
        <a:bodyPr/>
        <a:lstStyle/>
        <a:p>
          <a:endParaRPr lang="en-US"/>
        </a:p>
      </dgm:t>
    </dgm:pt>
    <dgm:pt modelId="{ED6CA9F5-18F2-4FA8-A715-5D4ED5A80273}" type="pres">
      <dgm:prSet presAssocID="{777E5083-7316-459F-9CEB-4F6BB575AEEF}" presName="hierRoot2" presStyleCnt="0"/>
      <dgm:spPr/>
    </dgm:pt>
    <dgm:pt modelId="{AACA6C55-DF3F-4FD8-BB92-C461AD143CB0}" type="pres">
      <dgm:prSet presAssocID="{777E5083-7316-459F-9CEB-4F6BB575AEEF}" presName="composite2" presStyleCnt="0"/>
      <dgm:spPr/>
    </dgm:pt>
    <dgm:pt modelId="{53703F91-6368-4A8A-9364-B19D73C706D7}" type="pres">
      <dgm:prSet presAssocID="{777E5083-7316-459F-9CEB-4F6BB575AEEF}" presName="background2" presStyleLbl="node2" presStyleIdx="3" presStyleCnt="4"/>
      <dgm:spPr/>
    </dgm:pt>
    <dgm:pt modelId="{7BB03D4D-F651-4E14-B955-36C21174DA3E}" type="pres">
      <dgm:prSet presAssocID="{777E5083-7316-459F-9CEB-4F6BB575AEEF}" presName="text2" presStyleLbl="fgAcc2" presStyleIdx="3" presStyleCnt="4">
        <dgm:presLayoutVars>
          <dgm:chPref val="3"/>
        </dgm:presLayoutVars>
      </dgm:prSet>
      <dgm:spPr/>
      <dgm:t>
        <a:bodyPr/>
        <a:lstStyle/>
        <a:p>
          <a:endParaRPr lang="en-US"/>
        </a:p>
      </dgm:t>
    </dgm:pt>
    <dgm:pt modelId="{E393E36B-7B28-4E6C-A108-AD2DF18FED69}" type="pres">
      <dgm:prSet presAssocID="{777E5083-7316-459F-9CEB-4F6BB575AEEF}" presName="hierChild3" presStyleCnt="0"/>
      <dgm:spPr/>
    </dgm:pt>
    <dgm:pt modelId="{9B1A0702-3366-4C19-BC62-24121A5C7498}" type="pres">
      <dgm:prSet presAssocID="{93113610-13E5-4CD7-B7CB-97ACF50EB595}" presName="Name17" presStyleLbl="parChTrans1D3" presStyleIdx="7" presStyleCnt="8"/>
      <dgm:spPr/>
      <dgm:t>
        <a:bodyPr/>
        <a:lstStyle/>
        <a:p>
          <a:endParaRPr lang="en-US"/>
        </a:p>
      </dgm:t>
    </dgm:pt>
    <dgm:pt modelId="{D23783E0-8E50-4516-B967-8872B3D61EE0}" type="pres">
      <dgm:prSet presAssocID="{18EC8809-BF36-4727-ADF0-2C5142657F78}" presName="hierRoot3" presStyleCnt="0"/>
      <dgm:spPr/>
    </dgm:pt>
    <dgm:pt modelId="{76C4F4AE-28EE-49B2-BB11-22FD38AB9E67}" type="pres">
      <dgm:prSet presAssocID="{18EC8809-BF36-4727-ADF0-2C5142657F78}" presName="composite3" presStyleCnt="0"/>
      <dgm:spPr/>
    </dgm:pt>
    <dgm:pt modelId="{3B832C98-02C2-46C7-87B6-76545CDDF6F8}" type="pres">
      <dgm:prSet presAssocID="{18EC8809-BF36-4727-ADF0-2C5142657F78}" presName="background3" presStyleLbl="node3" presStyleIdx="7" presStyleCnt="8"/>
      <dgm:spPr/>
    </dgm:pt>
    <dgm:pt modelId="{F2DD7774-EFCE-4E96-8712-9A9AC475F320}" type="pres">
      <dgm:prSet presAssocID="{18EC8809-BF36-4727-ADF0-2C5142657F78}" presName="text3" presStyleLbl="fgAcc3" presStyleIdx="7" presStyleCnt="8">
        <dgm:presLayoutVars>
          <dgm:chPref val="3"/>
        </dgm:presLayoutVars>
      </dgm:prSet>
      <dgm:spPr/>
      <dgm:t>
        <a:bodyPr/>
        <a:lstStyle/>
        <a:p>
          <a:endParaRPr lang="en-US"/>
        </a:p>
      </dgm:t>
    </dgm:pt>
    <dgm:pt modelId="{0140E932-462E-41BD-90BD-77087CB8CAB4}" type="pres">
      <dgm:prSet presAssocID="{18EC8809-BF36-4727-ADF0-2C5142657F78}" presName="hierChild4" presStyleCnt="0"/>
      <dgm:spPr/>
    </dgm:pt>
    <dgm:pt modelId="{A921265B-643C-4C79-ABC4-4DF7894D6574}" type="pres">
      <dgm:prSet presAssocID="{DE1C6BA7-3E4C-47DE-8390-8673B2424DC5}" presName="Name23" presStyleLbl="parChTrans1D4" presStyleIdx="6" presStyleCnt="9"/>
      <dgm:spPr/>
      <dgm:t>
        <a:bodyPr/>
        <a:lstStyle/>
        <a:p>
          <a:endParaRPr lang="en-US"/>
        </a:p>
      </dgm:t>
    </dgm:pt>
    <dgm:pt modelId="{376C0EBD-CB1C-4B84-87EF-DBDD444F3E8D}" type="pres">
      <dgm:prSet presAssocID="{201C93AB-C842-4B28-92E5-CBB99F90B226}" presName="hierRoot4" presStyleCnt="0"/>
      <dgm:spPr/>
    </dgm:pt>
    <dgm:pt modelId="{807B16F6-7370-43F6-B226-F6DF8B6BA03E}" type="pres">
      <dgm:prSet presAssocID="{201C93AB-C842-4B28-92E5-CBB99F90B226}" presName="composite4" presStyleCnt="0"/>
      <dgm:spPr/>
    </dgm:pt>
    <dgm:pt modelId="{DD80F252-EB7A-4334-BDD6-29527B6DA2C1}" type="pres">
      <dgm:prSet presAssocID="{201C93AB-C842-4B28-92E5-CBB99F90B226}" presName="background4" presStyleLbl="node4" presStyleIdx="6" presStyleCnt="9"/>
      <dgm:spPr/>
    </dgm:pt>
    <dgm:pt modelId="{3F54E3A1-B72D-428F-A96E-C344A33E4B0A}" type="pres">
      <dgm:prSet presAssocID="{201C93AB-C842-4B28-92E5-CBB99F90B226}" presName="text4" presStyleLbl="fgAcc4" presStyleIdx="6" presStyleCnt="9">
        <dgm:presLayoutVars>
          <dgm:chPref val="3"/>
        </dgm:presLayoutVars>
      </dgm:prSet>
      <dgm:spPr/>
      <dgm:t>
        <a:bodyPr/>
        <a:lstStyle/>
        <a:p>
          <a:endParaRPr lang="en-US"/>
        </a:p>
      </dgm:t>
    </dgm:pt>
    <dgm:pt modelId="{B750E1ED-F49D-456E-B19D-1100F6F0AD69}" type="pres">
      <dgm:prSet presAssocID="{201C93AB-C842-4B28-92E5-CBB99F90B226}" presName="hierChild5" presStyleCnt="0"/>
      <dgm:spPr/>
    </dgm:pt>
    <dgm:pt modelId="{298753B9-58AE-4A6E-8372-2E068AFCE27C}" type="pres">
      <dgm:prSet presAssocID="{00C3A3C4-44F0-46C3-A64B-270B02B087B8}" presName="Name23" presStyleLbl="parChTrans1D4" presStyleIdx="7" presStyleCnt="9"/>
      <dgm:spPr/>
      <dgm:t>
        <a:bodyPr/>
        <a:lstStyle/>
        <a:p>
          <a:endParaRPr lang="en-US"/>
        </a:p>
      </dgm:t>
    </dgm:pt>
    <dgm:pt modelId="{87EC6543-94CF-4F31-9FC7-83145108DEE4}" type="pres">
      <dgm:prSet presAssocID="{64525E02-A614-4062-8B6B-00F880EF4F6C}" presName="hierRoot4" presStyleCnt="0"/>
      <dgm:spPr/>
    </dgm:pt>
    <dgm:pt modelId="{BA384AD5-1B07-4AF7-A7DF-0EC915E8F856}" type="pres">
      <dgm:prSet presAssocID="{64525E02-A614-4062-8B6B-00F880EF4F6C}" presName="composite4" presStyleCnt="0"/>
      <dgm:spPr/>
    </dgm:pt>
    <dgm:pt modelId="{65160224-62F4-49DF-BB43-274D4CD67865}" type="pres">
      <dgm:prSet presAssocID="{64525E02-A614-4062-8B6B-00F880EF4F6C}" presName="background4" presStyleLbl="node4" presStyleIdx="7" presStyleCnt="9"/>
      <dgm:spPr/>
    </dgm:pt>
    <dgm:pt modelId="{90888078-AEBC-471C-BBFB-5CB5B58ED0CB}" type="pres">
      <dgm:prSet presAssocID="{64525E02-A614-4062-8B6B-00F880EF4F6C}" presName="text4" presStyleLbl="fgAcc4" presStyleIdx="7" presStyleCnt="9">
        <dgm:presLayoutVars>
          <dgm:chPref val="3"/>
        </dgm:presLayoutVars>
      </dgm:prSet>
      <dgm:spPr/>
      <dgm:t>
        <a:bodyPr/>
        <a:lstStyle/>
        <a:p>
          <a:endParaRPr lang="en-US"/>
        </a:p>
      </dgm:t>
    </dgm:pt>
    <dgm:pt modelId="{16EC7A3E-E855-4669-A537-06331CD88D41}" type="pres">
      <dgm:prSet presAssocID="{64525E02-A614-4062-8B6B-00F880EF4F6C}" presName="hierChild5" presStyleCnt="0"/>
      <dgm:spPr/>
    </dgm:pt>
    <dgm:pt modelId="{736770AD-5114-48A5-B24F-5328276D97FB}" type="pres">
      <dgm:prSet presAssocID="{7EF297C1-2083-421D-BA41-1E565FC2FE1F}" presName="Name23" presStyleLbl="parChTrans1D4" presStyleIdx="8" presStyleCnt="9"/>
      <dgm:spPr/>
      <dgm:t>
        <a:bodyPr/>
        <a:lstStyle/>
        <a:p>
          <a:endParaRPr lang="en-US"/>
        </a:p>
      </dgm:t>
    </dgm:pt>
    <dgm:pt modelId="{2E9286E4-A9B0-4A06-9944-B29F29F909F1}" type="pres">
      <dgm:prSet presAssocID="{4C3FB5CD-3044-40CA-8584-5502B93F1BEB}" presName="hierRoot4" presStyleCnt="0"/>
      <dgm:spPr/>
    </dgm:pt>
    <dgm:pt modelId="{549CABBB-F7C3-48CE-95C7-2299585C9D85}" type="pres">
      <dgm:prSet presAssocID="{4C3FB5CD-3044-40CA-8584-5502B93F1BEB}" presName="composite4" presStyleCnt="0"/>
      <dgm:spPr/>
    </dgm:pt>
    <dgm:pt modelId="{E2ED17F6-C679-489E-A4A7-7E11699A535B}" type="pres">
      <dgm:prSet presAssocID="{4C3FB5CD-3044-40CA-8584-5502B93F1BEB}" presName="background4" presStyleLbl="node4" presStyleIdx="8" presStyleCnt="9"/>
      <dgm:spPr/>
    </dgm:pt>
    <dgm:pt modelId="{7EDDACC1-A6FD-4AF6-8A7E-B4949EF72DA0}" type="pres">
      <dgm:prSet presAssocID="{4C3FB5CD-3044-40CA-8584-5502B93F1BEB}" presName="text4" presStyleLbl="fgAcc4" presStyleIdx="8" presStyleCnt="9">
        <dgm:presLayoutVars>
          <dgm:chPref val="3"/>
        </dgm:presLayoutVars>
      </dgm:prSet>
      <dgm:spPr/>
      <dgm:t>
        <a:bodyPr/>
        <a:lstStyle/>
        <a:p>
          <a:endParaRPr lang="en-US"/>
        </a:p>
      </dgm:t>
    </dgm:pt>
    <dgm:pt modelId="{A9E0439E-726A-479A-9ED3-4DB6B50DD9DD}" type="pres">
      <dgm:prSet presAssocID="{4C3FB5CD-3044-40CA-8584-5502B93F1BEB}" presName="hierChild5" presStyleCnt="0"/>
      <dgm:spPr/>
    </dgm:pt>
  </dgm:ptLst>
  <dgm:cxnLst>
    <dgm:cxn modelId="{879CA0F0-9746-4290-BCB8-D778A1DD41BF}" srcId="{2A3FD346-82E1-4A39-A09D-963FA319F77D}" destId="{2E041F28-A298-46E2-88E6-8C9FE166C39D}" srcOrd="1" destOrd="0" parTransId="{F6F4B670-C4FC-4264-AF3D-A54C86924159}" sibTransId="{2D088E03-8120-4D49-AA22-54C4F69B8722}"/>
    <dgm:cxn modelId="{BAB626DF-DAAA-4092-867D-6144AE6CE09A}" type="presOf" srcId="{3C114D0B-096B-4D39-9F57-E2192B147805}" destId="{9A7C6081-C913-47C7-B22D-E9385E6C83D6}" srcOrd="0" destOrd="0" presId="urn:microsoft.com/office/officeart/2005/8/layout/hierarchy1"/>
    <dgm:cxn modelId="{3B3A29C2-0BE4-4F0E-9184-4DA95545FFB0}" srcId="{18EC8809-BF36-4727-ADF0-2C5142657F78}" destId="{64525E02-A614-4062-8B6B-00F880EF4F6C}" srcOrd="1" destOrd="0" parTransId="{00C3A3C4-44F0-46C3-A64B-270B02B087B8}" sibTransId="{C636DEF3-0841-4B7F-88A4-FA82D47FF5B8}"/>
    <dgm:cxn modelId="{9DC69FE6-F571-4F73-AD0C-86EFF39B1657}" type="presOf" srcId="{FBA888A8-8081-4DC2-9695-D11F99176579}" destId="{B4A865C1-772E-4E21-BF7A-B9CF57930647}" srcOrd="0" destOrd="0" presId="urn:microsoft.com/office/officeart/2005/8/layout/hierarchy1"/>
    <dgm:cxn modelId="{3F629FDC-721F-4D72-BFA5-EAD01D3C8850}" type="presOf" srcId="{18EC8809-BF36-4727-ADF0-2C5142657F78}" destId="{F2DD7774-EFCE-4E96-8712-9A9AC475F320}" srcOrd="0" destOrd="0" presId="urn:microsoft.com/office/officeart/2005/8/layout/hierarchy1"/>
    <dgm:cxn modelId="{2649038B-D2BC-4FBD-A703-4ED681E92669}" type="presOf" srcId="{3A050771-E03D-4730-8B77-2B2633620BC1}" destId="{B9C32875-F9AC-4C7E-92B6-A39CCD6041BE}" srcOrd="0" destOrd="0" presId="urn:microsoft.com/office/officeart/2005/8/layout/hierarchy1"/>
    <dgm:cxn modelId="{98895C11-7320-4BE9-A6AC-06A16409C56B}" type="presOf" srcId="{2E041F28-A298-46E2-88E6-8C9FE166C39D}" destId="{98A16D1A-2AEF-4A1C-AD47-A7D411B5944F}" srcOrd="0" destOrd="0" presId="urn:microsoft.com/office/officeart/2005/8/layout/hierarchy1"/>
    <dgm:cxn modelId="{BB85F6BD-AB38-48E9-9667-594CA3D4D739}" type="presOf" srcId="{9D749DE9-22E4-46D3-AEBE-CA87B8E5FFEF}" destId="{74AB53E1-7D98-4226-8BB8-0DD1EAF45216}" srcOrd="0" destOrd="0" presId="urn:microsoft.com/office/officeart/2005/8/layout/hierarchy1"/>
    <dgm:cxn modelId="{95C4BBDC-5203-4322-B8FA-D26D941F4966}" type="presOf" srcId="{2679914B-0313-4626-8C15-AFFA974F986D}" destId="{2E08EB36-3B8A-4E5A-8062-8555D716F263}" srcOrd="0" destOrd="0" presId="urn:microsoft.com/office/officeart/2005/8/layout/hierarchy1"/>
    <dgm:cxn modelId="{5675FB26-1E5E-4216-BC24-8738C3FEB20B}" srcId="{3A050771-E03D-4730-8B77-2B2633620BC1}" destId="{1FBEFB2A-895B-4AB0-AA0C-9773061FE7FF}" srcOrd="2" destOrd="0" parTransId="{C1370682-4CF3-4CCD-9472-9FD07386D39C}" sibTransId="{A7A25898-1B75-4698-9D28-CF3EE4EED95E}"/>
    <dgm:cxn modelId="{97AC7BB8-071F-4B5E-9B62-67087B28601F}" type="presOf" srcId="{5C4A3DA0-4DF7-4877-B298-31DC580EE97A}" destId="{F7194F91-9A7F-4B54-BF42-2C94D0418625}" srcOrd="0" destOrd="0" presId="urn:microsoft.com/office/officeart/2005/8/layout/hierarchy1"/>
    <dgm:cxn modelId="{14583661-4A7D-4F18-B328-460E03DEF7A2}" type="presOf" srcId="{1FBEFB2A-895B-4AB0-AA0C-9773061FE7FF}" destId="{422A26A4-1E68-45CB-A671-A372088CD865}" srcOrd="0" destOrd="0" presId="urn:microsoft.com/office/officeart/2005/8/layout/hierarchy1"/>
    <dgm:cxn modelId="{D40F2D3B-885B-4131-89A7-42C270A1C185}" type="presOf" srcId="{777E5083-7316-459F-9CEB-4F6BB575AEEF}" destId="{7BB03D4D-F651-4E14-B955-36C21174DA3E}" srcOrd="0" destOrd="0" presId="urn:microsoft.com/office/officeart/2005/8/layout/hierarchy1"/>
    <dgm:cxn modelId="{B5AD100C-C764-42EC-B8C9-04ACBB913588}" type="presOf" srcId="{2A3FD346-82E1-4A39-A09D-963FA319F77D}" destId="{FE3D51E2-CA86-4CAF-BA72-AB72A76C6A42}" srcOrd="0" destOrd="0" presId="urn:microsoft.com/office/officeart/2005/8/layout/hierarchy1"/>
    <dgm:cxn modelId="{FEDC18B7-5777-4079-8472-85DF07E203F1}" type="presOf" srcId="{D40E4D64-49A1-4D09-8D4A-F097517D1798}" destId="{D21BCE03-F68A-4E6C-A58B-41CBEBE57817}" srcOrd="0" destOrd="0" presId="urn:microsoft.com/office/officeart/2005/8/layout/hierarchy1"/>
    <dgm:cxn modelId="{D2B830E8-762F-414D-8493-D8FABE9BBAE8}" type="presOf" srcId="{1BFB5C6E-3C9B-4C10-B748-F8288B7B583C}" destId="{C855D4D7-65FB-4AEC-8913-2390D6EA2910}" srcOrd="0" destOrd="0" presId="urn:microsoft.com/office/officeart/2005/8/layout/hierarchy1"/>
    <dgm:cxn modelId="{D89317BC-F6A9-448C-808B-F1F2CFAAE6F4}" srcId="{8B965324-9861-4BB9-9D5A-92C3A2CF622C}" destId="{CE28B5B5-DD75-4A58-AF94-B8044493AA26}" srcOrd="0" destOrd="0" parTransId="{5C4A3DA0-4DF7-4877-B298-31DC580EE97A}" sibTransId="{C8728FAD-5F1C-4E55-8303-2766A18BAF86}"/>
    <dgm:cxn modelId="{658D2832-223D-4370-9032-20FBD9F21FD5}" type="presOf" srcId="{4C3FB5CD-3044-40CA-8584-5502B93F1BEB}" destId="{7EDDACC1-A6FD-4AF6-8A7E-B4949EF72DA0}" srcOrd="0" destOrd="0" presId="urn:microsoft.com/office/officeart/2005/8/layout/hierarchy1"/>
    <dgm:cxn modelId="{F0E9532B-8FD9-4362-A9D4-92E055FB2F6A}" srcId="{64525E02-A614-4062-8B6B-00F880EF4F6C}" destId="{4C3FB5CD-3044-40CA-8584-5502B93F1BEB}" srcOrd="0" destOrd="0" parTransId="{7EF297C1-2083-421D-BA41-1E565FC2FE1F}" sibTransId="{B74EE2E2-84D9-4E7C-94EE-CB49BE12E55A}"/>
    <dgm:cxn modelId="{324C2625-C51F-4EDA-9CB2-CF670C485B87}" type="presOf" srcId="{3C5775D0-A65E-46FB-BEE9-43A673D8C64E}" destId="{ACD58BBA-5E13-4ED1-AADF-9C3F48C306B9}" srcOrd="0" destOrd="0" presId="urn:microsoft.com/office/officeart/2005/8/layout/hierarchy1"/>
    <dgm:cxn modelId="{15DE9D7E-39E7-4D9E-9504-085EDBA6CB9E}" type="presOf" srcId="{6A362671-3C66-45D7-BC8D-D5073CF52A00}" destId="{B892D0F0-A551-4A57-9AAA-32C89C1B237F}" srcOrd="0" destOrd="0" presId="urn:microsoft.com/office/officeart/2005/8/layout/hierarchy1"/>
    <dgm:cxn modelId="{6006E297-EB3B-4277-B40D-8581BA4C500D}" srcId="{1FBEFB2A-895B-4AB0-AA0C-9773061FE7FF}" destId="{C86AECF0-0955-4863-ACA8-B017D4C30A75}" srcOrd="1" destOrd="0" parTransId="{9D749DE9-22E4-46D3-AEBE-CA87B8E5FFEF}" sibTransId="{C44EF71F-6F4F-42F3-B6C5-B427D24AEE57}"/>
    <dgm:cxn modelId="{E555A4B1-84A9-4802-A2EB-D28187246D12}" type="presOf" srcId="{CE741EC2-9BC1-4C7C-9C13-CFEDFD113CD4}" destId="{FF8285BB-11F4-4138-986F-3F3A41A80963}" srcOrd="0" destOrd="0" presId="urn:microsoft.com/office/officeart/2005/8/layout/hierarchy1"/>
    <dgm:cxn modelId="{50ED1754-575A-463C-A9DD-EDC90780A1A7}" type="presOf" srcId="{9B614E8A-65BD-47AA-B065-AC2DCBC2DE72}" destId="{94C0F05F-06CE-4381-8066-37862AC5FE02}" srcOrd="0" destOrd="0" presId="urn:microsoft.com/office/officeart/2005/8/layout/hierarchy1"/>
    <dgm:cxn modelId="{9E220FD3-5E20-42E7-9903-7F5451167A86}" type="presOf" srcId="{1630DA10-E6DB-40F6-A78B-EE16C96F06EB}" destId="{4D6739C4-51EB-4199-A1B7-284EDB2972B9}" srcOrd="0" destOrd="0" presId="urn:microsoft.com/office/officeart/2005/8/layout/hierarchy1"/>
    <dgm:cxn modelId="{5C201F9F-6F6E-4900-BC17-2A5794CFC072}" type="presOf" srcId="{1F806650-B00A-403F-BA0E-985C79C1CFFD}" destId="{69B5E437-A7F5-4A0C-9BA4-144D5B47B750}" srcOrd="0" destOrd="0" presId="urn:microsoft.com/office/officeart/2005/8/layout/hierarchy1"/>
    <dgm:cxn modelId="{5A307C53-BA88-4F1A-B297-DA2EB9AFBE29}" type="presOf" srcId="{F6F4B670-C4FC-4264-AF3D-A54C86924159}" destId="{D7F41D90-7830-48D7-B987-BBEB47E9401E}" srcOrd="0" destOrd="0" presId="urn:microsoft.com/office/officeart/2005/8/layout/hierarchy1"/>
    <dgm:cxn modelId="{4FB60DBB-4352-4CA2-AE15-FC73E5C6CB41}" type="presOf" srcId="{8B965324-9861-4BB9-9D5A-92C3A2CF622C}" destId="{D708D956-D7F0-47FB-9510-EC118187F929}" srcOrd="0" destOrd="0" presId="urn:microsoft.com/office/officeart/2005/8/layout/hierarchy1"/>
    <dgm:cxn modelId="{92A2F468-3C5D-417B-9950-B1DA6974D9A7}" srcId="{2A3FD346-82E1-4A39-A09D-963FA319F77D}" destId="{D8D1DC50-90CF-4B65-9530-A79C9085C9BD}" srcOrd="2" destOrd="0" parTransId="{18B3C95E-D6BA-4095-B6EF-77A08A8C8A4C}" sibTransId="{885D56C0-CA73-4E72-8093-6BDF9079160C}"/>
    <dgm:cxn modelId="{97704C98-C278-494B-90A1-1AB9F76FDA32}" srcId="{3A050771-E03D-4730-8B77-2B2633620BC1}" destId="{6A362671-3C66-45D7-BC8D-D5073CF52A00}" srcOrd="0" destOrd="0" parTransId="{43D38C58-94E4-4E89-BACD-19C2F949B13A}" sibTransId="{599B7832-0E68-43F0-83FA-DB0892C7A2E6}"/>
    <dgm:cxn modelId="{8675672C-DA1B-4695-91C1-F7E08DB0DAFB}" type="presOf" srcId="{672650D4-1246-44C6-89DE-85AF6194989C}" destId="{1A326368-F4D6-4063-B052-D811FC728F16}" srcOrd="0" destOrd="0" presId="urn:microsoft.com/office/officeart/2005/8/layout/hierarchy1"/>
    <dgm:cxn modelId="{255EE6B3-8A03-4E7D-8A55-E608C1D58C3B}" srcId="{6A362671-3C66-45D7-BC8D-D5073CF52A00}" destId="{2A3FD346-82E1-4A39-A09D-963FA319F77D}" srcOrd="2" destOrd="0" parTransId="{E0B61F2E-5093-4780-82F1-C860574097F1}" sibTransId="{2A268D79-531A-40BA-9978-2A3DEFA7A6CD}"/>
    <dgm:cxn modelId="{2BBB9D15-517F-4732-ACD4-F4C1D8F3C243}" type="presOf" srcId="{00C3A3C4-44F0-46C3-A64B-270B02B087B8}" destId="{298753B9-58AE-4A6E-8372-2E068AFCE27C}" srcOrd="0" destOrd="0" presId="urn:microsoft.com/office/officeart/2005/8/layout/hierarchy1"/>
    <dgm:cxn modelId="{E1BF7211-3DD5-4884-99DF-E5FAE3A46129}" type="presOf" srcId="{9FEB948C-846F-49FE-99E1-8DAF06AF2C6F}" destId="{67B5F5AA-629D-4F49-91B7-33EF047178BE}" srcOrd="0" destOrd="0" presId="urn:microsoft.com/office/officeart/2005/8/layout/hierarchy1"/>
    <dgm:cxn modelId="{4C48B1C7-3685-4508-8733-E3C9A18C6636}" srcId="{672650D4-1246-44C6-89DE-85AF6194989C}" destId="{B5642EEB-C031-4C60-B33B-F36D6C647C4F}" srcOrd="0" destOrd="0" parTransId="{2679914B-0313-4626-8C15-AFFA974F986D}" sibTransId="{176A7E97-EB51-43DC-BF31-644B97371152}"/>
    <dgm:cxn modelId="{A35DED6C-33BD-43CD-85D3-796E076D5EC2}" type="presOf" srcId="{93113610-13E5-4CD7-B7CB-97ACF50EB595}" destId="{9B1A0702-3366-4C19-BC62-24121A5C7498}" srcOrd="0" destOrd="0" presId="urn:microsoft.com/office/officeart/2005/8/layout/hierarchy1"/>
    <dgm:cxn modelId="{D67A7543-A3F1-4FA0-9719-EAF0F28303CA}" type="presOf" srcId="{18B3C95E-D6BA-4095-B6EF-77A08A8C8A4C}" destId="{621A52DC-1CB8-4F26-BB22-CC8FE2581CAE}" srcOrd="0" destOrd="0" presId="urn:microsoft.com/office/officeart/2005/8/layout/hierarchy1"/>
    <dgm:cxn modelId="{1ABB8E2D-F0AD-40F8-BD42-8B5035A588C6}" srcId="{777E5083-7316-459F-9CEB-4F6BB575AEEF}" destId="{18EC8809-BF36-4727-ADF0-2C5142657F78}" srcOrd="0" destOrd="0" parTransId="{93113610-13E5-4CD7-B7CB-97ACF50EB595}" sibTransId="{A3FA0797-48DE-467B-9AAD-882B5858468F}"/>
    <dgm:cxn modelId="{FCB2E119-FB1F-4BC1-9D72-4D65B0F72AD3}" type="presOf" srcId="{E181F287-8C5F-4F0D-B583-066BB650D47A}" destId="{0DCAA7A4-DE88-4EE0-81FB-24E5F443EE6C}" srcOrd="0" destOrd="0" presId="urn:microsoft.com/office/officeart/2005/8/layout/hierarchy1"/>
    <dgm:cxn modelId="{EC6D35D9-F547-4303-9F7B-104DD3BDF1F6}" srcId="{8B965324-9861-4BB9-9D5A-92C3A2CF622C}" destId="{672650D4-1246-44C6-89DE-85AF6194989C}" srcOrd="1" destOrd="0" parTransId="{1F806650-B00A-403F-BA0E-985C79C1CFFD}" sibTransId="{6393741D-8725-4958-B39C-B1EA9BEF579D}"/>
    <dgm:cxn modelId="{3D5D1F51-A901-40BF-B423-730724CFC231}" type="presOf" srcId="{C86AECF0-0955-4863-ACA8-B017D4C30A75}" destId="{AD57829E-299E-4335-80BA-DE547E4C83B1}" srcOrd="0" destOrd="0" presId="urn:microsoft.com/office/officeart/2005/8/layout/hierarchy1"/>
    <dgm:cxn modelId="{4C99BC67-35E4-4713-9EFC-979C45727F08}" srcId="{6A362671-3C66-45D7-BC8D-D5073CF52A00}" destId="{052EA4FD-7773-48BE-A03D-AE9290F97073}" srcOrd="1" destOrd="0" parTransId="{FBA888A8-8081-4DC2-9695-D11F99176579}" sibTransId="{C7F07FB3-A9C9-4F9C-8AC8-A73B2EA629AA}"/>
    <dgm:cxn modelId="{5765298A-A730-427C-BBD1-6F637F6F395C}" srcId="{3A050771-E03D-4730-8B77-2B2633620BC1}" destId="{8B965324-9861-4BB9-9D5A-92C3A2CF622C}" srcOrd="1" destOrd="0" parTransId="{5E50618E-811C-4D2C-B7A8-D460EED603B3}" sibTransId="{6F4E06F3-0689-4546-BD4B-1A88FFCD88B3}"/>
    <dgm:cxn modelId="{71998B94-90C0-46D9-9D35-860CEBF3DB2B}" type="presOf" srcId="{B5642EEB-C031-4C60-B33B-F36D6C647C4F}" destId="{B5492221-47C3-4FDC-A557-873122A00D23}" srcOrd="0" destOrd="0" presId="urn:microsoft.com/office/officeart/2005/8/layout/hierarchy1"/>
    <dgm:cxn modelId="{FAE7EE2B-DC5B-4BD1-9475-37120D56DB99}" type="presOf" srcId="{5E50618E-811C-4D2C-B7A8-D460EED603B3}" destId="{F85BC06F-C466-4942-BF3B-05FA1F323FD3}" srcOrd="0" destOrd="0" presId="urn:microsoft.com/office/officeart/2005/8/layout/hierarchy1"/>
    <dgm:cxn modelId="{3E60DC77-6B09-49F6-BAC0-31F05AD05BE2}" type="presOf" srcId="{E0B61F2E-5093-4780-82F1-C860574097F1}" destId="{179F486D-9560-4A50-BFA4-281195AE6A32}" srcOrd="0" destOrd="0" presId="urn:microsoft.com/office/officeart/2005/8/layout/hierarchy1"/>
    <dgm:cxn modelId="{1C0716A9-EC4F-49BD-A3D0-748EB9EB8ED1}" srcId="{6A362671-3C66-45D7-BC8D-D5073CF52A00}" destId="{2321CAA8-90E5-4454-8CD6-EB7FB7598840}" srcOrd="0" destOrd="0" parTransId="{EEA31AA6-7163-4A76-9B33-FE6D3EE878AD}" sibTransId="{6DCE6705-0242-4A64-BFF3-91912075CC61}"/>
    <dgm:cxn modelId="{E1A409AF-3EC0-4D37-9692-7D51CDC1F6C1}" type="presOf" srcId="{DE1C6BA7-3E4C-47DE-8390-8673B2424DC5}" destId="{A921265B-643C-4C79-ABC4-4DF7894D6574}" srcOrd="0" destOrd="0" presId="urn:microsoft.com/office/officeart/2005/8/layout/hierarchy1"/>
    <dgm:cxn modelId="{4AF0CF5D-EEB1-4CCC-9C52-093223050960}" type="presOf" srcId="{7EF297C1-2083-421D-BA41-1E565FC2FE1F}" destId="{736770AD-5114-48A5-B24F-5328276D97FB}" srcOrd="0" destOrd="0" presId="urn:microsoft.com/office/officeart/2005/8/layout/hierarchy1"/>
    <dgm:cxn modelId="{1B37A815-9CBC-4115-AA38-BA0049C968E4}" type="presOf" srcId="{43D38C58-94E4-4E89-BACD-19C2F949B13A}" destId="{EE87803C-267D-4844-A673-23D8606166C3}" srcOrd="0" destOrd="0" presId="urn:microsoft.com/office/officeart/2005/8/layout/hierarchy1"/>
    <dgm:cxn modelId="{E9F5DFB6-3361-43E9-BDF9-97AE7039ABEE}" srcId="{18EC8809-BF36-4727-ADF0-2C5142657F78}" destId="{201C93AB-C842-4B28-92E5-CBB99F90B226}" srcOrd="0" destOrd="0" parTransId="{DE1C6BA7-3E4C-47DE-8390-8673B2424DC5}" sibTransId="{41977490-E34C-4587-B510-76F46422B912}"/>
    <dgm:cxn modelId="{20881610-ABFA-4841-AFB0-031DBBF9D87A}" type="presOf" srcId="{D8D1DC50-90CF-4B65-9530-A79C9085C9BD}" destId="{9EB08858-C681-43C7-ABFE-F2F8A2E48963}" srcOrd="0" destOrd="0" presId="urn:microsoft.com/office/officeart/2005/8/layout/hierarchy1"/>
    <dgm:cxn modelId="{F300602C-00BB-48D3-95A7-9F972A77B6DB}" srcId="{2A3FD346-82E1-4A39-A09D-963FA319F77D}" destId="{F4AD8341-0E45-496F-8156-727737ED4B37}" srcOrd="0" destOrd="0" parTransId="{1630DA10-E6DB-40F6-A78B-EE16C96F06EB}" sibTransId="{1423F21F-91DD-4395-A4EF-06806FCF2D20}"/>
    <dgm:cxn modelId="{F1C90D51-87B5-429E-88EA-06F06F599678}" srcId="{3A050771-E03D-4730-8B77-2B2633620BC1}" destId="{777E5083-7316-459F-9CEB-4F6BB575AEEF}" srcOrd="3" destOrd="0" parTransId="{3C114D0B-096B-4D39-9F57-E2192B147805}" sibTransId="{436EEFDA-3887-4CEB-A64C-186A9AB1A7EB}"/>
    <dgm:cxn modelId="{4D5C39C6-E034-4084-B219-66ED2E2D0566}" srcId="{C86AECF0-0955-4863-ACA8-B017D4C30A75}" destId="{9FEB948C-846F-49FE-99E1-8DAF06AF2C6F}" srcOrd="0" destOrd="0" parTransId="{CE741EC2-9BC1-4C7C-9C13-CFEDFD113CD4}" sibTransId="{F2127916-0CBF-4A98-A8CF-F41734861F91}"/>
    <dgm:cxn modelId="{B62C207D-6226-4A0E-B27C-6975CD801AB5}" type="presOf" srcId="{C1370682-4CF3-4CCD-9472-9FD07386D39C}" destId="{2302F653-A7E6-4498-99F7-B2D36FB6485F}" srcOrd="0" destOrd="0" presId="urn:microsoft.com/office/officeart/2005/8/layout/hierarchy1"/>
    <dgm:cxn modelId="{5E2E4140-0257-4FC7-A5E5-CC5341D03353}" type="presOf" srcId="{F4AD8341-0E45-496F-8156-727737ED4B37}" destId="{FE1D00C8-AF4A-4FB3-B355-B27FBB07E40D}" srcOrd="0" destOrd="0" presId="urn:microsoft.com/office/officeart/2005/8/layout/hierarchy1"/>
    <dgm:cxn modelId="{F4D9FE12-4606-42E3-A789-2C152B36DD17}" srcId="{672650D4-1246-44C6-89DE-85AF6194989C}" destId="{1BFB5C6E-3C9B-4C10-B748-F8288B7B583C}" srcOrd="1" destOrd="0" parTransId="{9B614E8A-65BD-47AA-B065-AC2DCBC2DE72}" sibTransId="{CA6B27B6-4563-480E-91D4-C7FA426E255E}"/>
    <dgm:cxn modelId="{00829554-8CB8-4F9D-8B56-5C8A21E2DCCB}" type="presOf" srcId="{64525E02-A614-4062-8B6B-00F880EF4F6C}" destId="{90888078-AEBC-471C-BBFB-5CB5B58ED0CB}" srcOrd="0" destOrd="0" presId="urn:microsoft.com/office/officeart/2005/8/layout/hierarchy1"/>
    <dgm:cxn modelId="{7EC98535-E276-4A43-AB72-D2FC718BEAB2}" type="presOf" srcId="{EEA31AA6-7163-4A76-9B33-FE6D3EE878AD}" destId="{51F16474-C238-41A8-9021-A622BB71DF2E}" srcOrd="0" destOrd="0" presId="urn:microsoft.com/office/officeart/2005/8/layout/hierarchy1"/>
    <dgm:cxn modelId="{2C177A40-D7C2-4C05-AC9E-A0672B315992}" type="presOf" srcId="{201C93AB-C842-4B28-92E5-CBB99F90B226}" destId="{3F54E3A1-B72D-428F-A96E-C344A33E4B0A}" srcOrd="0" destOrd="0" presId="urn:microsoft.com/office/officeart/2005/8/layout/hierarchy1"/>
    <dgm:cxn modelId="{C61D18C7-7336-4593-8445-6DE3CEE36F63}" type="presOf" srcId="{052EA4FD-7773-48BE-A03D-AE9290F97073}" destId="{D81022E7-D7DA-4EBB-B857-F84FEBD0A061}" srcOrd="0" destOrd="0" presId="urn:microsoft.com/office/officeart/2005/8/layout/hierarchy1"/>
    <dgm:cxn modelId="{F09EA39F-254D-4BA2-994D-1E03797A5C09}" type="presOf" srcId="{2321CAA8-90E5-4454-8CD6-EB7FB7598840}" destId="{C9D5F4E0-3FFB-4F86-9C5B-2C27999A657D}" srcOrd="0" destOrd="0" presId="urn:microsoft.com/office/officeart/2005/8/layout/hierarchy1"/>
    <dgm:cxn modelId="{73802AB8-3641-4622-8C2F-4F0A93908BF2}" type="presOf" srcId="{CE28B5B5-DD75-4A58-AF94-B8044493AA26}" destId="{90197D4A-672A-4E86-9C7B-7C8DAF312D1F}" srcOrd="0" destOrd="0" presId="urn:microsoft.com/office/officeart/2005/8/layout/hierarchy1"/>
    <dgm:cxn modelId="{A8189A01-37F1-41A8-B6A5-CDBBC7091C61}" srcId="{E181F287-8C5F-4F0D-B583-066BB650D47A}" destId="{3A050771-E03D-4730-8B77-2B2633620BC1}" srcOrd="0" destOrd="0" parTransId="{84FA703B-7818-40BB-823E-B10D6744D5AC}" sibTransId="{C050D912-4B12-4722-BF25-1F89F5D68670}"/>
    <dgm:cxn modelId="{FE191B04-52EC-423A-9690-07BEFD5A5CC6}" srcId="{1FBEFB2A-895B-4AB0-AA0C-9773061FE7FF}" destId="{D40E4D64-49A1-4D09-8D4A-F097517D1798}" srcOrd="0" destOrd="0" parTransId="{3C5775D0-A65E-46FB-BEE9-43A673D8C64E}" sibTransId="{B112915F-2690-4B94-AD4A-05DA5B7CA40C}"/>
    <dgm:cxn modelId="{B2EA9895-8E27-4E44-95A7-382E06F5CDCA}" type="presParOf" srcId="{0DCAA7A4-DE88-4EE0-81FB-24E5F443EE6C}" destId="{72364F45-656A-467E-87DF-050D7586B37C}" srcOrd="0" destOrd="0" presId="urn:microsoft.com/office/officeart/2005/8/layout/hierarchy1"/>
    <dgm:cxn modelId="{BFD1B196-55E5-4DD2-BB37-BB2C74C4F805}" type="presParOf" srcId="{72364F45-656A-467E-87DF-050D7586B37C}" destId="{855A22C5-6082-4891-BB86-BABA96E24319}" srcOrd="0" destOrd="0" presId="urn:microsoft.com/office/officeart/2005/8/layout/hierarchy1"/>
    <dgm:cxn modelId="{11D2C6A2-08C9-4A3E-8758-A5854B62F194}" type="presParOf" srcId="{855A22C5-6082-4891-BB86-BABA96E24319}" destId="{5E46957D-4144-47C4-8C0D-1133C0CD4D4A}" srcOrd="0" destOrd="0" presId="urn:microsoft.com/office/officeart/2005/8/layout/hierarchy1"/>
    <dgm:cxn modelId="{F85CF489-5924-4EED-96F4-C90F52836BA8}" type="presParOf" srcId="{855A22C5-6082-4891-BB86-BABA96E24319}" destId="{B9C32875-F9AC-4C7E-92B6-A39CCD6041BE}" srcOrd="1" destOrd="0" presId="urn:microsoft.com/office/officeart/2005/8/layout/hierarchy1"/>
    <dgm:cxn modelId="{A50862A3-3E5F-49BA-905C-800B92B68DF5}" type="presParOf" srcId="{72364F45-656A-467E-87DF-050D7586B37C}" destId="{47FA3C3A-1DA7-4565-9635-2584A043A638}" srcOrd="1" destOrd="0" presId="urn:microsoft.com/office/officeart/2005/8/layout/hierarchy1"/>
    <dgm:cxn modelId="{7E33E0BD-71DA-4BBC-A300-3D57C13C99A6}" type="presParOf" srcId="{47FA3C3A-1DA7-4565-9635-2584A043A638}" destId="{EE87803C-267D-4844-A673-23D8606166C3}" srcOrd="0" destOrd="0" presId="urn:microsoft.com/office/officeart/2005/8/layout/hierarchy1"/>
    <dgm:cxn modelId="{EDE404F8-9785-4367-91D7-7BB5537A63BC}" type="presParOf" srcId="{47FA3C3A-1DA7-4565-9635-2584A043A638}" destId="{3A21C3EF-28A1-4A40-9C25-0303278008AE}" srcOrd="1" destOrd="0" presId="urn:microsoft.com/office/officeart/2005/8/layout/hierarchy1"/>
    <dgm:cxn modelId="{2AA437F2-5DA4-44E7-BB24-74DD64865238}" type="presParOf" srcId="{3A21C3EF-28A1-4A40-9C25-0303278008AE}" destId="{D08C1006-1DDE-49EE-8CD5-65198ABC4498}" srcOrd="0" destOrd="0" presId="urn:microsoft.com/office/officeart/2005/8/layout/hierarchy1"/>
    <dgm:cxn modelId="{31AAF54F-04D1-49CF-8CF2-021A7341E042}" type="presParOf" srcId="{D08C1006-1DDE-49EE-8CD5-65198ABC4498}" destId="{746DB5A9-5597-44B8-BEA7-1491F3CC2137}" srcOrd="0" destOrd="0" presId="urn:microsoft.com/office/officeart/2005/8/layout/hierarchy1"/>
    <dgm:cxn modelId="{69D887DB-94F4-44C5-97E3-F0A811AF5C7F}" type="presParOf" srcId="{D08C1006-1DDE-49EE-8CD5-65198ABC4498}" destId="{B892D0F0-A551-4A57-9AAA-32C89C1B237F}" srcOrd="1" destOrd="0" presId="urn:microsoft.com/office/officeart/2005/8/layout/hierarchy1"/>
    <dgm:cxn modelId="{E1C2C86C-7E92-4D42-A836-B1270B4B0038}" type="presParOf" srcId="{3A21C3EF-28A1-4A40-9C25-0303278008AE}" destId="{929E4888-796D-45ED-A6BE-2B296B0D496D}" srcOrd="1" destOrd="0" presId="urn:microsoft.com/office/officeart/2005/8/layout/hierarchy1"/>
    <dgm:cxn modelId="{FBB6A159-0F7E-44C1-95A9-2CEA1EFD8D8C}" type="presParOf" srcId="{929E4888-796D-45ED-A6BE-2B296B0D496D}" destId="{51F16474-C238-41A8-9021-A622BB71DF2E}" srcOrd="0" destOrd="0" presId="urn:microsoft.com/office/officeart/2005/8/layout/hierarchy1"/>
    <dgm:cxn modelId="{5621516C-7851-453F-8DD6-CB33C05B8BB4}" type="presParOf" srcId="{929E4888-796D-45ED-A6BE-2B296B0D496D}" destId="{ECB296F4-7C74-4297-B7A6-9D73EE9D3784}" srcOrd="1" destOrd="0" presId="urn:microsoft.com/office/officeart/2005/8/layout/hierarchy1"/>
    <dgm:cxn modelId="{C1574C4D-6B05-4BA9-8E54-6CE3F0C36D4F}" type="presParOf" srcId="{ECB296F4-7C74-4297-B7A6-9D73EE9D3784}" destId="{8D156936-CF87-4823-A6C9-9BEDF742344D}" srcOrd="0" destOrd="0" presId="urn:microsoft.com/office/officeart/2005/8/layout/hierarchy1"/>
    <dgm:cxn modelId="{D234D262-663F-4EC0-88C8-52C435705E3B}" type="presParOf" srcId="{8D156936-CF87-4823-A6C9-9BEDF742344D}" destId="{0CDACCCA-BFD5-4E57-87F5-9DC1B92E4792}" srcOrd="0" destOrd="0" presId="urn:microsoft.com/office/officeart/2005/8/layout/hierarchy1"/>
    <dgm:cxn modelId="{240C8B1A-0E6B-47B4-ACA0-6B2AE93FC9DD}" type="presParOf" srcId="{8D156936-CF87-4823-A6C9-9BEDF742344D}" destId="{C9D5F4E0-3FFB-4F86-9C5B-2C27999A657D}" srcOrd="1" destOrd="0" presId="urn:microsoft.com/office/officeart/2005/8/layout/hierarchy1"/>
    <dgm:cxn modelId="{25B4E6E3-5F0A-49E8-8036-9CCBD61EA5C9}" type="presParOf" srcId="{ECB296F4-7C74-4297-B7A6-9D73EE9D3784}" destId="{B2FC05D3-90F6-4EDA-A5DB-48FB88055A66}" srcOrd="1" destOrd="0" presId="urn:microsoft.com/office/officeart/2005/8/layout/hierarchy1"/>
    <dgm:cxn modelId="{770734C0-6473-4FC1-861A-65A070FBF68D}" type="presParOf" srcId="{929E4888-796D-45ED-A6BE-2B296B0D496D}" destId="{B4A865C1-772E-4E21-BF7A-B9CF57930647}" srcOrd="2" destOrd="0" presId="urn:microsoft.com/office/officeart/2005/8/layout/hierarchy1"/>
    <dgm:cxn modelId="{0D9D8C7D-4165-4D55-A8C7-7D63D61A10AC}" type="presParOf" srcId="{929E4888-796D-45ED-A6BE-2B296B0D496D}" destId="{D00D9DA0-8A9A-4691-B4E9-A681A72DC4F1}" srcOrd="3" destOrd="0" presId="urn:microsoft.com/office/officeart/2005/8/layout/hierarchy1"/>
    <dgm:cxn modelId="{31B40A40-199E-41ED-99F9-998B8AE5FD97}" type="presParOf" srcId="{D00D9DA0-8A9A-4691-B4E9-A681A72DC4F1}" destId="{CFCFD4C2-9EAF-4059-822B-7E8AA8C40188}" srcOrd="0" destOrd="0" presId="urn:microsoft.com/office/officeart/2005/8/layout/hierarchy1"/>
    <dgm:cxn modelId="{B6E2D7AE-A998-41C5-B645-408F195498E6}" type="presParOf" srcId="{CFCFD4C2-9EAF-4059-822B-7E8AA8C40188}" destId="{0BB4AAF8-5EDC-49E6-A9F0-C8200194F531}" srcOrd="0" destOrd="0" presId="urn:microsoft.com/office/officeart/2005/8/layout/hierarchy1"/>
    <dgm:cxn modelId="{E6BBC235-FC8E-488D-97F1-382D509EA659}" type="presParOf" srcId="{CFCFD4C2-9EAF-4059-822B-7E8AA8C40188}" destId="{D81022E7-D7DA-4EBB-B857-F84FEBD0A061}" srcOrd="1" destOrd="0" presId="urn:microsoft.com/office/officeart/2005/8/layout/hierarchy1"/>
    <dgm:cxn modelId="{8013D160-7914-4F81-A08F-6D6E5692EDC7}" type="presParOf" srcId="{D00D9DA0-8A9A-4691-B4E9-A681A72DC4F1}" destId="{4D86074A-9DA9-48F0-A90C-F78E6FA1B4C2}" srcOrd="1" destOrd="0" presId="urn:microsoft.com/office/officeart/2005/8/layout/hierarchy1"/>
    <dgm:cxn modelId="{975394BB-7BF5-498A-AD8F-7D9F40A95BF0}" type="presParOf" srcId="{929E4888-796D-45ED-A6BE-2B296B0D496D}" destId="{179F486D-9560-4A50-BFA4-281195AE6A32}" srcOrd="4" destOrd="0" presId="urn:microsoft.com/office/officeart/2005/8/layout/hierarchy1"/>
    <dgm:cxn modelId="{4B0726C7-011A-4B61-8251-09EFDEF026CE}" type="presParOf" srcId="{929E4888-796D-45ED-A6BE-2B296B0D496D}" destId="{8EC98615-C2F7-474B-871E-AB8372E939A0}" srcOrd="5" destOrd="0" presId="urn:microsoft.com/office/officeart/2005/8/layout/hierarchy1"/>
    <dgm:cxn modelId="{A39B4769-B656-45F8-B164-B10BAEEF63F7}" type="presParOf" srcId="{8EC98615-C2F7-474B-871E-AB8372E939A0}" destId="{E3633B3F-2E9F-4E9B-928E-ACBAEB27FBAE}" srcOrd="0" destOrd="0" presId="urn:microsoft.com/office/officeart/2005/8/layout/hierarchy1"/>
    <dgm:cxn modelId="{7A3465CE-8292-440E-9FC1-6A22056155BC}" type="presParOf" srcId="{E3633B3F-2E9F-4E9B-928E-ACBAEB27FBAE}" destId="{2F4A2379-9DB9-4B88-9366-1FE615BA84E4}" srcOrd="0" destOrd="0" presId="urn:microsoft.com/office/officeart/2005/8/layout/hierarchy1"/>
    <dgm:cxn modelId="{442E8047-3BD2-408A-880A-2A6624D99333}" type="presParOf" srcId="{E3633B3F-2E9F-4E9B-928E-ACBAEB27FBAE}" destId="{FE3D51E2-CA86-4CAF-BA72-AB72A76C6A42}" srcOrd="1" destOrd="0" presId="urn:microsoft.com/office/officeart/2005/8/layout/hierarchy1"/>
    <dgm:cxn modelId="{605EE4C9-7314-43B1-A61D-14642541406B}" type="presParOf" srcId="{8EC98615-C2F7-474B-871E-AB8372E939A0}" destId="{819A6D03-2C98-4564-9F59-A18178F07822}" srcOrd="1" destOrd="0" presId="urn:microsoft.com/office/officeart/2005/8/layout/hierarchy1"/>
    <dgm:cxn modelId="{AEF2CE30-EC87-4DC7-9F17-38C14F4500BB}" type="presParOf" srcId="{819A6D03-2C98-4564-9F59-A18178F07822}" destId="{4D6739C4-51EB-4199-A1B7-284EDB2972B9}" srcOrd="0" destOrd="0" presId="urn:microsoft.com/office/officeart/2005/8/layout/hierarchy1"/>
    <dgm:cxn modelId="{9D4854A1-3C7B-4F87-8AB3-5F9FD58AD3A7}" type="presParOf" srcId="{819A6D03-2C98-4564-9F59-A18178F07822}" destId="{FFFBD8BC-BFDA-44FA-8EA3-0A51315DD603}" srcOrd="1" destOrd="0" presId="urn:microsoft.com/office/officeart/2005/8/layout/hierarchy1"/>
    <dgm:cxn modelId="{4879F30F-98D8-45D6-A7E5-D1725C1D1DFE}" type="presParOf" srcId="{FFFBD8BC-BFDA-44FA-8EA3-0A51315DD603}" destId="{099E63B9-EEF4-4DB9-9B90-2D297C15B250}" srcOrd="0" destOrd="0" presId="urn:microsoft.com/office/officeart/2005/8/layout/hierarchy1"/>
    <dgm:cxn modelId="{FF5513C1-FC6C-4026-B3CD-0E98151E7890}" type="presParOf" srcId="{099E63B9-EEF4-4DB9-9B90-2D297C15B250}" destId="{B27BAD72-CAF2-456A-90CF-36EA58EE4AD7}" srcOrd="0" destOrd="0" presId="urn:microsoft.com/office/officeart/2005/8/layout/hierarchy1"/>
    <dgm:cxn modelId="{F5415ED8-F06A-4404-AE96-ED8D63E82EA7}" type="presParOf" srcId="{099E63B9-EEF4-4DB9-9B90-2D297C15B250}" destId="{FE1D00C8-AF4A-4FB3-B355-B27FBB07E40D}" srcOrd="1" destOrd="0" presId="urn:microsoft.com/office/officeart/2005/8/layout/hierarchy1"/>
    <dgm:cxn modelId="{D248A051-426E-445D-A086-C1419081E7B4}" type="presParOf" srcId="{FFFBD8BC-BFDA-44FA-8EA3-0A51315DD603}" destId="{1EDB49DB-E9AA-4208-989B-4EFB5F6103B6}" srcOrd="1" destOrd="0" presId="urn:microsoft.com/office/officeart/2005/8/layout/hierarchy1"/>
    <dgm:cxn modelId="{7F2919C5-1A55-4E7C-AAB3-700D6A4EC0C6}" type="presParOf" srcId="{819A6D03-2C98-4564-9F59-A18178F07822}" destId="{D7F41D90-7830-48D7-B987-BBEB47E9401E}" srcOrd="2" destOrd="0" presId="urn:microsoft.com/office/officeart/2005/8/layout/hierarchy1"/>
    <dgm:cxn modelId="{D3FE386E-BE29-4AAE-A21D-003AE4890557}" type="presParOf" srcId="{819A6D03-2C98-4564-9F59-A18178F07822}" destId="{FF17142B-BE93-4EBF-9AA6-F639F6450885}" srcOrd="3" destOrd="0" presId="urn:microsoft.com/office/officeart/2005/8/layout/hierarchy1"/>
    <dgm:cxn modelId="{98FF3BA6-40E0-40AF-94A8-57CC875D6671}" type="presParOf" srcId="{FF17142B-BE93-4EBF-9AA6-F639F6450885}" destId="{BC35767C-BD2D-4D5A-AEF5-1CA46ABCC46B}" srcOrd="0" destOrd="0" presId="urn:microsoft.com/office/officeart/2005/8/layout/hierarchy1"/>
    <dgm:cxn modelId="{EFC7E1D1-4C39-408D-9235-8AFF5D9E4950}" type="presParOf" srcId="{BC35767C-BD2D-4D5A-AEF5-1CA46ABCC46B}" destId="{D41E9143-CA60-4892-AE04-6C2E3DF935BE}" srcOrd="0" destOrd="0" presId="urn:microsoft.com/office/officeart/2005/8/layout/hierarchy1"/>
    <dgm:cxn modelId="{6858217A-0189-4810-B58D-C4100198D51A}" type="presParOf" srcId="{BC35767C-BD2D-4D5A-AEF5-1CA46ABCC46B}" destId="{98A16D1A-2AEF-4A1C-AD47-A7D411B5944F}" srcOrd="1" destOrd="0" presId="urn:microsoft.com/office/officeart/2005/8/layout/hierarchy1"/>
    <dgm:cxn modelId="{8034BB18-43B2-4122-B1D4-DE52B3CE61A3}" type="presParOf" srcId="{FF17142B-BE93-4EBF-9AA6-F639F6450885}" destId="{4F032397-367D-4A18-886F-0431433377C4}" srcOrd="1" destOrd="0" presId="urn:microsoft.com/office/officeart/2005/8/layout/hierarchy1"/>
    <dgm:cxn modelId="{5B7753C1-9AC2-41F8-82AB-2B9049785ED5}" type="presParOf" srcId="{819A6D03-2C98-4564-9F59-A18178F07822}" destId="{621A52DC-1CB8-4F26-BB22-CC8FE2581CAE}" srcOrd="4" destOrd="0" presId="urn:microsoft.com/office/officeart/2005/8/layout/hierarchy1"/>
    <dgm:cxn modelId="{CE83A46F-4180-40A0-89E0-829717C245FB}" type="presParOf" srcId="{819A6D03-2C98-4564-9F59-A18178F07822}" destId="{E09C33F6-0F04-47B4-BD8B-D606021395EE}" srcOrd="5" destOrd="0" presId="urn:microsoft.com/office/officeart/2005/8/layout/hierarchy1"/>
    <dgm:cxn modelId="{8D8B7712-0EBF-403C-9D0D-D48798EB713E}" type="presParOf" srcId="{E09C33F6-0F04-47B4-BD8B-D606021395EE}" destId="{795734B9-EEE7-4EFE-87A6-D0EC37E42963}" srcOrd="0" destOrd="0" presId="urn:microsoft.com/office/officeart/2005/8/layout/hierarchy1"/>
    <dgm:cxn modelId="{4BF65FA1-66EA-4136-9DC0-C224846D914B}" type="presParOf" srcId="{795734B9-EEE7-4EFE-87A6-D0EC37E42963}" destId="{FE7D0940-A446-4062-B540-C7BE60529DEE}" srcOrd="0" destOrd="0" presId="urn:microsoft.com/office/officeart/2005/8/layout/hierarchy1"/>
    <dgm:cxn modelId="{937FB605-1FD6-4EFA-8E33-D0E9B2414EA9}" type="presParOf" srcId="{795734B9-EEE7-4EFE-87A6-D0EC37E42963}" destId="{9EB08858-C681-43C7-ABFE-F2F8A2E48963}" srcOrd="1" destOrd="0" presId="urn:microsoft.com/office/officeart/2005/8/layout/hierarchy1"/>
    <dgm:cxn modelId="{D379D250-F738-4368-8457-A676740C9203}" type="presParOf" srcId="{E09C33F6-0F04-47B4-BD8B-D606021395EE}" destId="{589F12BB-896B-4A58-B1A2-9DDFBCBB9841}" srcOrd="1" destOrd="0" presId="urn:microsoft.com/office/officeart/2005/8/layout/hierarchy1"/>
    <dgm:cxn modelId="{5217DFAE-7343-4189-B972-D7F26BA79D2B}" type="presParOf" srcId="{47FA3C3A-1DA7-4565-9635-2584A043A638}" destId="{F85BC06F-C466-4942-BF3B-05FA1F323FD3}" srcOrd="2" destOrd="0" presId="urn:microsoft.com/office/officeart/2005/8/layout/hierarchy1"/>
    <dgm:cxn modelId="{DACE3C21-F26B-4234-94F6-3FF6F0E9B6D0}" type="presParOf" srcId="{47FA3C3A-1DA7-4565-9635-2584A043A638}" destId="{DAAA1CF2-229B-4ECF-AE29-3FEA3D2C3439}" srcOrd="3" destOrd="0" presId="urn:microsoft.com/office/officeart/2005/8/layout/hierarchy1"/>
    <dgm:cxn modelId="{1288A23E-DAFA-425F-BE2F-D26226359CBD}" type="presParOf" srcId="{DAAA1CF2-229B-4ECF-AE29-3FEA3D2C3439}" destId="{AB267706-A0DC-45FC-8FA4-9D5F40C7C3DF}" srcOrd="0" destOrd="0" presId="urn:microsoft.com/office/officeart/2005/8/layout/hierarchy1"/>
    <dgm:cxn modelId="{87CD4F24-4076-40C8-984A-FB7E60381E02}" type="presParOf" srcId="{AB267706-A0DC-45FC-8FA4-9D5F40C7C3DF}" destId="{C3686516-4BC5-4CA6-A828-E1E1D6828424}" srcOrd="0" destOrd="0" presId="urn:microsoft.com/office/officeart/2005/8/layout/hierarchy1"/>
    <dgm:cxn modelId="{0BF5ADB1-E5C4-4C6D-8F1E-9D3FCEF3124F}" type="presParOf" srcId="{AB267706-A0DC-45FC-8FA4-9D5F40C7C3DF}" destId="{D708D956-D7F0-47FB-9510-EC118187F929}" srcOrd="1" destOrd="0" presId="urn:microsoft.com/office/officeart/2005/8/layout/hierarchy1"/>
    <dgm:cxn modelId="{5B57955C-EDCE-4A58-A52C-AEDB20AF7FCA}" type="presParOf" srcId="{DAAA1CF2-229B-4ECF-AE29-3FEA3D2C3439}" destId="{594E6A6F-DFE1-4899-BDCC-1BC91585518E}" srcOrd="1" destOrd="0" presId="urn:microsoft.com/office/officeart/2005/8/layout/hierarchy1"/>
    <dgm:cxn modelId="{73A763D7-CEF0-4737-8FC8-6C15C5F88199}" type="presParOf" srcId="{594E6A6F-DFE1-4899-BDCC-1BC91585518E}" destId="{F7194F91-9A7F-4B54-BF42-2C94D0418625}" srcOrd="0" destOrd="0" presId="urn:microsoft.com/office/officeart/2005/8/layout/hierarchy1"/>
    <dgm:cxn modelId="{F9247F72-66F9-4424-ABA8-DB14D80F0D8E}" type="presParOf" srcId="{594E6A6F-DFE1-4899-BDCC-1BC91585518E}" destId="{7799E239-A7D9-407B-9585-73EC49E39FEF}" srcOrd="1" destOrd="0" presId="urn:microsoft.com/office/officeart/2005/8/layout/hierarchy1"/>
    <dgm:cxn modelId="{80E1544B-070A-457B-BF1E-94BF9EBE467F}" type="presParOf" srcId="{7799E239-A7D9-407B-9585-73EC49E39FEF}" destId="{777CAAB9-5D64-4A9F-8D4F-0F1D6EC7393E}" srcOrd="0" destOrd="0" presId="urn:microsoft.com/office/officeart/2005/8/layout/hierarchy1"/>
    <dgm:cxn modelId="{55FFE92B-AA60-48B7-BD71-29C01226CFF4}" type="presParOf" srcId="{777CAAB9-5D64-4A9F-8D4F-0F1D6EC7393E}" destId="{61A07C7E-FACB-4698-BAD7-99AED9072CF7}" srcOrd="0" destOrd="0" presId="urn:microsoft.com/office/officeart/2005/8/layout/hierarchy1"/>
    <dgm:cxn modelId="{C0C5909D-CC2F-42EA-A6A0-9406A9BD6D75}" type="presParOf" srcId="{777CAAB9-5D64-4A9F-8D4F-0F1D6EC7393E}" destId="{90197D4A-672A-4E86-9C7B-7C8DAF312D1F}" srcOrd="1" destOrd="0" presId="urn:microsoft.com/office/officeart/2005/8/layout/hierarchy1"/>
    <dgm:cxn modelId="{88998A42-450C-4604-BBCF-EAF96F8313CE}" type="presParOf" srcId="{7799E239-A7D9-407B-9585-73EC49E39FEF}" destId="{8A4AA545-774E-4E3F-94FA-4D02017A843D}" srcOrd="1" destOrd="0" presId="urn:microsoft.com/office/officeart/2005/8/layout/hierarchy1"/>
    <dgm:cxn modelId="{9E88395D-9433-4DA4-B209-5D343B95ACA2}" type="presParOf" srcId="{594E6A6F-DFE1-4899-BDCC-1BC91585518E}" destId="{69B5E437-A7F5-4A0C-9BA4-144D5B47B750}" srcOrd="2" destOrd="0" presId="urn:microsoft.com/office/officeart/2005/8/layout/hierarchy1"/>
    <dgm:cxn modelId="{8C145ABD-78AF-407D-AF4F-8773E64EE113}" type="presParOf" srcId="{594E6A6F-DFE1-4899-BDCC-1BC91585518E}" destId="{939D2A07-5DB6-4CE1-8CCB-08B950AA9219}" srcOrd="3" destOrd="0" presId="urn:microsoft.com/office/officeart/2005/8/layout/hierarchy1"/>
    <dgm:cxn modelId="{F316D7D2-385E-46B8-B404-8D26E3F64A79}" type="presParOf" srcId="{939D2A07-5DB6-4CE1-8CCB-08B950AA9219}" destId="{D0F26862-EBD5-4D38-AD1F-4EE2421E180D}" srcOrd="0" destOrd="0" presId="urn:microsoft.com/office/officeart/2005/8/layout/hierarchy1"/>
    <dgm:cxn modelId="{DCE6E77E-8282-4524-A223-04557CFE34D0}" type="presParOf" srcId="{D0F26862-EBD5-4D38-AD1F-4EE2421E180D}" destId="{E77A55D8-0EA5-452C-887C-C70DD189DA6C}" srcOrd="0" destOrd="0" presId="urn:microsoft.com/office/officeart/2005/8/layout/hierarchy1"/>
    <dgm:cxn modelId="{C6B080C8-F8CA-4C60-930C-206EDF9BC958}" type="presParOf" srcId="{D0F26862-EBD5-4D38-AD1F-4EE2421E180D}" destId="{1A326368-F4D6-4063-B052-D811FC728F16}" srcOrd="1" destOrd="0" presId="urn:microsoft.com/office/officeart/2005/8/layout/hierarchy1"/>
    <dgm:cxn modelId="{E839F7D3-7FA2-4D7E-99DA-09AD11AFE7B5}" type="presParOf" srcId="{939D2A07-5DB6-4CE1-8CCB-08B950AA9219}" destId="{D0843793-F834-43D3-98E4-7D9E6BAC90E9}" srcOrd="1" destOrd="0" presId="urn:microsoft.com/office/officeart/2005/8/layout/hierarchy1"/>
    <dgm:cxn modelId="{226F76F0-5C9B-4277-9E6F-3DCB1C988966}" type="presParOf" srcId="{D0843793-F834-43D3-98E4-7D9E6BAC90E9}" destId="{2E08EB36-3B8A-4E5A-8062-8555D716F263}" srcOrd="0" destOrd="0" presId="urn:microsoft.com/office/officeart/2005/8/layout/hierarchy1"/>
    <dgm:cxn modelId="{F9A2C1E4-259C-45C4-ADB6-7043BC5AF68A}" type="presParOf" srcId="{D0843793-F834-43D3-98E4-7D9E6BAC90E9}" destId="{CFB752B6-E9A9-4CC4-8FA9-F7BC536DB2DA}" srcOrd="1" destOrd="0" presId="urn:microsoft.com/office/officeart/2005/8/layout/hierarchy1"/>
    <dgm:cxn modelId="{1AE85FD8-D126-4B2D-B150-FCDC0628AB74}" type="presParOf" srcId="{CFB752B6-E9A9-4CC4-8FA9-F7BC536DB2DA}" destId="{E3FFB608-3779-43E5-9B98-03B91E2F2594}" srcOrd="0" destOrd="0" presId="urn:microsoft.com/office/officeart/2005/8/layout/hierarchy1"/>
    <dgm:cxn modelId="{F1C38A67-0C86-4C44-BD65-6C35D91468D8}" type="presParOf" srcId="{E3FFB608-3779-43E5-9B98-03B91E2F2594}" destId="{B77A249C-F972-4ED4-B528-F35A44AFFA25}" srcOrd="0" destOrd="0" presId="urn:microsoft.com/office/officeart/2005/8/layout/hierarchy1"/>
    <dgm:cxn modelId="{1343E8D0-6DD2-49BD-857B-FA6A070526F7}" type="presParOf" srcId="{E3FFB608-3779-43E5-9B98-03B91E2F2594}" destId="{B5492221-47C3-4FDC-A557-873122A00D23}" srcOrd="1" destOrd="0" presId="urn:microsoft.com/office/officeart/2005/8/layout/hierarchy1"/>
    <dgm:cxn modelId="{DD46FB64-11D7-4E98-8281-9B7BD76C5BEF}" type="presParOf" srcId="{CFB752B6-E9A9-4CC4-8FA9-F7BC536DB2DA}" destId="{D0D8D5E3-241E-4820-98D2-B741D2F5E44E}" srcOrd="1" destOrd="0" presId="urn:microsoft.com/office/officeart/2005/8/layout/hierarchy1"/>
    <dgm:cxn modelId="{0D4B4342-A0EB-46A2-BDD4-A98FE3E2ECD9}" type="presParOf" srcId="{D0843793-F834-43D3-98E4-7D9E6BAC90E9}" destId="{94C0F05F-06CE-4381-8066-37862AC5FE02}" srcOrd="2" destOrd="0" presId="urn:microsoft.com/office/officeart/2005/8/layout/hierarchy1"/>
    <dgm:cxn modelId="{E20592E2-FFDA-4161-B065-A1D92075607F}" type="presParOf" srcId="{D0843793-F834-43D3-98E4-7D9E6BAC90E9}" destId="{63CAAC68-5691-4CF3-BB2C-2D0FE27A5026}" srcOrd="3" destOrd="0" presId="urn:microsoft.com/office/officeart/2005/8/layout/hierarchy1"/>
    <dgm:cxn modelId="{FD90D38E-BD3C-452F-9E76-D02C2E53712C}" type="presParOf" srcId="{63CAAC68-5691-4CF3-BB2C-2D0FE27A5026}" destId="{A23CAC17-C161-443C-81C5-CFCBCAB8F151}" srcOrd="0" destOrd="0" presId="urn:microsoft.com/office/officeart/2005/8/layout/hierarchy1"/>
    <dgm:cxn modelId="{1B15ED79-3A99-4970-A206-F866BDA5E55A}" type="presParOf" srcId="{A23CAC17-C161-443C-81C5-CFCBCAB8F151}" destId="{22B9D306-D79F-4DD8-9A73-709DE56105B8}" srcOrd="0" destOrd="0" presId="urn:microsoft.com/office/officeart/2005/8/layout/hierarchy1"/>
    <dgm:cxn modelId="{E7DFFD93-08FB-4CF9-8877-2A6C5AF8E899}" type="presParOf" srcId="{A23CAC17-C161-443C-81C5-CFCBCAB8F151}" destId="{C855D4D7-65FB-4AEC-8913-2390D6EA2910}" srcOrd="1" destOrd="0" presId="urn:microsoft.com/office/officeart/2005/8/layout/hierarchy1"/>
    <dgm:cxn modelId="{1EE678D5-E398-4783-AD8E-0D86402ECADA}" type="presParOf" srcId="{63CAAC68-5691-4CF3-BB2C-2D0FE27A5026}" destId="{FFB0E92A-B353-46C0-8753-7DB3A07EEB32}" srcOrd="1" destOrd="0" presId="urn:microsoft.com/office/officeart/2005/8/layout/hierarchy1"/>
    <dgm:cxn modelId="{AE91A467-C8C7-4BC9-BDB2-C1939B3D06CF}" type="presParOf" srcId="{47FA3C3A-1DA7-4565-9635-2584A043A638}" destId="{2302F653-A7E6-4498-99F7-B2D36FB6485F}" srcOrd="4" destOrd="0" presId="urn:microsoft.com/office/officeart/2005/8/layout/hierarchy1"/>
    <dgm:cxn modelId="{73671B87-40EE-4E2A-9189-A7B2E36B8011}" type="presParOf" srcId="{47FA3C3A-1DA7-4565-9635-2584A043A638}" destId="{EEB2E50D-2BE8-444A-A055-6F454B5BA173}" srcOrd="5" destOrd="0" presId="urn:microsoft.com/office/officeart/2005/8/layout/hierarchy1"/>
    <dgm:cxn modelId="{E134F786-07F7-48AA-AA15-7DC53CFEEAF9}" type="presParOf" srcId="{EEB2E50D-2BE8-444A-A055-6F454B5BA173}" destId="{657E617C-D24C-4674-A80C-A57B6EE5EF83}" srcOrd="0" destOrd="0" presId="urn:microsoft.com/office/officeart/2005/8/layout/hierarchy1"/>
    <dgm:cxn modelId="{289C0373-A5F4-4992-B3BD-96861902B0CC}" type="presParOf" srcId="{657E617C-D24C-4674-A80C-A57B6EE5EF83}" destId="{4F288F94-B255-4B35-90E9-0C4C30E5F4E0}" srcOrd="0" destOrd="0" presId="urn:microsoft.com/office/officeart/2005/8/layout/hierarchy1"/>
    <dgm:cxn modelId="{743F8E22-2801-4A2E-AFB5-419DD0FFA946}" type="presParOf" srcId="{657E617C-D24C-4674-A80C-A57B6EE5EF83}" destId="{422A26A4-1E68-45CB-A671-A372088CD865}" srcOrd="1" destOrd="0" presId="urn:microsoft.com/office/officeart/2005/8/layout/hierarchy1"/>
    <dgm:cxn modelId="{7E3990E2-1E7B-4568-919E-7B123E10A7A6}" type="presParOf" srcId="{EEB2E50D-2BE8-444A-A055-6F454B5BA173}" destId="{E9915C24-E1B9-4F33-8DAA-FBC36B959612}" srcOrd="1" destOrd="0" presId="urn:microsoft.com/office/officeart/2005/8/layout/hierarchy1"/>
    <dgm:cxn modelId="{2CC46517-1CF3-42EE-9374-786A7106FFA3}" type="presParOf" srcId="{E9915C24-E1B9-4F33-8DAA-FBC36B959612}" destId="{ACD58BBA-5E13-4ED1-AADF-9C3F48C306B9}" srcOrd="0" destOrd="0" presId="urn:microsoft.com/office/officeart/2005/8/layout/hierarchy1"/>
    <dgm:cxn modelId="{4FD8A17C-B301-42FB-B13D-37A8A6C10420}" type="presParOf" srcId="{E9915C24-E1B9-4F33-8DAA-FBC36B959612}" destId="{BED5FC8B-FC48-4824-A136-BB302DEE068A}" srcOrd="1" destOrd="0" presId="urn:microsoft.com/office/officeart/2005/8/layout/hierarchy1"/>
    <dgm:cxn modelId="{5B867DD4-384D-4954-960E-50D7FE286F53}" type="presParOf" srcId="{BED5FC8B-FC48-4824-A136-BB302DEE068A}" destId="{3FE11163-5444-4591-9EDB-F3EBACCB79E6}" srcOrd="0" destOrd="0" presId="urn:microsoft.com/office/officeart/2005/8/layout/hierarchy1"/>
    <dgm:cxn modelId="{98BF66A3-A6C9-42E2-82A6-3CD7321219FB}" type="presParOf" srcId="{3FE11163-5444-4591-9EDB-F3EBACCB79E6}" destId="{A822DFC9-44E2-4050-95CB-1D3FEEA93953}" srcOrd="0" destOrd="0" presId="urn:microsoft.com/office/officeart/2005/8/layout/hierarchy1"/>
    <dgm:cxn modelId="{6946D19D-E8CE-44BA-979E-E0185A7F9371}" type="presParOf" srcId="{3FE11163-5444-4591-9EDB-F3EBACCB79E6}" destId="{D21BCE03-F68A-4E6C-A58B-41CBEBE57817}" srcOrd="1" destOrd="0" presId="urn:microsoft.com/office/officeart/2005/8/layout/hierarchy1"/>
    <dgm:cxn modelId="{25ACBCA0-1A27-4850-A75F-A2248BDDF017}" type="presParOf" srcId="{BED5FC8B-FC48-4824-A136-BB302DEE068A}" destId="{C2E53BE6-57AA-4E03-9454-545C80CBE058}" srcOrd="1" destOrd="0" presId="urn:microsoft.com/office/officeart/2005/8/layout/hierarchy1"/>
    <dgm:cxn modelId="{38CC177A-2FA4-4894-AAE2-9DF16434DFE4}" type="presParOf" srcId="{E9915C24-E1B9-4F33-8DAA-FBC36B959612}" destId="{74AB53E1-7D98-4226-8BB8-0DD1EAF45216}" srcOrd="2" destOrd="0" presId="urn:microsoft.com/office/officeart/2005/8/layout/hierarchy1"/>
    <dgm:cxn modelId="{128FFDF4-1408-48D4-9100-DFCA9125EA73}" type="presParOf" srcId="{E9915C24-E1B9-4F33-8DAA-FBC36B959612}" destId="{ABDD1D04-9242-42FC-9312-50C1C42024B8}" srcOrd="3" destOrd="0" presId="urn:microsoft.com/office/officeart/2005/8/layout/hierarchy1"/>
    <dgm:cxn modelId="{65FCC3A7-AAEF-4813-BA89-3245CF7E5D01}" type="presParOf" srcId="{ABDD1D04-9242-42FC-9312-50C1C42024B8}" destId="{43534804-6899-4B0E-AB72-AB751F8C7662}" srcOrd="0" destOrd="0" presId="urn:microsoft.com/office/officeart/2005/8/layout/hierarchy1"/>
    <dgm:cxn modelId="{6979034E-D015-4FD8-8447-58F04DFEA18A}" type="presParOf" srcId="{43534804-6899-4B0E-AB72-AB751F8C7662}" destId="{840C576E-10F2-44D1-A491-5B95672CE0D9}" srcOrd="0" destOrd="0" presId="urn:microsoft.com/office/officeart/2005/8/layout/hierarchy1"/>
    <dgm:cxn modelId="{0D8F9E29-3FBF-4546-A2B4-E9F8BA6AA041}" type="presParOf" srcId="{43534804-6899-4B0E-AB72-AB751F8C7662}" destId="{AD57829E-299E-4335-80BA-DE547E4C83B1}" srcOrd="1" destOrd="0" presId="urn:microsoft.com/office/officeart/2005/8/layout/hierarchy1"/>
    <dgm:cxn modelId="{4EA94232-A48F-4022-A1A2-D5E3B6213C19}" type="presParOf" srcId="{ABDD1D04-9242-42FC-9312-50C1C42024B8}" destId="{226E1092-13D9-48E8-B705-0EA402715654}" srcOrd="1" destOrd="0" presId="urn:microsoft.com/office/officeart/2005/8/layout/hierarchy1"/>
    <dgm:cxn modelId="{EDB570BB-C92B-4FE5-8103-07F9D7AD394D}" type="presParOf" srcId="{226E1092-13D9-48E8-B705-0EA402715654}" destId="{FF8285BB-11F4-4138-986F-3F3A41A80963}" srcOrd="0" destOrd="0" presId="urn:microsoft.com/office/officeart/2005/8/layout/hierarchy1"/>
    <dgm:cxn modelId="{346909C5-1E18-46BD-BAC2-7C8A0E991B70}" type="presParOf" srcId="{226E1092-13D9-48E8-B705-0EA402715654}" destId="{7618EEA9-A2CB-417F-B60F-DF5DB736F1F8}" srcOrd="1" destOrd="0" presId="urn:microsoft.com/office/officeart/2005/8/layout/hierarchy1"/>
    <dgm:cxn modelId="{E7D801AE-4D8B-4414-BAF6-4966B4761E17}" type="presParOf" srcId="{7618EEA9-A2CB-417F-B60F-DF5DB736F1F8}" destId="{1A061AE3-B758-4989-A7D8-7CDA45FA2685}" srcOrd="0" destOrd="0" presId="urn:microsoft.com/office/officeart/2005/8/layout/hierarchy1"/>
    <dgm:cxn modelId="{01AE5471-C265-45AF-8484-3D84A28AA3FC}" type="presParOf" srcId="{1A061AE3-B758-4989-A7D8-7CDA45FA2685}" destId="{FBEFF2A2-85FE-49F6-9CFC-F477978AA4EA}" srcOrd="0" destOrd="0" presId="urn:microsoft.com/office/officeart/2005/8/layout/hierarchy1"/>
    <dgm:cxn modelId="{A2D69C35-BA19-4C5C-8BED-7414B8914392}" type="presParOf" srcId="{1A061AE3-B758-4989-A7D8-7CDA45FA2685}" destId="{67B5F5AA-629D-4F49-91B7-33EF047178BE}" srcOrd="1" destOrd="0" presId="urn:microsoft.com/office/officeart/2005/8/layout/hierarchy1"/>
    <dgm:cxn modelId="{1A580548-0B8B-4988-85F5-7A8C3E4D85EC}" type="presParOf" srcId="{7618EEA9-A2CB-417F-B60F-DF5DB736F1F8}" destId="{F203A812-6E60-4D7A-B8D8-FF9917240237}" srcOrd="1" destOrd="0" presId="urn:microsoft.com/office/officeart/2005/8/layout/hierarchy1"/>
    <dgm:cxn modelId="{5636A482-61ED-4BEE-9E55-861AF8A12DCF}" type="presParOf" srcId="{47FA3C3A-1DA7-4565-9635-2584A043A638}" destId="{9A7C6081-C913-47C7-B22D-E9385E6C83D6}" srcOrd="6" destOrd="0" presId="urn:microsoft.com/office/officeart/2005/8/layout/hierarchy1"/>
    <dgm:cxn modelId="{9D3B5160-6E11-4047-BBC9-C51FBB7FC92B}" type="presParOf" srcId="{47FA3C3A-1DA7-4565-9635-2584A043A638}" destId="{ED6CA9F5-18F2-4FA8-A715-5D4ED5A80273}" srcOrd="7" destOrd="0" presId="urn:microsoft.com/office/officeart/2005/8/layout/hierarchy1"/>
    <dgm:cxn modelId="{CB05F466-4A29-49A6-9188-CCA12388672F}" type="presParOf" srcId="{ED6CA9F5-18F2-4FA8-A715-5D4ED5A80273}" destId="{AACA6C55-DF3F-4FD8-BB92-C461AD143CB0}" srcOrd="0" destOrd="0" presId="urn:microsoft.com/office/officeart/2005/8/layout/hierarchy1"/>
    <dgm:cxn modelId="{B6A34BFD-F0B6-4F56-8819-14D50FA28B9F}" type="presParOf" srcId="{AACA6C55-DF3F-4FD8-BB92-C461AD143CB0}" destId="{53703F91-6368-4A8A-9364-B19D73C706D7}" srcOrd="0" destOrd="0" presId="urn:microsoft.com/office/officeart/2005/8/layout/hierarchy1"/>
    <dgm:cxn modelId="{BC670B6B-060A-47C6-A0AD-CCD588DDC2F7}" type="presParOf" srcId="{AACA6C55-DF3F-4FD8-BB92-C461AD143CB0}" destId="{7BB03D4D-F651-4E14-B955-36C21174DA3E}" srcOrd="1" destOrd="0" presId="urn:microsoft.com/office/officeart/2005/8/layout/hierarchy1"/>
    <dgm:cxn modelId="{EFD444B1-F899-4C15-969D-32D474F78289}" type="presParOf" srcId="{ED6CA9F5-18F2-4FA8-A715-5D4ED5A80273}" destId="{E393E36B-7B28-4E6C-A108-AD2DF18FED69}" srcOrd="1" destOrd="0" presId="urn:microsoft.com/office/officeart/2005/8/layout/hierarchy1"/>
    <dgm:cxn modelId="{2FD80E37-CF09-40A9-8CC7-323BF4539E90}" type="presParOf" srcId="{E393E36B-7B28-4E6C-A108-AD2DF18FED69}" destId="{9B1A0702-3366-4C19-BC62-24121A5C7498}" srcOrd="0" destOrd="0" presId="urn:microsoft.com/office/officeart/2005/8/layout/hierarchy1"/>
    <dgm:cxn modelId="{F7639F57-A995-475F-A9F0-5B620C2F27E6}" type="presParOf" srcId="{E393E36B-7B28-4E6C-A108-AD2DF18FED69}" destId="{D23783E0-8E50-4516-B967-8872B3D61EE0}" srcOrd="1" destOrd="0" presId="urn:microsoft.com/office/officeart/2005/8/layout/hierarchy1"/>
    <dgm:cxn modelId="{965678E7-5B04-4888-B1EA-28C165F44349}" type="presParOf" srcId="{D23783E0-8E50-4516-B967-8872B3D61EE0}" destId="{76C4F4AE-28EE-49B2-BB11-22FD38AB9E67}" srcOrd="0" destOrd="0" presId="urn:microsoft.com/office/officeart/2005/8/layout/hierarchy1"/>
    <dgm:cxn modelId="{75BDD14B-0C00-4867-8570-D72739C2AE42}" type="presParOf" srcId="{76C4F4AE-28EE-49B2-BB11-22FD38AB9E67}" destId="{3B832C98-02C2-46C7-87B6-76545CDDF6F8}" srcOrd="0" destOrd="0" presId="urn:microsoft.com/office/officeart/2005/8/layout/hierarchy1"/>
    <dgm:cxn modelId="{5DA23120-D24F-4000-B763-78F405CA3051}" type="presParOf" srcId="{76C4F4AE-28EE-49B2-BB11-22FD38AB9E67}" destId="{F2DD7774-EFCE-4E96-8712-9A9AC475F320}" srcOrd="1" destOrd="0" presId="urn:microsoft.com/office/officeart/2005/8/layout/hierarchy1"/>
    <dgm:cxn modelId="{ABD0FECF-BA15-40C7-83B9-6FE2CAEA8D78}" type="presParOf" srcId="{D23783E0-8E50-4516-B967-8872B3D61EE0}" destId="{0140E932-462E-41BD-90BD-77087CB8CAB4}" srcOrd="1" destOrd="0" presId="urn:microsoft.com/office/officeart/2005/8/layout/hierarchy1"/>
    <dgm:cxn modelId="{3AAED419-AA20-41AA-B3C7-06771877964E}" type="presParOf" srcId="{0140E932-462E-41BD-90BD-77087CB8CAB4}" destId="{A921265B-643C-4C79-ABC4-4DF7894D6574}" srcOrd="0" destOrd="0" presId="urn:microsoft.com/office/officeart/2005/8/layout/hierarchy1"/>
    <dgm:cxn modelId="{E5F4680F-EF2E-43CD-84B3-D6FB8B65F836}" type="presParOf" srcId="{0140E932-462E-41BD-90BD-77087CB8CAB4}" destId="{376C0EBD-CB1C-4B84-87EF-DBDD444F3E8D}" srcOrd="1" destOrd="0" presId="urn:microsoft.com/office/officeart/2005/8/layout/hierarchy1"/>
    <dgm:cxn modelId="{343884BE-A6D6-46EE-84C8-740726A92D12}" type="presParOf" srcId="{376C0EBD-CB1C-4B84-87EF-DBDD444F3E8D}" destId="{807B16F6-7370-43F6-B226-F6DF8B6BA03E}" srcOrd="0" destOrd="0" presId="urn:microsoft.com/office/officeart/2005/8/layout/hierarchy1"/>
    <dgm:cxn modelId="{E35488A6-7484-4EC9-AD78-20DD6BC0FE31}" type="presParOf" srcId="{807B16F6-7370-43F6-B226-F6DF8B6BA03E}" destId="{DD80F252-EB7A-4334-BDD6-29527B6DA2C1}" srcOrd="0" destOrd="0" presId="urn:microsoft.com/office/officeart/2005/8/layout/hierarchy1"/>
    <dgm:cxn modelId="{CB21F2D7-B3CB-4410-A9D2-501D4656E0EF}" type="presParOf" srcId="{807B16F6-7370-43F6-B226-F6DF8B6BA03E}" destId="{3F54E3A1-B72D-428F-A96E-C344A33E4B0A}" srcOrd="1" destOrd="0" presId="urn:microsoft.com/office/officeart/2005/8/layout/hierarchy1"/>
    <dgm:cxn modelId="{8ABFF255-84C6-42C5-B764-32BE56E05F0D}" type="presParOf" srcId="{376C0EBD-CB1C-4B84-87EF-DBDD444F3E8D}" destId="{B750E1ED-F49D-456E-B19D-1100F6F0AD69}" srcOrd="1" destOrd="0" presId="urn:microsoft.com/office/officeart/2005/8/layout/hierarchy1"/>
    <dgm:cxn modelId="{14CE38DE-9802-4D45-A115-926872EED23E}" type="presParOf" srcId="{0140E932-462E-41BD-90BD-77087CB8CAB4}" destId="{298753B9-58AE-4A6E-8372-2E068AFCE27C}" srcOrd="2" destOrd="0" presId="urn:microsoft.com/office/officeart/2005/8/layout/hierarchy1"/>
    <dgm:cxn modelId="{E6EB61C5-A01E-434D-A55B-0CBE3B9298FF}" type="presParOf" srcId="{0140E932-462E-41BD-90BD-77087CB8CAB4}" destId="{87EC6543-94CF-4F31-9FC7-83145108DEE4}" srcOrd="3" destOrd="0" presId="urn:microsoft.com/office/officeart/2005/8/layout/hierarchy1"/>
    <dgm:cxn modelId="{E3192619-39C2-4DBF-BC91-4FE3CCA32956}" type="presParOf" srcId="{87EC6543-94CF-4F31-9FC7-83145108DEE4}" destId="{BA384AD5-1B07-4AF7-A7DF-0EC915E8F856}" srcOrd="0" destOrd="0" presId="urn:microsoft.com/office/officeart/2005/8/layout/hierarchy1"/>
    <dgm:cxn modelId="{5A2B9C2F-A25B-41D9-BDF1-9FFDED8ED04D}" type="presParOf" srcId="{BA384AD5-1B07-4AF7-A7DF-0EC915E8F856}" destId="{65160224-62F4-49DF-BB43-274D4CD67865}" srcOrd="0" destOrd="0" presId="urn:microsoft.com/office/officeart/2005/8/layout/hierarchy1"/>
    <dgm:cxn modelId="{437640C1-85C4-4071-A9B3-814EAFCDE2CE}" type="presParOf" srcId="{BA384AD5-1B07-4AF7-A7DF-0EC915E8F856}" destId="{90888078-AEBC-471C-BBFB-5CB5B58ED0CB}" srcOrd="1" destOrd="0" presId="urn:microsoft.com/office/officeart/2005/8/layout/hierarchy1"/>
    <dgm:cxn modelId="{77960989-6D2E-4509-8C9C-DEA6CCFDAA66}" type="presParOf" srcId="{87EC6543-94CF-4F31-9FC7-83145108DEE4}" destId="{16EC7A3E-E855-4669-A537-06331CD88D41}" srcOrd="1" destOrd="0" presId="urn:microsoft.com/office/officeart/2005/8/layout/hierarchy1"/>
    <dgm:cxn modelId="{24AD152C-7AB4-4F44-9DAD-6BEA29CE76D0}" type="presParOf" srcId="{16EC7A3E-E855-4669-A537-06331CD88D41}" destId="{736770AD-5114-48A5-B24F-5328276D97FB}" srcOrd="0" destOrd="0" presId="urn:microsoft.com/office/officeart/2005/8/layout/hierarchy1"/>
    <dgm:cxn modelId="{42BC071B-00F8-4106-A810-83A14FABF31E}" type="presParOf" srcId="{16EC7A3E-E855-4669-A537-06331CD88D41}" destId="{2E9286E4-A9B0-4A06-9944-B29F29F909F1}" srcOrd="1" destOrd="0" presId="urn:microsoft.com/office/officeart/2005/8/layout/hierarchy1"/>
    <dgm:cxn modelId="{BE641B74-F779-4E2E-8573-ABF047A12FE7}" type="presParOf" srcId="{2E9286E4-A9B0-4A06-9944-B29F29F909F1}" destId="{549CABBB-F7C3-48CE-95C7-2299585C9D85}" srcOrd="0" destOrd="0" presId="urn:microsoft.com/office/officeart/2005/8/layout/hierarchy1"/>
    <dgm:cxn modelId="{85466B57-9199-405C-A765-845066C131E8}" type="presParOf" srcId="{549CABBB-F7C3-48CE-95C7-2299585C9D85}" destId="{E2ED17F6-C679-489E-A4A7-7E11699A535B}" srcOrd="0" destOrd="0" presId="urn:microsoft.com/office/officeart/2005/8/layout/hierarchy1"/>
    <dgm:cxn modelId="{75CCA532-F489-49CA-8074-CB8FD753A475}" type="presParOf" srcId="{549CABBB-F7C3-48CE-95C7-2299585C9D85}" destId="{7EDDACC1-A6FD-4AF6-8A7E-B4949EF72DA0}" srcOrd="1" destOrd="0" presId="urn:microsoft.com/office/officeart/2005/8/layout/hierarchy1"/>
    <dgm:cxn modelId="{C0BAD07A-2263-4F76-8B27-3585EB1C3862}" type="presParOf" srcId="{2E9286E4-A9B0-4A06-9944-B29F29F909F1}" destId="{A9E0439E-726A-479A-9ED3-4DB6B50DD9D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770AD-5114-48A5-B24F-5328276D97FB}">
      <dsp:nvSpPr>
        <dsp:cNvPr id="0" name=""/>
        <dsp:cNvSpPr/>
      </dsp:nvSpPr>
      <dsp:spPr>
        <a:xfrm>
          <a:off x="3668657" y="3217366"/>
          <a:ext cx="91440" cy="274053"/>
        </a:xfrm>
        <a:custGeom>
          <a:avLst/>
          <a:gdLst/>
          <a:ahLst/>
          <a:cxnLst/>
          <a:rect l="0" t="0" r="0" b="0"/>
          <a:pathLst>
            <a:path>
              <a:moveTo>
                <a:pt x="45720" y="0"/>
              </a:moveTo>
              <a:lnTo>
                <a:pt x="45720"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753B9-58AE-4A6E-8372-2E068AFCE27C}">
      <dsp:nvSpPr>
        <dsp:cNvPr id="0" name=""/>
        <dsp:cNvSpPr/>
      </dsp:nvSpPr>
      <dsp:spPr>
        <a:xfrm>
          <a:off x="3138524" y="2344949"/>
          <a:ext cx="575853" cy="274053"/>
        </a:xfrm>
        <a:custGeom>
          <a:avLst/>
          <a:gdLst/>
          <a:ahLst/>
          <a:cxnLst/>
          <a:rect l="0" t="0" r="0" b="0"/>
          <a:pathLst>
            <a:path>
              <a:moveTo>
                <a:pt x="0" y="0"/>
              </a:moveTo>
              <a:lnTo>
                <a:pt x="0" y="186759"/>
              </a:lnTo>
              <a:lnTo>
                <a:pt x="575853" y="186759"/>
              </a:lnTo>
              <a:lnTo>
                <a:pt x="575853"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1265B-643C-4C79-ABC4-4DF7894D6574}">
      <dsp:nvSpPr>
        <dsp:cNvPr id="0" name=""/>
        <dsp:cNvSpPr/>
      </dsp:nvSpPr>
      <dsp:spPr>
        <a:xfrm>
          <a:off x="2562671" y="2344949"/>
          <a:ext cx="575853" cy="274053"/>
        </a:xfrm>
        <a:custGeom>
          <a:avLst/>
          <a:gdLst/>
          <a:ahLst/>
          <a:cxnLst/>
          <a:rect l="0" t="0" r="0" b="0"/>
          <a:pathLst>
            <a:path>
              <a:moveTo>
                <a:pt x="575853" y="0"/>
              </a:moveTo>
              <a:lnTo>
                <a:pt x="575853" y="186759"/>
              </a:lnTo>
              <a:lnTo>
                <a:pt x="0" y="186759"/>
              </a:lnTo>
              <a:lnTo>
                <a:pt x="0"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1A0702-3366-4C19-BC62-24121A5C7498}">
      <dsp:nvSpPr>
        <dsp:cNvPr id="0" name=""/>
        <dsp:cNvSpPr/>
      </dsp:nvSpPr>
      <dsp:spPr>
        <a:xfrm>
          <a:off x="3092804" y="1472531"/>
          <a:ext cx="91440" cy="274053"/>
        </a:xfrm>
        <a:custGeom>
          <a:avLst/>
          <a:gdLst/>
          <a:ahLst/>
          <a:cxnLst/>
          <a:rect l="0" t="0" r="0" b="0"/>
          <a:pathLst>
            <a:path>
              <a:moveTo>
                <a:pt x="45720" y="0"/>
              </a:moveTo>
              <a:lnTo>
                <a:pt x="45720" y="274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C6081-C913-47C7-B22D-E9385E6C83D6}">
      <dsp:nvSpPr>
        <dsp:cNvPr id="0" name=""/>
        <dsp:cNvSpPr/>
      </dsp:nvSpPr>
      <dsp:spPr>
        <a:xfrm>
          <a:off x="3092804" y="600113"/>
          <a:ext cx="91440" cy="274053"/>
        </a:xfrm>
        <a:custGeom>
          <a:avLst/>
          <a:gdLst/>
          <a:ahLst/>
          <a:cxnLst/>
          <a:rect l="0" t="0" r="0" b="0"/>
          <a:pathLst>
            <a:path>
              <a:moveTo>
                <a:pt x="45720" y="0"/>
              </a:moveTo>
              <a:lnTo>
                <a:pt x="45720" y="2740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46957D-4144-47C4-8C0D-1133C0CD4D4A}">
      <dsp:nvSpPr>
        <dsp:cNvPr id="0" name=""/>
        <dsp:cNvSpPr/>
      </dsp:nvSpPr>
      <dsp:spPr>
        <a:xfrm>
          <a:off x="2667372" y="1750"/>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C32875-F9AC-4C7E-92B6-A39CCD6041BE}">
      <dsp:nvSpPr>
        <dsp:cNvPr id="0" name=""/>
        <dsp:cNvSpPr/>
      </dsp:nvSpPr>
      <dsp:spPr>
        <a:xfrm>
          <a:off x="2772072" y="101215"/>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Breakout Game</a:t>
          </a:r>
        </a:p>
      </dsp:txBody>
      <dsp:txXfrm>
        <a:off x="2789597" y="118740"/>
        <a:ext cx="907255" cy="563313"/>
      </dsp:txXfrm>
    </dsp:sp>
    <dsp:sp modelId="{53703F91-6368-4A8A-9364-B19D73C706D7}">
      <dsp:nvSpPr>
        <dsp:cNvPr id="0" name=""/>
        <dsp:cNvSpPr/>
      </dsp:nvSpPr>
      <dsp:spPr>
        <a:xfrm>
          <a:off x="2667372" y="874167"/>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B03D4D-F651-4E14-B955-36C21174DA3E}">
      <dsp:nvSpPr>
        <dsp:cNvPr id="0" name=""/>
        <dsp:cNvSpPr/>
      </dsp:nvSpPr>
      <dsp:spPr>
        <a:xfrm>
          <a:off x="2772072" y="973633"/>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Set of Bricks</a:t>
          </a:r>
        </a:p>
      </dsp:txBody>
      <dsp:txXfrm>
        <a:off x="2789597" y="991158"/>
        <a:ext cx="907255" cy="563313"/>
      </dsp:txXfrm>
    </dsp:sp>
    <dsp:sp modelId="{3B832C98-02C2-46C7-87B6-76545CDDF6F8}">
      <dsp:nvSpPr>
        <dsp:cNvPr id="0" name=""/>
        <dsp:cNvSpPr/>
      </dsp:nvSpPr>
      <dsp:spPr>
        <a:xfrm>
          <a:off x="2667372" y="1746585"/>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DD7774-EFCE-4E96-8712-9A9AC475F320}">
      <dsp:nvSpPr>
        <dsp:cNvPr id="0" name=""/>
        <dsp:cNvSpPr/>
      </dsp:nvSpPr>
      <dsp:spPr>
        <a:xfrm>
          <a:off x="2772072" y="1846050"/>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Brick</a:t>
          </a:r>
        </a:p>
      </dsp:txBody>
      <dsp:txXfrm>
        <a:off x="2789597" y="1863575"/>
        <a:ext cx="907255" cy="563313"/>
      </dsp:txXfrm>
    </dsp:sp>
    <dsp:sp modelId="{DD80F252-EB7A-4334-BDD6-29527B6DA2C1}">
      <dsp:nvSpPr>
        <dsp:cNvPr id="0" name=""/>
        <dsp:cNvSpPr/>
      </dsp:nvSpPr>
      <dsp:spPr>
        <a:xfrm>
          <a:off x="2091518" y="2619002"/>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54E3A1-B72D-428F-A96E-C344A33E4B0A}">
      <dsp:nvSpPr>
        <dsp:cNvPr id="0" name=""/>
        <dsp:cNvSpPr/>
      </dsp:nvSpPr>
      <dsp:spPr>
        <a:xfrm>
          <a:off x="2196219" y="2718468"/>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Position and size, IsVisible</a:t>
          </a:r>
        </a:p>
      </dsp:txBody>
      <dsp:txXfrm>
        <a:off x="2213744" y="2735993"/>
        <a:ext cx="907255" cy="563313"/>
      </dsp:txXfrm>
    </dsp:sp>
    <dsp:sp modelId="{65160224-62F4-49DF-BB43-274D4CD67865}">
      <dsp:nvSpPr>
        <dsp:cNvPr id="0" name=""/>
        <dsp:cNvSpPr/>
      </dsp:nvSpPr>
      <dsp:spPr>
        <a:xfrm>
          <a:off x="3243225" y="2619002"/>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888078-AEBC-471C-BBFB-5CB5B58ED0CB}">
      <dsp:nvSpPr>
        <dsp:cNvPr id="0" name=""/>
        <dsp:cNvSpPr/>
      </dsp:nvSpPr>
      <dsp:spPr>
        <a:xfrm>
          <a:off x="3347925" y="2718468"/>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Methods</a:t>
          </a:r>
        </a:p>
      </dsp:txBody>
      <dsp:txXfrm>
        <a:off x="3365450" y="2735993"/>
        <a:ext cx="907255" cy="563313"/>
      </dsp:txXfrm>
    </dsp:sp>
    <dsp:sp modelId="{E2ED17F6-C679-489E-A4A7-7E11699A535B}">
      <dsp:nvSpPr>
        <dsp:cNvPr id="0" name=""/>
        <dsp:cNvSpPr/>
      </dsp:nvSpPr>
      <dsp:spPr>
        <a:xfrm>
          <a:off x="3243225" y="3491420"/>
          <a:ext cx="942305" cy="5983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DDACC1-A6FD-4AF6-8A7E-B4949EF72DA0}">
      <dsp:nvSpPr>
        <dsp:cNvPr id="0" name=""/>
        <dsp:cNvSpPr/>
      </dsp:nvSpPr>
      <dsp:spPr>
        <a:xfrm>
          <a:off x="3347925" y="3590886"/>
          <a:ext cx="942305" cy="5983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CheckForIntersect </a:t>
          </a:r>
        </a:p>
      </dsp:txBody>
      <dsp:txXfrm>
        <a:off x="3365450" y="3608411"/>
        <a:ext cx="907255" cy="5633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A281A-38CF-4B04-A8AE-6EC2C03CFFEC}">
      <dsp:nvSpPr>
        <dsp:cNvPr id="0" name=""/>
        <dsp:cNvSpPr/>
      </dsp:nvSpPr>
      <dsp:spPr>
        <a:xfrm>
          <a:off x="2786282" y="1575425"/>
          <a:ext cx="1233536" cy="293525"/>
        </a:xfrm>
        <a:custGeom>
          <a:avLst/>
          <a:gdLst/>
          <a:ahLst/>
          <a:cxnLst/>
          <a:rect l="0" t="0" r="0" b="0"/>
          <a:pathLst>
            <a:path>
              <a:moveTo>
                <a:pt x="0" y="0"/>
              </a:moveTo>
              <a:lnTo>
                <a:pt x="0" y="200029"/>
              </a:lnTo>
              <a:lnTo>
                <a:pt x="1233536" y="200029"/>
              </a:lnTo>
              <a:lnTo>
                <a:pt x="1233536" y="293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9D9BB2-C583-415C-ACBB-12D7008A99E0}">
      <dsp:nvSpPr>
        <dsp:cNvPr id="0" name=""/>
        <dsp:cNvSpPr/>
      </dsp:nvSpPr>
      <dsp:spPr>
        <a:xfrm>
          <a:off x="2740562" y="1575425"/>
          <a:ext cx="91440" cy="293525"/>
        </a:xfrm>
        <a:custGeom>
          <a:avLst/>
          <a:gdLst/>
          <a:ahLst/>
          <a:cxnLst/>
          <a:rect l="0" t="0" r="0" b="0"/>
          <a:pathLst>
            <a:path>
              <a:moveTo>
                <a:pt x="45720" y="0"/>
              </a:moveTo>
              <a:lnTo>
                <a:pt x="45720" y="293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977A03-4E0C-472A-94A0-25AB1C74CC67}">
      <dsp:nvSpPr>
        <dsp:cNvPr id="0" name=""/>
        <dsp:cNvSpPr/>
      </dsp:nvSpPr>
      <dsp:spPr>
        <a:xfrm>
          <a:off x="1552745" y="1575425"/>
          <a:ext cx="1233536" cy="293525"/>
        </a:xfrm>
        <a:custGeom>
          <a:avLst/>
          <a:gdLst/>
          <a:ahLst/>
          <a:cxnLst/>
          <a:rect l="0" t="0" r="0" b="0"/>
          <a:pathLst>
            <a:path>
              <a:moveTo>
                <a:pt x="1233536" y="0"/>
              </a:moveTo>
              <a:lnTo>
                <a:pt x="1233536" y="200029"/>
              </a:lnTo>
              <a:lnTo>
                <a:pt x="0" y="200029"/>
              </a:lnTo>
              <a:lnTo>
                <a:pt x="0" y="2935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E1989-4243-4283-8639-EB01F942B3B9}">
      <dsp:nvSpPr>
        <dsp:cNvPr id="0" name=""/>
        <dsp:cNvSpPr/>
      </dsp:nvSpPr>
      <dsp:spPr>
        <a:xfrm>
          <a:off x="2727845" y="596500"/>
          <a:ext cx="91440" cy="338047"/>
        </a:xfrm>
        <a:custGeom>
          <a:avLst/>
          <a:gdLst/>
          <a:ahLst/>
          <a:cxnLst/>
          <a:rect l="0" t="0" r="0" b="0"/>
          <a:pathLst>
            <a:path>
              <a:moveTo>
                <a:pt x="45720" y="0"/>
              </a:moveTo>
              <a:lnTo>
                <a:pt x="45720" y="244550"/>
              </a:lnTo>
              <a:lnTo>
                <a:pt x="58436" y="244550"/>
              </a:lnTo>
              <a:lnTo>
                <a:pt x="58436" y="3380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FA62A-5C2A-4179-8502-D38DB5ED249F}">
      <dsp:nvSpPr>
        <dsp:cNvPr id="0" name=""/>
        <dsp:cNvSpPr/>
      </dsp:nvSpPr>
      <dsp:spPr>
        <a:xfrm>
          <a:off x="2268937" y="-44378"/>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93AA8E-7355-43DD-AD79-1467E12F0608}">
      <dsp:nvSpPr>
        <dsp:cNvPr id="0" name=""/>
        <dsp:cNvSpPr/>
      </dsp:nvSpPr>
      <dsp:spPr>
        <a:xfrm>
          <a:off x="2381076" y="6215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GameObject</a:t>
          </a:r>
        </a:p>
      </dsp:txBody>
      <dsp:txXfrm>
        <a:off x="2399847" y="80925"/>
        <a:ext cx="971715" cy="603336"/>
      </dsp:txXfrm>
    </dsp:sp>
    <dsp:sp modelId="{1DA68ACB-45D3-4B97-A2A4-1920CE59BB08}">
      <dsp:nvSpPr>
        <dsp:cNvPr id="0" name=""/>
        <dsp:cNvSpPr/>
      </dsp:nvSpPr>
      <dsp:spPr>
        <a:xfrm>
          <a:off x="2281653" y="934547"/>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62DE13-E55A-4B12-987C-11FE93730B71}">
      <dsp:nvSpPr>
        <dsp:cNvPr id="0" name=""/>
        <dsp:cNvSpPr/>
      </dsp:nvSpPr>
      <dsp:spPr>
        <a:xfrm>
          <a:off x="2393793" y="1041080"/>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Brick</a:t>
          </a:r>
        </a:p>
      </dsp:txBody>
      <dsp:txXfrm>
        <a:off x="2412564" y="1059851"/>
        <a:ext cx="971715" cy="603336"/>
      </dsp:txXfrm>
    </dsp:sp>
    <dsp:sp modelId="{1C7EEFAD-DB79-4B32-83FE-5893801A77BC}">
      <dsp:nvSpPr>
        <dsp:cNvPr id="0" name=""/>
        <dsp:cNvSpPr/>
      </dsp:nvSpPr>
      <dsp:spPr>
        <a:xfrm>
          <a:off x="1048117" y="1868951"/>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DAD127-6840-4178-8EBD-008BA3EBB402}">
      <dsp:nvSpPr>
        <dsp:cNvPr id="0" name=""/>
        <dsp:cNvSpPr/>
      </dsp:nvSpPr>
      <dsp:spPr>
        <a:xfrm>
          <a:off x="1160256" y="197548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Make visible</a:t>
          </a:r>
        </a:p>
      </dsp:txBody>
      <dsp:txXfrm>
        <a:off x="1179027" y="1994255"/>
        <a:ext cx="971715" cy="603336"/>
      </dsp:txXfrm>
    </dsp:sp>
    <dsp:sp modelId="{CF6011C5-FA2A-409D-A11D-F53BFF848CF9}">
      <dsp:nvSpPr>
        <dsp:cNvPr id="0" name=""/>
        <dsp:cNvSpPr/>
      </dsp:nvSpPr>
      <dsp:spPr>
        <a:xfrm>
          <a:off x="2281653" y="1868951"/>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E4F381-57CF-4C07-BDE5-4C03EEEEF41F}">
      <dsp:nvSpPr>
        <dsp:cNvPr id="0" name=""/>
        <dsp:cNvSpPr/>
      </dsp:nvSpPr>
      <dsp:spPr>
        <a:xfrm>
          <a:off x="2393793" y="197548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Make invisible</a:t>
          </a:r>
        </a:p>
      </dsp:txBody>
      <dsp:txXfrm>
        <a:off x="2412564" y="1994255"/>
        <a:ext cx="971715" cy="603336"/>
      </dsp:txXfrm>
    </dsp:sp>
    <dsp:sp modelId="{464538BE-A54E-4023-A182-CBDAAF987D5B}">
      <dsp:nvSpPr>
        <dsp:cNvPr id="0" name=""/>
        <dsp:cNvSpPr/>
      </dsp:nvSpPr>
      <dsp:spPr>
        <a:xfrm>
          <a:off x="3515190" y="1868951"/>
          <a:ext cx="1009257" cy="640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AFC356-56DD-4876-99C5-DE63E964BA84}">
      <dsp:nvSpPr>
        <dsp:cNvPr id="0" name=""/>
        <dsp:cNvSpPr/>
      </dsp:nvSpPr>
      <dsp:spPr>
        <a:xfrm>
          <a:off x="3627329" y="1975484"/>
          <a:ext cx="1009257" cy="64087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Get position</a:t>
          </a:r>
        </a:p>
      </dsp:txBody>
      <dsp:txXfrm>
        <a:off x="3646100" y="1994255"/>
        <a:ext cx="971715" cy="6033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770AD-5114-48A5-B24F-5328276D97FB}">
      <dsp:nvSpPr>
        <dsp:cNvPr id="0" name=""/>
        <dsp:cNvSpPr/>
      </dsp:nvSpPr>
      <dsp:spPr>
        <a:xfrm>
          <a:off x="5995110" y="2755765"/>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753B9-58AE-4A6E-8372-2E068AFCE27C}">
      <dsp:nvSpPr>
        <dsp:cNvPr id="0" name=""/>
        <dsp:cNvSpPr/>
      </dsp:nvSpPr>
      <dsp:spPr>
        <a:xfrm>
          <a:off x="5701916" y="2242311"/>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1265B-643C-4C79-ABC4-4DF7894D6574}">
      <dsp:nvSpPr>
        <dsp:cNvPr id="0" name=""/>
        <dsp:cNvSpPr/>
      </dsp:nvSpPr>
      <dsp:spPr>
        <a:xfrm>
          <a:off x="5363003" y="2242311"/>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1A0702-3366-4C19-BC62-24121A5C7498}">
      <dsp:nvSpPr>
        <dsp:cNvPr id="0" name=""/>
        <dsp:cNvSpPr/>
      </dsp:nvSpPr>
      <dsp:spPr>
        <a:xfrm>
          <a:off x="5656196" y="1728857"/>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C6081-C913-47C7-B22D-E9385E6C83D6}">
      <dsp:nvSpPr>
        <dsp:cNvPr id="0" name=""/>
        <dsp:cNvSpPr/>
      </dsp:nvSpPr>
      <dsp:spPr>
        <a:xfrm>
          <a:off x="3329521" y="1215402"/>
          <a:ext cx="2372395" cy="161292"/>
        </a:xfrm>
        <a:custGeom>
          <a:avLst/>
          <a:gdLst/>
          <a:ahLst/>
          <a:cxnLst/>
          <a:rect l="0" t="0" r="0" b="0"/>
          <a:pathLst>
            <a:path>
              <a:moveTo>
                <a:pt x="0" y="0"/>
              </a:moveTo>
              <a:lnTo>
                <a:pt x="0" y="109915"/>
              </a:lnTo>
              <a:lnTo>
                <a:pt x="2372395" y="109915"/>
              </a:lnTo>
              <a:lnTo>
                <a:pt x="2372395"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8285BB-11F4-4138-986F-3F3A41A80963}">
      <dsp:nvSpPr>
        <dsp:cNvPr id="0" name=""/>
        <dsp:cNvSpPr/>
      </dsp:nvSpPr>
      <dsp:spPr>
        <a:xfrm>
          <a:off x="4639455" y="2242311"/>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AB53E1-7D98-4226-8BB8-0DD1EAF45216}">
      <dsp:nvSpPr>
        <dsp:cNvPr id="0" name=""/>
        <dsp:cNvSpPr/>
      </dsp:nvSpPr>
      <dsp:spPr>
        <a:xfrm>
          <a:off x="4346262" y="1728857"/>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D58BBA-5E13-4ED1-AADF-9C3F48C306B9}">
      <dsp:nvSpPr>
        <dsp:cNvPr id="0" name=""/>
        <dsp:cNvSpPr/>
      </dsp:nvSpPr>
      <dsp:spPr>
        <a:xfrm>
          <a:off x="4007348" y="1728857"/>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02F653-A7E6-4498-99F7-B2D36FB6485F}">
      <dsp:nvSpPr>
        <dsp:cNvPr id="0" name=""/>
        <dsp:cNvSpPr/>
      </dsp:nvSpPr>
      <dsp:spPr>
        <a:xfrm>
          <a:off x="3329521" y="1215402"/>
          <a:ext cx="1016740" cy="161292"/>
        </a:xfrm>
        <a:custGeom>
          <a:avLst/>
          <a:gdLst/>
          <a:ahLst/>
          <a:cxnLst/>
          <a:rect l="0" t="0" r="0" b="0"/>
          <a:pathLst>
            <a:path>
              <a:moveTo>
                <a:pt x="0" y="0"/>
              </a:moveTo>
              <a:lnTo>
                <a:pt x="0" y="109915"/>
              </a:lnTo>
              <a:lnTo>
                <a:pt x="1016740" y="109915"/>
              </a:lnTo>
              <a:lnTo>
                <a:pt x="1016740"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0F05F-06CE-4381-8066-37862AC5FE02}">
      <dsp:nvSpPr>
        <dsp:cNvPr id="0" name=""/>
        <dsp:cNvSpPr/>
      </dsp:nvSpPr>
      <dsp:spPr>
        <a:xfrm>
          <a:off x="3329521" y="2242311"/>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08EB36-3B8A-4E5A-8062-8555D716F263}">
      <dsp:nvSpPr>
        <dsp:cNvPr id="0" name=""/>
        <dsp:cNvSpPr/>
      </dsp:nvSpPr>
      <dsp:spPr>
        <a:xfrm>
          <a:off x="2990607" y="2242311"/>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B5E437-A7F5-4A0C-9BA4-144D5B47B750}">
      <dsp:nvSpPr>
        <dsp:cNvPr id="0" name=""/>
        <dsp:cNvSpPr/>
      </dsp:nvSpPr>
      <dsp:spPr>
        <a:xfrm>
          <a:off x="2990607" y="1728857"/>
          <a:ext cx="338913" cy="161292"/>
        </a:xfrm>
        <a:custGeom>
          <a:avLst/>
          <a:gdLst/>
          <a:ahLst/>
          <a:cxnLst/>
          <a:rect l="0" t="0" r="0" b="0"/>
          <a:pathLst>
            <a:path>
              <a:moveTo>
                <a:pt x="0" y="0"/>
              </a:moveTo>
              <a:lnTo>
                <a:pt x="0" y="109915"/>
              </a:lnTo>
              <a:lnTo>
                <a:pt x="338913" y="109915"/>
              </a:lnTo>
              <a:lnTo>
                <a:pt x="338913"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194F91-9A7F-4B54-BF42-2C94D0418625}">
      <dsp:nvSpPr>
        <dsp:cNvPr id="0" name=""/>
        <dsp:cNvSpPr/>
      </dsp:nvSpPr>
      <dsp:spPr>
        <a:xfrm>
          <a:off x="2651694" y="1728857"/>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BC06F-C466-4942-BF3B-05FA1F323FD3}">
      <dsp:nvSpPr>
        <dsp:cNvPr id="0" name=""/>
        <dsp:cNvSpPr/>
      </dsp:nvSpPr>
      <dsp:spPr>
        <a:xfrm>
          <a:off x="2990607" y="1215402"/>
          <a:ext cx="338913" cy="161292"/>
        </a:xfrm>
        <a:custGeom>
          <a:avLst/>
          <a:gdLst/>
          <a:ahLst/>
          <a:cxnLst/>
          <a:rect l="0" t="0" r="0" b="0"/>
          <a:pathLst>
            <a:path>
              <a:moveTo>
                <a:pt x="338913" y="0"/>
              </a:moveTo>
              <a:lnTo>
                <a:pt x="338913" y="109915"/>
              </a:lnTo>
              <a:lnTo>
                <a:pt x="0" y="109915"/>
              </a:lnTo>
              <a:lnTo>
                <a:pt x="0"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1A52DC-1CB8-4F26-BB22-CC8FE2581CAE}">
      <dsp:nvSpPr>
        <dsp:cNvPr id="0" name=""/>
        <dsp:cNvSpPr/>
      </dsp:nvSpPr>
      <dsp:spPr>
        <a:xfrm>
          <a:off x="1634953" y="2242311"/>
          <a:ext cx="677827" cy="161292"/>
        </a:xfrm>
        <a:custGeom>
          <a:avLst/>
          <a:gdLst/>
          <a:ahLst/>
          <a:cxnLst/>
          <a:rect l="0" t="0" r="0" b="0"/>
          <a:pathLst>
            <a:path>
              <a:moveTo>
                <a:pt x="0" y="0"/>
              </a:moveTo>
              <a:lnTo>
                <a:pt x="0" y="109915"/>
              </a:lnTo>
              <a:lnTo>
                <a:pt x="677827" y="109915"/>
              </a:lnTo>
              <a:lnTo>
                <a:pt x="677827"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F41D90-7830-48D7-B987-BBEB47E9401E}">
      <dsp:nvSpPr>
        <dsp:cNvPr id="0" name=""/>
        <dsp:cNvSpPr/>
      </dsp:nvSpPr>
      <dsp:spPr>
        <a:xfrm>
          <a:off x="1589233" y="2242311"/>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6739C4-51EB-4199-A1B7-284EDB2972B9}">
      <dsp:nvSpPr>
        <dsp:cNvPr id="0" name=""/>
        <dsp:cNvSpPr/>
      </dsp:nvSpPr>
      <dsp:spPr>
        <a:xfrm>
          <a:off x="957126" y="2242311"/>
          <a:ext cx="677827" cy="161292"/>
        </a:xfrm>
        <a:custGeom>
          <a:avLst/>
          <a:gdLst/>
          <a:ahLst/>
          <a:cxnLst/>
          <a:rect l="0" t="0" r="0" b="0"/>
          <a:pathLst>
            <a:path>
              <a:moveTo>
                <a:pt x="677827" y="0"/>
              </a:moveTo>
              <a:lnTo>
                <a:pt x="677827"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9F486D-9560-4A50-BFA4-281195AE6A32}">
      <dsp:nvSpPr>
        <dsp:cNvPr id="0" name=""/>
        <dsp:cNvSpPr/>
      </dsp:nvSpPr>
      <dsp:spPr>
        <a:xfrm>
          <a:off x="957126" y="1728857"/>
          <a:ext cx="677827" cy="161292"/>
        </a:xfrm>
        <a:custGeom>
          <a:avLst/>
          <a:gdLst/>
          <a:ahLst/>
          <a:cxnLst/>
          <a:rect l="0" t="0" r="0" b="0"/>
          <a:pathLst>
            <a:path>
              <a:moveTo>
                <a:pt x="0" y="0"/>
              </a:moveTo>
              <a:lnTo>
                <a:pt x="0" y="109915"/>
              </a:lnTo>
              <a:lnTo>
                <a:pt x="677827" y="109915"/>
              </a:lnTo>
              <a:lnTo>
                <a:pt x="677827"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A865C1-772E-4E21-BF7A-B9CF57930647}">
      <dsp:nvSpPr>
        <dsp:cNvPr id="0" name=""/>
        <dsp:cNvSpPr/>
      </dsp:nvSpPr>
      <dsp:spPr>
        <a:xfrm>
          <a:off x="911406" y="1728857"/>
          <a:ext cx="91440" cy="161292"/>
        </a:xfrm>
        <a:custGeom>
          <a:avLst/>
          <a:gdLst/>
          <a:ahLst/>
          <a:cxnLst/>
          <a:rect l="0" t="0" r="0" b="0"/>
          <a:pathLst>
            <a:path>
              <a:moveTo>
                <a:pt x="45720" y="0"/>
              </a:moveTo>
              <a:lnTo>
                <a:pt x="4572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16474-C238-41A8-9021-A622BB71DF2E}">
      <dsp:nvSpPr>
        <dsp:cNvPr id="0" name=""/>
        <dsp:cNvSpPr/>
      </dsp:nvSpPr>
      <dsp:spPr>
        <a:xfrm>
          <a:off x="279298" y="1728857"/>
          <a:ext cx="677827" cy="161292"/>
        </a:xfrm>
        <a:custGeom>
          <a:avLst/>
          <a:gdLst/>
          <a:ahLst/>
          <a:cxnLst/>
          <a:rect l="0" t="0" r="0" b="0"/>
          <a:pathLst>
            <a:path>
              <a:moveTo>
                <a:pt x="677827" y="0"/>
              </a:moveTo>
              <a:lnTo>
                <a:pt x="677827" y="109915"/>
              </a:lnTo>
              <a:lnTo>
                <a:pt x="0" y="109915"/>
              </a:lnTo>
              <a:lnTo>
                <a:pt x="0" y="1612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87803C-267D-4844-A673-23D8606166C3}">
      <dsp:nvSpPr>
        <dsp:cNvPr id="0" name=""/>
        <dsp:cNvSpPr/>
      </dsp:nvSpPr>
      <dsp:spPr>
        <a:xfrm>
          <a:off x="957126" y="1215402"/>
          <a:ext cx="2372395" cy="161292"/>
        </a:xfrm>
        <a:custGeom>
          <a:avLst/>
          <a:gdLst/>
          <a:ahLst/>
          <a:cxnLst/>
          <a:rect l="0" t="0" r="0" b="0"/>
          <a:pathLst>
            <a:path>
              <a:moveTo>
                <a:pt x="2372395" y="0"/>
              </a:moveTo>
              <a:lnTo>
                <a:pt x="2372395" y="109915"/>
              </a:lnTo>
              <a:lnTo>
                <a:pt x="0" y="109915"/>
              </a:lnTo>
              <a:lnTo>
                <a:pt x="0" y="1612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46957D-4144-47C4-8C0D-1133C0CD4D4A}">
      <dsp:nvSpPr>
        <dsp:cNvPr id="0" name=""/>
        <dsp:cNvSpPr/>
      </dsp:nvSpPr>
      <dsp:spPr>
        <a:xfrm>
          <a:off x="3052228" y="863240"/>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C32875-F9AC-4C7E-92B6-A39CCD6041BE}">
      <dsp:nvSpPr>
        <dsp:cNvPr id="0" name=""/>
        <dsp:cNvSpPr/>
      </dsp:nvSpPr>
      <dsp:spPr>
        <a:xfrm>
          <a:off x="3113849" y="921780"/>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Breakout Game</a:t>
          </a:r>
        </a:p>
      </dsp:txBody>
      <dsp:txXfrm>
        <a:off x="3124163" y="932094"/>
        <a:ext cx="533957" cy="331534"/>
      </dsp:txXfrm>
    </dsp:sp>
    <dsp:sp modelId="{746DB5A9-5597-44B8-BEA7-1491F3CC2137}">
      <dsp:nvSpPr>
        <dsp:cNvPr id="0" name=""/>
        <dsp:cNvSpPr/>
      </dsp:nvSpPr>
      <dsp:spPr>
        <a:xfrm>
          <a:off x="679833"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92D0F0-A551-4A57-9AAA-32C89C1B237F}">
      <dsp:nvSpPr>
        <dsp:cNvPr id="0" name=""/>
        <dsp:cNvSpPr/>
      </dsp:nvSpPr>
      <dsp:spPr>
        <a:xfrm>
          <a:off x="741453"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Screen</a:t>
          </a:r>
        </a:p>
      </dsp:txBody>
      <dsp:txXfrm>
        <a:off x="751767" y="1445548"/>
        <a:ext cx="533957" cy="331534"/>
      </dsp:txXfrm>
    </dsp:sp>
    <dsp:sp modelId="{0CDACCCA-BFD5-4E57-87F5-9DC1B92E4792}">
      <dsp:nvSpPr>
        <dsp:cNvPr id="0" name=""/>
        <dsp:cNvSpPr/>
      </dsp:nvSpPr>
      <dsp:spPr>
        <a:xfrm>
          <a:off x="2005"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D5F4E0-3FFB-4F86-9C5B-2C27999A657D}">
      <dsp:nvSpPr>
        <dsp:cNvPr id="0" name=""/>
        <dsp:cNvSpPr/>
      </dsp:nvSpPr>
      <dsp:spPr>
        <a:xfrm>
          <a:off x="63626"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Size, DoubleBuffered, BackColor, Text</a:t>
          </a:r>
        </a:p>
      </dsp:txBody>
      <dsp:txXfrm>
        <a:off x="73940" y="1959002"/>
        <a:ext cx="533957" cy="331534"/>
      </dsp:txXfrm>
    </dsp:sp>
    <dsp:sp modelId="{0BB4AAF8-5EDC-49E6-A9F0-C8200194F531}">
      <dsp:nvSpPr>
        <dsp:cNvPr id="0" name=""/>
        <dsp:cNvSpPr/>
      </dsp:nvSpPr>
      <dsp:spPr>
        <a:xfrm>
          <a:off x="679833"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1022E7-D7DA-4EBB-B857-F84FEBD0A061}">
      <dsp:nvSpPr>
        <dsp:cNvPr id="0" name=""/>
        <dsp:cNvSpPr/>
      </dsp:nvSpPr>
      <dsp:spPr>
        <a:xfrm>
          <a:off x="741453"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Timer for game</a:t>
          </a:r>
        </a:p>
      </dsp:txBody>
      <dsp:txXfrm>
        <a:off x="751767" y="1959002"/>
        <a:ext cx="533957" cy="331534"/>
      </dsp:txXfrm>
    </dsp:sp>
    <dsp:sp modelId="{2F4A2379-9DB9-4B88-9366-1FE615BA84E4}">
      <dsp:nvSpPr>
        <dsp:cNvPr id="0" name=""/>
        <dsp:cNvSpPr/>
      </dsp:nvSpPr>
      <dsp:spPr>
        <a:xfrm>
          <a:off x="1357660"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3D51E2-CA86-4CAF-BA72-AB72A76C6A42}">
      <dsp:nvSpPr>
        <dsp:cNvPr id="0" name=""/>
        <dsp:cNvSpPr/>
      </dsp:nvSpPr>
      <dsp:spPr>
        <a:xfrm>
          <a:off x="1419281"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Methods</a:t>
          </a:r>
        </a:p>
      </dsp:txBody>
      <dsp:txXfrm>
        <a:off x="1429595" y="1959002"/>
        <a:ext cx="533957" cy="331534"/>
      </dsp:txXfrm>
    </dsp:sp>
    <dsp:sp modelId="{B27BAD72-CAF2-456A-90CF-36EA58EE4AD7}">
      <dsp:nvSpPr>
        <dsp:cNvPr id="0" name=""/>
        <dsp:cNvSpPr/>
      </dsp:nvSpPr>
      <dsp:spPr>
        <a:xfrm>
          <a:off x="679833"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1D00C8-AF4A-4FB3-B355-B27FBB07E40D}">
      <dsp:nvSpPr>
        <dsp:cNvPr id="0" name=""/>
        <dsp:cNvSpPr/>
      </dsp:nvSpPr>
      <dsp:spPr>
        <a:xfrm>
          <a:off x="741453"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Pause, escape</a:t>
          </a:r>
        </a:p>
      </dsp:txBody>
      <dsp:txXfrm>
        <a:off x="751767" y="2472456"/>
        <a:ext cx="533957" cy="331534"/>
      </dsp:txXfrm>
    </dsp:sp>
    <dsp:sp modelId="{D41E9143-CA60-4892-AE04-6C2E3DF935BE}">
      <dsp:nvSpPr>
        <dsp:cNvPr id="0" name=""/>
        <dsp:cNvSpPr/>
      </dsp:nvSpPr>
      <dsp:spPr>
        <a:xfrm>
          <a:off x="1357660"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A16D1A-2AEF-4A1C-AD47-A7D411B5944F}">
      <dsp:nvSpPr>
        <dsp:cNvPr id="0" name=""/>
        <dsp:cNvSpPr/>
      </dsp:nvSpPr>
      <dsp:spPr>
        <a:xfrm>
          <a:off x="1419281"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Count bricks</a:t>
          </a:r>
        </a:p>
      </dsp:txBody>
      <dsp:txXfrm>
        <a:off x="1429595" y="2472456"/>
        <a:ext cx="533957" cy="331534"/>
      </dsp:txXfrm>
    </dsp:sp>
    <dsp:sp modelId="{FE7D0940-A446-4062-B540-C7BE60529DEE}">
      <dsp:nvSpPr>
        <dsp:cNvPr id="0" name=""/>
        <dsp:cNvSpPr/>
      </dsp:nvSpPr>
      <dsp:spPr>
        <a:xfrm>
          <a:off x="2035487"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EB08858-C681-43C7-ABFE-F2F8A2E48963}">
      <dsp:nvSpPr>
        <dsp:cNvPr id="0" name=""/>
        <dsp:cNvSpPr/>
      </dsp:nvSpPr>
      <dsp:spPr>
        <a:xfrm>
          <a:off x="2097108"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Game loop on timer tick</a:t>
          </a:r>
        </a:p>
      </dsp:txBody>
      <dsp:txXfrm>
        <a:off x="2107422" y="2472456"/>
        <a:ext cx="533957" cy="331534"/>
      </dsp:txXfrm>
    </dsp:sp>
    <dsp:sp modelId="{C3686516-4BC5-4CA6-A828-E1E1D6828424}">
      <dsp:nvSpPr>
        <dsp:cNvPr id="0" name=""/>
        <dsp:cNvSpPr/>
      </dsp:nvSpPr>
      <dsp:spPr>
        <a:xfrm>
          <a:off x="2713314"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708D956-D7F0-47FB-9510-EC118187F929}">
      <dsp:nvSpPr>
        <dsp:cNvPr id="0" name=""/>
        <dsp:cNvSpPr/>
      </dsp:nvSpPr>
      <dsp:spPr>
        <a:xfrm>
          <a:off x="2774935"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Ball</a:t>
          </a:r>
        </a:p>
      </dsp:txBody>
      <dsp:txXfrm>
        <a:off x="2785249" y="1445548"/>
        <a:ext cx="533957" cy="331534"/>
      </dsp:txXfrm>
    </dsp:sp>
    <dsp:sp modelId="{61A07C7E-FACB-4698-BAD7-99AED9072CF7}">
      <dsp:nvSpPr>
        <dsp:cNvPr id="0" name=""/>
        <dsp:cNvSpPr/>
      </dsp:nvSpPr>
      <dsp:spPr>
        <a:xfrm>
          <a:off x="2374401"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197D4A-672A-4E86-9C7B-7C8DAF312D1F}">
      <dsp:nvSpPr>
        <dsp:cNvPr id="0" name=""/>
        <dsp:cNvSpPr/>
      </dsp:nvSpPr>
      <dsp:spPr>
        <a:xfrm>
          <a:off x="2436021"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Position and size, Speed, Velocity, isGlued</a:t>
          </a:r>
        </a:p>
      </dsp:txBody>
      <dsp:txXfrm>
        <a:off x="2446335" y="1959002"/>
        <a:ext cx="533957" cy="331534"/>
      </dsp:txXfrm>
    </dsp:sp>
    <dsp:sp modelId="{E77A55D8-0EA5-452C-887C-C70DD189DA6C}">
      <dsp:nvSpPr>
        <dsp:cNvPr id="0" name=""/>
        <dsp:cNvSpPr/>
      </dsp:nvSpPr>
      <dsp:spPr>
        <a:xfrm>
          <a:off x="3052228"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326368-F4D6-4063-B052-D811FC728F16}">
      <dsp:nvSpPr>
        <dsp:cNvPr id="0" name=""/>
        <dsp:cNvSpPr/>
      </dsp:nvSpPr>
      <dsp:spPr>
        <a:xfrm>
          <a:off x="3113849"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Methods</a:t>
          </a:r>
        </a:p>
      </dsp:txBody>
      <dsp:txXfrm>
        <a:off x="3124163" y="1959002"/>
        <a:ext cx="533957" cy="331534"/>
      </dsp:txXfrm>
    </dsp:sp>
    <dsp:sp modelId="{B77A249C-F972-4ED4-B528-F35A44AFFA25}">
      <dsp:nvSpPr>
        <dsp:cNvPr id="0" name=""/>
        <dsp:cNvSpPr/>
      </dsp:nvSpPr>
      <dsp:spPr>
        <a:xfrm>
          <a:off x="2713314"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492221-47C3-4FDC-A557-873122A00D23}">
      <dsp:nvSpPr>
        <dsp:cNvPr id="0" name=""/>
        <dsp:cNvSpPr/>
      </dsp:nvSpPr>
      <dsp:spPr>
        <a:xfrm>
          <a:off x="2774935"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ChangePosition</a:t>
          </a:r>
        </a:p>
      </dsp:txBody>
      <dsp:txXfrm>
        <a:off x="2785249" y="2472456"/>
        <a:ext cx="533957" cy="331534"/>
      </dsp:txXfrm>
    </dsp:sp>
    <dsp:sp modelId="{22B9D306-D79F-4DD8-9A73-709DE56105B8}">
      <dsp:nvSpPr>
        <dsp:cNvPr id="0" name=""/>
        <dsp:cNvSpPr/>
      </dsp:nvSpPr>
      <dsp:spPr>
        <a:xfrm>
          <a:off x="3391142"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55D4D7-65FB-4AEC-8913-2390D6EA2910}">
      <dsp:nvSpPr>
        <dsp:cNvPr id="0" name=""/>
        <dsp:cNvSpPr/>
      </dsp:nvSpPr>
      <dsp:spPr>
        <a:xfrm>
          <a:off x="3452762"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Glue/Unglue</a:t>
          </a:r>
        </a:p>
      </dsp:txBody>
      <dsp:txXfrm>
        <a:off x="3463076" y="2472456"/>
        <a:ext cx="533957" cy="331534"/>
      </dsp:txXfrm>
    </dsp:sp>
    <dsp:sp modelId="{4F288F94-B255-4B35-90E9-0C4C30E5F4E0}">
      <dsp:nvSpPr>
        <dsp:cNvPr id="0" name=""/>
        <dsp:cNvSpPr/>
      </dsp:nvSpPr>
      <dsp:spPr>
        <a:xfrm>
          <a:off x="4068969"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2A26A4-1E68-45CB-A671-A372088CD865}">
      <dsp:nvSpPr>
        <dsp:cNvPr id="0" name=""/>
        <dsp:cNvSpPr/>
      </dsp:nvSpPr>
      <dsp:spPr>
        <a:xfrm>
          <a:off x="4130590"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Paddle</a:t>
          </a:r>
        </a:p>
      </dsp:txBody>
      <dsp:txXfrm>
        <a:off x="4140904" y="1445548"/>
        <a:ext cx="533957" cy="331534"/>
      </dsp:txXfrm>
    </dsp:sp>
    <dsp:sp modelId="{A822DFC9-44E2-4050-95CB-1D3FEEA93953}">
      <dsp:nvSpPr>
        <dsp:cNvPr id="0" name=""/>
        <dsp:cNvSpPr/>
      </dsp:nvSpPr>
      <dsp:spPr>
        <a:xfrm>
          <a:off x="3730055"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1BCE03-F68A-4E6C-A58B-41CBEBE57817}">
      <dsp:nvSpPr>
        <dsp:cNvPr id="0" name=""/>
        <dsp:cNvSpPr/>
      </dsp:nvSpPr>
      <dsp:spPr>
        <a:xfrm>
          <a:off x="3791676"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Position and size, Speed</a:t>
          </a:r>
        </a:p>
      </dsp:txBody>
      <dsp:txXfrm>
        <a:off x="3801990" y="1959002"/>
        <a:ext cx="533957" cy="331534"/>
      </dsp:txXfrm>
    </dsp:sp>
    <dsp:sp modelId="{840C576E-10F2-44D1-A491-5B95672CE0D9}">
      <dsp:nvSpPr>
        <dsp:cNvPr id="0" name=""/>
        <dsp:cNvSpPr/>
      </dsp:nvSpPr>
      <dsp:spPr>
        <a:xfrm>
          <a:off x="4407882"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D57829E-299E-4335-80BA-DE547E4C83B1}">
      <dsp:nvSpPr>
        <dsp:cNvPr id="0" name=""/>
        <dsp:cNvSpPr/>
      </dsp:nvSpPr>
      <dsp:spPr>
        <a:xfrm>
          <a:off x="4469503"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Methods</a:t>
          </a:r>
        </a:p>
      </dsp:txBody>
      <dsp:txXfrm>
        <a:off x="4479817" y="1959002"/>
        <a:ext cx="533957" cy="331534"/>
      </dsp:txXfrm>
    </dsp:sp>
    <dsp:sp modelId="{FBEFF2A2-85FE-49F6-9CFC-F477978AA4EA}">
      <dsp:nvSpPr>
        <dsp:cNvPr id="0" name=""/>
        <dsp:cNvSpPr/>
      </dsp:nvSpPr>
      <dsp:spPr>
        <a:xfrm>
          <a:off x="4407882"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B5F5AA-629D-4F49-91B7-33EF047178BE}">
      <dsp:nvSpPr>
        <dsp:cNvPr id="0" name=""/>
        <dsp:cNvSpPr/>
      </dsp:nvSpPr>
      <dsp:spPr>
        <a:xfrm>
          <a:off x="4469503"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ChangePosition</a:t>
          </a:r>
        </a:p>
      </dsp:txBody>
      <dsp:txXfrm>
        <a:off x="4479817" y="2472456"/>
        <a:ext cx="533957" cy="331534"/>
      </dsp:txXfrm>
    </dsp:sp>
    <dsp:sp modelId="{53703F91-6368-4A8A-9364-B19D73C706D7}">
      <dsp:nvSpPr>
        <dsp:cNvPr id="0" name=""/>
        <dsp:cNvSpPr/>
      </dsp:nvSpPr>
      <dsp:spPr>
        <a:xfrm>
          <a:off x="5424623" y="1376695"/>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B03D4D-F651-4E14-B955-36C21174DA3E}">
      <dsp:nvSpPr>
        <dsp:cNvPr id="0" name=""/>
        <dsp:cNvSpPr/>
      </dsp:nvSpPr>
      <dsp:spPr>
        <a:xfrm>
          <a:off x="5486244" y="1435234"/>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Set of Bricks</a:t>
          </a:r>
        </a:p>
      </dsp:txBody>
      <dsp:txXfrm>
        <a:off x="5496558" y="1445548"/>
        <a:ext cx="533957" cy="331534"/>
      </dsp:txXfrm>
    </dsp:sp>
    <dsp:sp modelId="{3B832C98-02C2-46C7-87B6-76545CDDF6F8}">
      <dsp:nvSpPr>
        <dsp:cNvPr id="0" name=""/>
        <dsp:cNvSpPr/>
      </dsp:nvSpPr>
      <dsp:spPr>
        <a:xfrm>
          <a:off x="5424623" y="1890149"/>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DD7774-EFCE-4E96-8712-9A9AC475F320}">
      <dsp:nvSpPr>
        <dsp:cNvPr id="0" name=""/>
        <dsp:cNvSpPr/>
      </dsp:nvSpPr>
      <dsp:spPr>
        <a:xfrm>
          <a:off x="5486244" y="1948688"/>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Brick</a:t>
          </a:r>
        </a:p>
      </dsp:txBody>
      <dsp:txXfrm>
        <a:off x="5496558" y="1959002"/>
        <a:ext cx="533957" cy="331534"/>
      </dsp:txXfrm>
    </dsp:sp>
    <dsp:sp modelId="{DD80F252-EB7A-4334-BDD6-29527B6DA2C1}">
      <dsp:nvSpPr>
        <dsp:cNvPr id="0" name=""/>
        <dsp:cNvSpPr/>
      </dsp:nvSpPr>
      <dsp:spPr>
        <a:xfrm>
          <a:off x="5085710"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54E3A1-B72D-428F-A96E-C344A33E4B0A}">
      <dsp:nvSpPr>
        <dsp:cNvPr id="0" name=""/>
        <dsp:cNvSpPr/>
      </dsp:nvSpPr>
      <dsp:spPr>
        <a:xfrm>
          <a:off x="5147330"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Position and size, IsVisible</a:t>
          </a:r>
        </a:p>
      </dsp:txBody>
      <dsp:txXfrm>
        <a:off x="5157644" y="2472456"/>
        <a:ext cx="533957" cy="331534"/>
      </dsp:txXfrm>
    </dsp:sp>
    <dsp:sp modelId="{65160224-62F4-49DF-BB43-274D4CD67865}">
      <dsp:nvSpPr>
        <dsp:cNvPr id="0" name=""/>
        <dsp:cNvSpPr/>
      </dsp:nvSpPr>
      <dsp:spPr>
        <a:xfrm>
          <a:off x="5763537" y="2403603"/>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888078-AEBC-471C-BBFB-5CB5B58ED0CB}">
      <dsp:nvSpPr>
        <dsp:cNvPr id="0" name=""/>
        <dsp:cNvSpPr/>
      </dsp:nvSpPr>
      <dsp:spPr>
        <a:xfrm>
          <a:off x="5825158" y="2462142"/>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Methods</a:t>
          </a:r>
        </a:p>
      </dsp:txBody>
      <dsp:txXfrm>
        <a:off x="5835472" y="2472456"/>
        <a:ext cx="533957" cy="331534"/>
      </dsp:txXfrm>
    </dsp:sp>
    <dsp:sp modelId="{E2ED17F6-C679-489E-A4A7-7E11699A535B}">
      <dsp:nvSpPr>
        <dsp:cNvPr id="0" name=""/>
        <dsp:cNvSpPr/>
      </dsp:nvSpPr>
      <dsp:spPr>
        <a:xfrm>
          <a:off x="5763537" y="2917057"/>
          <a:ext cx="554585" cy="3521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DDACC1-A6FD-4AF6-8A7E-B4949EF72DA0}">
      <dsp:nvSpPr>
        <dsp:cNvPr id="0" name=""/>
        <dsp:cNvSpPr/>
      </dsp:nvSpPr>
      <dsp:spPr>
        <a:xfrm>
          <a:off x="5825158" y="2975597"/>
          <a:ext cx="554585" cy="3521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kern="1200"/>
            <a:t>CheckForIntersect </a:t>
          </a:r>
        </a:p>
      </dsp:txBody>
      <dsp:txXfrm>
        <a:off x="5835472" y="2985911"/>
        <a:ext cx="533957" cy="33153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6933B-606C-4B84-842E-3265634B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63FD470A</Template>
  <TotalTime>110</TotalTime>
  <Pages>27</Pages>
  <Words>4935</Words>
  <Characters>28134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HSFC</Company>
  <LinksUpToDate>false</LinksUpToDate>
  <CharactersWithSpaces>33003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Hereford Sixth Form College</dc:creator>
  <cp:lastModifiedBy>Mark B Ratcliffe</cp:lastModifiedBy>
  <cp:revision>23</cp:revision>
  <cp:lastPrinted>2019-04-10T10:37:00Z</cp:lastPrinted>
  <dcterms:created xsi:type="dcterms:W3CDTF">2016-06-19T19:04:00Z</dcterms:created>
  <dcterms:modified xsi:type="dcterms:W3CDTF">2019-04-10T10:44:00Z</dcterms:modified>
</cp:coreProperties>
</file>